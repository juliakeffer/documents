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33454442"/>
        <w:docPartObj>
          <w:docPartGallery w:val="Cover Pages"/>
          <w:docPartUnique/>
        </w:docPartObj>
      </w:sdtPr>
      <w:sdtEndPr>
        <w:rPr>
          <w:color w:val="auto"/>
          <w:sz w:val="20"/>
          <w:szCs w:val="22"/>
        </w:rPr>
      </w:sdtEndPr>
      <w:sdtContent>
        <w:p w:rsidR="00ED2155" w:rsidRDefault="00086381">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3-09-12T00:00:00Z">
                <w:dateFormat w:val="M/d/yyyy"/>
                <w:lid w:val="en-US"/>
                <w:storeMappedDataAs w:val="dateTime"/>
                <w:calendar w:val="gregorian"/>
              </w:date>
            </w:sdtPr>
            <w:sdtContent>
              <w:r w:rsidR="00F12CEB">
                <w:rPr>
                  <w:color w:val="7F7F7F" w:themeColor="text1" w:themeTint="80"/>
                  <w:sz w:val="32"/>
                  <w:szCs w:val="32"/>
                  <w:lang w:val="en-US"/>
                </w:rPr>
                <w:t>9/12/2013</w:t>
              </w:r>
            </w:sdtContent>
          </w:sdt>
          <w:r w:rsidRPr="00086381">
            <w:rPr>
              <w:noProof/>
              <w:color w:val="C4BC96" w:themeColor="background2" w:themeShade="BF"/>
              <w:sz w:val="32"/>
              <w:szCs w:val="32"/>
              <w:lang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dfb503" strokecolor="#dfb503" strokeweight="24pt"/>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strokecolor="#dfb503" strokeweight="7.5pt"/>
                <w10:wrap anchorx="page" anchory="page"/>
              </v:group>
            </w:pict>
          </w:r>
        </w:p>
        <w:tbl>
          <w:tblPr>
            <w:tblpPr w:leftFromText="187" w:rightFromText="187" w:horzAnchor="margin" w:tblpXSpec="center" w:tblpYSpec="bottom"/>
            <w:tblOverlap w:val="never"/>
            <w:tblW w:w="0" w:type="auto"/>
            <w:tblLook w:val="04A0"/>
          </w:tblPr>
          <w:tblGrid>
            <w:gridCol w:w="9576"/>
          </w:tblGrid>
          <w:tr w:rsidR="00ED2155">
            <w:tc>
              <w:tcPr>
                <w:tcW w:w="9576" w:type="dxa"/>
              </w:tcPr>
              <w:p w:rsidR="00ED2155" w:rsidRDefault="00086381">
                <w:pPr>
                  <w:pStyle w:val="NoSpacing"/>
                  <w:jc w:val="center"/>
                  <w:rPr>
                    <w:color w:val="7F7F7F" w:themeColor="text1" w:themeTint="80"/>
                    <w:sz w:val="32"/>
                    <w:szCs w:val="32"/>
                  </w:rPr>
                </w:pP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B53E5B">
                      <w:rPr>
                        <w:sz w:val="32"/>
                        <w:szCs w:val="32"/>
                        <w:lang w:val="en-CA"/>
                      </w:rPr>
                      <w:t>Julia Keffer</w:t>
                    </w:r>
                  </w:sdtContent>
                </w:sdt>
              </w:p>
            </w:tc>
          </w:tr>
        </w:tbl>
        <w:p w:rsidR="00ED2155" w:rsidRDefault="00ED2155">
          <w:pPr>
            <w:jc w:val="right"/>
            <w:rPr>
              <w:color w:val="7F7F7F" w:themeColor="text1" w:themeTint="80"/>
              <w:sz w:val="32"/>
              <w:szCs w:val="32"/>
            </w:rPr>
          </w:pPr>
        </w:p>
        <w:p w:rsidR="00BC3AEB" w:rsidRDefault="00086381">
          <w:pPr>
            <w:sectPr w:rsidR="00BC3AEB" w:rsidSect="00BC3AEB">
              <w:headerReference w:type="even" r:id="rId9"/>
              <w:headerReference w:type="default" r:id="rId10"/>
              <w:footerReference w:type="even" r:id="rId11"/>
              <w:footerReference w:type="default" r:id="rId12"/>
              <w:pgSz w:w="12240" w:h="15840"/>
              <w:pgMar w:top="1440" w:right="720" w:bottom="1440" w:left="1440" w:header="706" w:footer="706" w:gutter="0"/>
              <w:pgNumType w:fmt="lowerRoman" w:start="1"/>
              <w:cols w:space="708"/>
              <w:titlePg/>
              <w:docGrid w:linePitch="360"/>
            </w:sectPr>
          </w:pPr>
          <w:r w:rsidRPr="00086381">
            <w:rPr>
              <w:noProof/>
              <w:color w:val="C4BC96" w:themeColor="background2" w:themeShade="BF"/>
              <w:sz w:val="32"/>
              <w:szCs w:val="32"/>
              <w:lang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206"/>
                        <w:gridCol w:w="8825"/>
                      </w:tblGrid>
                      <w:tr w:rsidR="00F52A0A">
                        <w:trPr>
                          <w:trHeight w:val="1080"/>
                        </w:trPr>
                        <w:tc>
                          <w:tcPr>
                            <w:tcW w:w="1000" w:type="pct"/>
                            <w:shd w:val="clear" w:color="auto" w:fill="000000" w:themeFill="text1"/>
                            <w:vAlign w:val="center"/>
                          </w:tcPr>
                          <w:p w:rsidR="00F52A0A" w:rsidRDefault="00F52A0A" w:rsidP="00ED2155">
                            <w:pPr>
                              <w:pStyle w:val="NoSpacing"/>
                              <w:rPr>
                                <w:smallCaps/>
                                <w:sz w:val="40"/>
                                <w:szCs w:val="40"/>
                              </w:rPr>
                            </w:pPr>
                          </w:p>
                        </w:tc>
                        <w:sdt>
                          <w:sdtPr>
                            <w:rPr>
                              <w:smallCaps/>
                              <w:color w:val="FFFFFF" w:themeColor="background1"/>
                              <w:sz w:val="48"/>
                              <w:szCs w:val="48"/>
                            </w:rPr>
                            <w:alias w:val="Title"/>
                            <w:id w:val="98444912"/>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F52A0A" w:rsidRDefault="00F52A0A">
                                <w:pPr>
                                  <w:pStyle w:val="NoSpacing"/>
                                  <w:rPr>
                                    <w:smallCaps/>
                                    <w:color w:val="FFFFFF" w:themeColor="background1"/>
                                    <w:sz w:val="48"/>
                                    <w:szCs w:val="48"/>
                                  </w:rPr>
                                </w:pPr>
                                <w:r>
                                  <w:rPr>
                                    <w:smallCaps/>
                                    <w:color w:val="FFFFFF" w:themeColor="background1"/>
                                    <w:sz w:val="48"/>
                                    <w:szCs w:val="48"/>
                                    <w:lang w:val="en-CA"/>
                                  </w:rPr>
                                  <w:t>Autopsy Forensic Browser User Guide</w:t>
                                </w:r>
                              </w:p>
                            </w:tc>
                          </w:sdtContent>
                        </w:sdt>
                      </w:tr>
                    </w:tbl>
                    <w:p w:rsidR="00F52A0A" w:rsidRDefault="00F52A0A">
                      <w:pPr>
                        <w:pStyle w:val="NoSpacing"/>
                        <w:spacing w:line="14" w:lineRule="exact"/>
                      </w:pPr>
                    </w:p>
                  </w:txbxContent>
                </v:textbox>
                <w10:wrap anchorx="page" anchory="page"/>
              </v:rect>
            </w:pict>
          </w:r>
        </w:p>
        <w:p w:rsidR="00ED1FAF" w:rsidRDefault="00ED1FAF" w:rsidP="002B1B04">
          <w:pPr>
            <w:pStyle w:val="Heading4"/>
          </w:pPr>
          <w:bookmarkStart w:id="0" w:name="_Toc351984430"/>
          <w:r>
            <w:lastRenderedPageBreak/>
            <w:t xml:space="preserve">Copyright </w:t>
          </w:r>
        </w:p>
        <w:p w:rsidR="00ED1FAF" w:rsidRDefault="00ED1FAF" w:rsidP="000D56F2">
          <w:r>
            <w:t xml:space="preserve">Copyright © 2013. All rights reserved. </w:t>
          </w:r>
        </w:p>
        <w:p w:rsidR="000D56F2" w:rsidRDefault="00392474" w:rsidP="002B1B04">
          <w:pPr>
            <w:pStyle w:val="Heading4"/>
          </w:pPr>
          <w:r>
            <w:t>License</w:t>
          </w:r>
        </w:p>
        <w:p w:rsidR="00ED1FAF" w:rsidRDefault="00392474" w:rsidP="000D56F2">
          <w:r>
            <w:t xml:space="preserve">This document is licensed under the Creative Commons Attribution-NonCommercial-ShareAlike 3.0 Unported license. Refer to </w:t>
          </w:r>
          <w:hyperlink r:id="rId13" w:history="1">
            <w:r>
              <w:rPr>
                <w:rStyle w:val="Hyperlink"/>
              </w:rPr>
              <w:t>http://creativecommons.org/licenses/by-nc-sa/3.0/</w:t>
            </w:r>
          </w:hyperlink>
          <w:r>
            <w:t>. Autopsy 3 is licensed under Apache License, Version 2.</w:t>
          </w:r>
        </w:p>
        <w:p w:rsidR="002B1B04" w:rsidRDefault="002B1B04" w:rsidP="002B1B04">
          <w:pPr>
            <w:pStyle w:val="Heading4"/>
          </w:pPr>
          <w:r>
            <w:t>Disclaimer</w:t>
          </w:r>
        </w:p>
        <w:p w:rsidR="00ED1FAF" w:rsidRDefault="00ED1FAF" w:rsidP="000D56F2">
          <w:r>
            <w:t>This document is provided to you for informational purposes only and is believed to be accurate as of the date of its publication, and is subject to change wit</w:t>
          </w:r>
          <w:r w:rsidR="000D56F2">
            <w:t xml:space="preserve">hout notice. </w:t>
          </w:r>
          <w:r w:rsidR="00B80A78">
            <w:t>T</w:t>
          </w:r>
          <w:r w:rsidR="000762EA">
            <w:t>he author</w:t>
          </w:r>
          <w:r>
            <w:t xml:space="preserve"> assumes no responsibility for any errors or omissions in this document and shall have no obligation to you as a result of having made this document available to you or based upon the information it contains.</w:t>
          </w:r>
        </w:p>
        <w:p w:rsidR="000D56F2" w:rsidRDefault="000D56F2" w:rsidP="002B1B04">
          <w:pPr>
            <w:pStyle w:val="Heading4"/>
          </w:pPr>
          <w:r>
            <w:t>Version</w:t>
          </w:r>
          <w:r w:rsidR="008F33EA">
            <w:t xml:space="preserve"> Information</w:t>
          </w:r>
        </w:p>
        <w:p w:rsidR="00DB05DC" w:rsidRDefault="000D56F2" w:rsidP="000D56F2">
          <w:r>
            <w:t>Autopsy version 3.0.5</w:t>
          </w:r>
        </w:p>
        <w:p w:rsidR="00DB05DC" w:rsidRDefault="00B80A78" w:rsidP="000D56F2">
          <w:pPr>
            <w:sectPr w:rsidR="00DB05DC" w:rsidSect="002B1B04">
              <w:headerReference w:type="even" r:id="rId14"/>
              <w:headerReference w:type="default" r:id="rId15"/>
              <w:footerReference w:type="even" r:id="rId16"/>
              <w:headerReference w:type="first" r:id="rId17"/>
              <w:footerReference w:type="first" r:id="rId18"/>
              <w:pgSz w:w="12240" w:h="15840"/>
              <w:pgMar w:top="1440" w:right="720" w:bottom="1440" w:left="1440" w:header="706" w:footer="706" w:gutter="0"/>
              <w:pgNumType w:fmt="lowerRoman" w:start="1"/>
              <w:cols w:space="708"/>
              <w:titlePg/>
              <w:docGrid w:linePitch="360"/>
            </w:sectPr>
          </w:pPr>
          <w:r>
            <w:t>Document version 1.1</w:t>
          </w:r>
        </w:p>
        <w:sdt>
          <w:sdtPr>
            <w:rPr>
              <w:rFonts w:ascii="Verdana" w:eastAsiaTheme="minorEastAsia" w:hAnsi="Verdana" w:cstheme="minorBidi"/>
              <w:b w:val="0"/>
              <w:bCs w:val="0"/>
              <w:sz w:val="20"/>
              <w:szCs w:val="22"/>
            </w:rPr>
            <w:id w:val="26986137"/>
            <w:docPartObj>
              <w:docPartGallery w:val="Table of Contents"/>
              <w:docPartUnique/>
            </w:docPartObj>
          </w:sdtPr>
          <w:sdtContent>
            <w:p w:rsidR="002B1B04" w:rsidRDefault="002B1B04">
              <w:pPr>
                <w:pStyle w:val="TOCHeading"/>
              </w:pPr>
              <w:r>
                <w:t>Table of Contents</w:t>
              </w:r>
            </w:p>
            <w:p w:rsidR="00B13AA1" w:rsidRDefault="00086381">
              <w:pPr>
                <w:pStyle w:val="TOC1"/>
                <w:rPr>
                  <w:rFonts w:asciiTheme="minorHAnsi" w:hAnsiTheme="minorHAnsi"/>
                  <w:b w:val="0"/>
                  <w:sz w:val="22"/>
                  <w:lang w:eastAsia="en-CA" w:bidi="ar-SA"/>
                </w:rPr>
              </w:pPr>
              <w:r w:rsidRPr="00086381">
                <w:fldChar w:fldCharType="begin"/>
              </w:r>
              <w:r w:rsidR="002B1B04">
                <w:instrText xml:space="preserve"> TOC \o "1-3" \h \z \u </w:instrText>
              </w:r>
              <w:r w:rsidRPr="00086381">
                <w:fldChar w:fldCharType="separate"/>
              </w:r>
              <w:hyperlink w:anchor="_Toc367192528" w:history="1">
                <w:r w:rsidR="00B13AA1" w:rsidRPr="00207CE5">
                  <w:rPr>
                    <w:rStyle w:val="Hyperlink"/>
                  </w:rPr>
                  <w:t>Figures</w:t>
                </w:r>
                <w:r w:rsidR="00B13AA1">
                  <w:rPr>
                    <w:webHidden/>
                  </w:rPr>
                  <w:tab/>
                </w:r>
                <w:r w:rsidR="00B13AA1">
                  <w:rPr>
                    <w:webHidden/>
                  </w:rPr>
                  <w:fldChar w:fldCharType="begin"/>
                </w:r>
                <w:r w:rsidR="00B13AA1">
                  <w:rPr>
                    <w:webHidden/>
                  </w:rPr>
                  <w:instrText xml:space="preserve"> PAGEREF _Toc367192528 \h </w:instrText>
                </w:r>
                <w:r w:rsidR="00B13AA1">
                  <w:rPr>
                    <w:webHidden/>
                  </w:rPr>
                </w:r>
                <w:r w:rsidR="00B13AA1">
                  <w:rPr>
                    <w:webHidden/>
                  </w:rPr>
                  <w:fldChar w:fldCharType="separate"/>
                </w:r>
                <w:r w:rsidR="00B13AA1">
                  <w:rPr>
                    <w:webHidden/>
                  </w:rPr>
                  <w:t>iii</w:t>
                </w:r>
                <w:r w:rsidR="00B13AA1">
                  <w:rPr>
                    <w:webHidden/>
                  </w:rPr>
                  <w:fldChar w:fldCharType="end"/>
                </w:r>
              </w:hyperlink>
            </w:p>
            <w:p w:rsidR="00B13AA1" w:rsidRDefault="00B13AA1">
              <w:pPr>
                <w:pStyle w:val="TOC1"/>
                <w:rPr>
                  <w:rFonts w:asciiTheme="minorHAnsi" w:hAnsiTheme="minorHAnsi"/>
                  <w:b w:val="0"/>
                  <w:sz w:val="22"/>
                  <w:lang w:eastAsia="en-CA" w:bidi="ar-SA"/>
                </w:rPr>
              </w:pPr>
              <w:hyperlink w:anchor="_Toc367192529" w:history="1">
                <w:r w:rsidRPr="00207CE5">
                  <w:rPr>
                    <w:rStyle w:val="Hyperlink"/>
                  </w:rPr>
                  <w:t>Chapter 1 – Introduction</w:t>
                </w:r>
                <w:r>
                  <w:rPr>
                    <w:webHidden/>
                  </w:rPr>
                  <w:tab/>
                </w:r>
                <w:r>
                  <w:rPr>
                    <w:webHidden/>
                  </w:rPr>
                  <w:fldChar w:fldCharType="begin"/>
                </w:r>
                <w:r>
                  <w:rPr>
                    <w:webHidden/>
                  </w:rPr>
                  <w:instrText xml:space="preserve"> PAGEREF _Toc367192529 \h </w:instrText>
                </w:r>
                <w:r>
                  <w:rPr>
                    <w:webHidden/>
                  </w:rPr>
                </w:r>
                <w:r>
                  <w:rPr>
                    <w:webHidden/>
                  </w:rPr>
                  <w:fldChar w:fldCharType="separate"/>
                </w:r>
                <w:r>
                  <w:rPr>
                    <w:webHidden/>
                  </w:rPr>
                  <w:t>1</w:t>
                </w:r>
                <w:r>
                  <w:rPr>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30" w:history="1">
                <w:r w:rsidRPr="00207CE5">
                  <w:rPr>
                    <w:rStyle w:val="Hyperlink"/>
                    <w:noProof/>
                  </w:rPr>
                  <w:t>Organization</w:t>
                </w:r>
                <w:r>
                  <w:rPr>
                    <w:noProof/>
                    <w:webHidden/>
                  </w:rPr>
                  <w:tab/>
                </w:r>
                <w:r>
                  <w:rPr>
                    <w:noProof/>
                    <w:webHidden/>
                  </w:rPr>
                  <w:fldChar w:fldCharType="begin"/>
                </w:r>
                <w:r>
                  <w:rPr>
                    <w:noProof/>
                    <w:webHidden/>
                  </w:rPr>
                  <w:instrText xml:space="preserve"> PAGEREF _Toc367192530 \h </w:instrText>
                </w:r>
                <w:r>
                  <w:rPr>
                    <w:noProof/>
                    <w:webHidden/>
                  </w:rPr>
                </w:r>
                <w:r>
                  <w:rPr>
                    <w:noProof/>
                    <w:webHidden/>
                  </w:rPr>
                  <w:fldChar w:fldCharType="separate"/>
                </w:r>
                <w:r>
                  <w:rPr>
                    <w:noProof/>
                    <w:webHidden/>
                  </w:rPr>
                  <w:t>1</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31" w:history="1">
                <w:r w:rsidRPr="00207CE5">
                  <w:rPr>
                    <w:rStyle w:val="Hyperlink"/>
                    <w:noProof/>
                  </w:rPr>
                  <w:t>Before you Begin</w:t>
                </w:r>
                <w:r>
                  <w:rPr>
                    <w:noProof/>
                    <w:webHidden/>
                  </w:rPr>
                  <w:tab/>
                </w:r>
                <w:r>
                  <w:rPr>
                    <w:noProof/>
                    <w:webHidden/>
                  </w:rPr>
                  <w:fldChar w:fldCharType="begin"/>
                </w:r>
                <w:r>
                  <w:rPr>
                    <w:noProof/>
                    <w:webHidden/>
                  </w:rPr>
                  <w:instrText xml:space="preserve"> PAGEREF _Toc367192531 \h </w:instrText>
                </w:r>
                <w:r>
                  <w:rPr>
                    <w:noProof/>
                    <w:webHidden/>
                  </w:rPr>
                </w:r>
                <w:r>
                  <w:rPr>
                    <w:noProof/>
                    <w:webHidden/>
                  </w:rPr>
                  <w:fldChar w:fldCharType="separate"/>
                </w:r>
                <w:r>
                  <w:rPr>
                    <w:noProof/>
                    <w:webHidden/>
                  </w:rPr>
                  <w:t>2</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32" w:history="1">
                <w:r w:rsidRPr="00207CE5">
                  <w:rPr>
                    <w:rStyle w:val="Hyperlink"/>
                    <w:noProof/>
                  </w:rPr>
                  <w:t>Overview of Digital Forensics</w:t>
                </w:r>
                <w:r>
                  <w:rPr>
                    <w:noProof/>
                    <w:webHidden/>
                  </w:rPr>
                  <w:tab/>
                </w:r>
                <w:r>
                  <w:rPr>
                    <w:noProof/>
                    <w:webHidden/>
                  </w:rPr>
                  <w:fldChar w:fldCharType="begin"/>
                </w:r>
                <w:r>
                  <w:rPr>
                    <w:noProof/>
                    <w:webHidden/>
                  </w:rPr>
                  <w:instrText xml:space="preserve"> PAGEREF _Toc367192532 \h </w:instrText>
                </w:r>
                <w:r>
                  <w:rPr>
                    <w:noProof/>
                    <w:webHidden/>
                  </w:rPr>
                </w:r>
                <w:r>
                  <w:rPr>
                    <w:noProof/>
                    <w:webHidden/>
                  </w:rPr>
                  <w:fldChar w:fldCharType="separate"/>
                </w:r>
                <w:r>
                  <w:rPr>
                    <w:noProof/>
                    <w:webHidden/>
                  </w:rPr>
                  <w:t>2</w:t>
                </w:r>
                <w:r>
                  <w:rPr>
                    <w:noProof/>
                    <w:webHidden/>
                  </w:rPr>
                  <w:fldChar w:fldCharType="end"/>
                </w:r>
              </w:hyperlink>
            </w:p>
            <w:p w:rsidR="00B13AA1" w:rsidRDefault="00B13AA1">
              <w:pPr>
                <w:pStyle w:val="TOC1"/>
                <w:rPr>
                  <w:rFonts w:asciiTheme="minorHAnsi" w:hAnsiTheme="minorHAnsi"/>
                  <w:b w:val="0"/>
                  <w:sz w:val="22"/>
                  <w:lang w:eastAsia="en-CA" w:bidi="ar-SA"/>
                </w:rPr>
              </w:pPr>
              <w:hyperlink w:anchor="_Toc367192533" w:history="1">
                <w:r w:rsidRPr="00207CE5">
                  <w:rPr>
                    <w:rStyle w:val="Hyperlink"/>
                  </w:rPr>
                  <w:t>Chapter 2 – Getting Started Using the Wizard</w:t>
                </w:r>
                <w:r>
                  <w:rPr>
                    <w:webHidden/>
                  </w:rPr>
                  <w:tab/>
                </w:r>
                <w:r>
                  <w:rPr>
                    <w:webHidden/>
                  </w:rPr>
                  <w:fldChar w:fldCharType="begin"/>
                </w:r>
                <w:r>
                  <w:rPr>
                    <w:webHidden/>
                  </w:rPr>
                  <w:instrText xml:space="preserve"> PAGEREF _Toc367192533 \h </w:instrText>
                </w:r>
                <w:r>
                  <w:rPr>
                    <w:webHidden/>
                  </w:rPr>
                </w:r>
                <w:r>
                  <w:rPr>
                    <w:webHidden/>
                  </w:rPr>
                  <w:fldChar w:fldCharType="separate"/>
                </w:r>
                <w:r>
                  <w:rPr>
                    <w:webHidden/>
                  </w:rPr>
                  <w:t>4</w:t>
                </w:r>
                <w:r>
                  <w:rPr>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34" w:history="1">
                <w:r w:rsidRPr="00207CE5">
                  <w:rPr>
                    <w:rStyle w:val="Hyperlink"/>
                    <w:noProof/>
                  </w:rPr>
                  <w:t>Creating a Case</w:t>
                </w:r>
                <w:r>
                  <w:rPr>
                    <w:noProof/>
                    <w:webHidden/>
                  </w:rPr>
                  <w:tab/>
                </w:r>
                <w:r>
                  <w:rPr>
                    <w:noProof/>
                    <w:webHidden/>
                  </w:rPr>
                  <w:fldChar w:fldCharType="begin"/>
                </w:r>
                <w:r>
                  <w:rPr>
                    <w:noProof/>
                    <w:webHidden/>
                  </w:rPr>
                  <w:instrText xml:space="preserve"> PAGEREF _Toc367192534 \h </w:instrText>
                </w:r>
                <w:r>
                  <w:rPr>
                    <w:noProof/>
                    <w:webHidden/>
                  </w:rPr>
                </w:r>
                <w:r>
                  <w:rPr>
                    <w:noProof/>
                    <w:webHidden/>
                  </w:rPr>
                  <w:fldChar w:fldCharType="separate"/>
                </w:r>
                <w:r>
                  <w:rPr>
                    <w:noProof/>
                    <w:webHidden/>
                  </w:rPr>
                  <w:t>5</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35" w:history="1">
                <w:r w:rsidRPr="00207CE5">
                  <w:rPr>
                    <w:rStyle w:val="Hyperlink"/>
                    <w:noProof/>
                  </w:rPr>
                  <w:t>Adding a Disk Image</w:t>
                </w:r>
                <w:r>
                  <w:rPr>
                    <w:noProof/>
                    <w:webHidden/>
                  </w:rPr>
                  <w:tab/>
                </w:r>
                <w:r>
                  <w:rPr>
                    <w:noProof/>
                    <w:webHidden/>
                  </w:rPr>
                  <w:fldChar w:fldCharType="begin"/>
                </w:r>
                <w:r>
                  <w:rPr>
                    <w:noProof/>
                    <w:webHidden/>
                  </w:rPr>
                  <w:instrText xml:space="preserve"> PAGEREF _Toc367192535 \h </w:instrText>
                </w:r>
                <w:r>
                  <w:rPr>
                    <w:noProof/>
                    <w:webHidden/>
                  </w:rPr>
                </w:r>
                <w:r>
                  <w:rPr>
                    <w:noProof/>
                    <w:webHidden/>
                  </w:rPr>
                  <w:fldChar w:fldCharType="separate"/>
                </w:r>
                <w:r>
                  <w:rPr>
                    <w:noProof/>
                    <w:webHidden/>
                  </w:rPr>
                  <w:t>8</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36" w:history="1">
                <w:r w:rsidRPr="00207CE5">
                  <w:rPr>
                    <w:rStyle w:val="Hyperlink"/>
                    <w:noProof/>
                  </w:rPr>
                  <w:t>Configuring Disk Analysis</w:t>
                </w:r>
                <w:r>
                  <w:rPr>
                    <w:noProof/>
                    <w:webHidden/>
                  </w:rPr>
                  <w:tab/>
                </w:r>
                <w:r>
                  <w:rPr>
                    <w:noProof/>
                    <w:webHidden/>
                  </w:rPr>
                  <w:fldChar w:fldCharType="begin"/>
                </w:r>
                <w:r>
                  <w:rPr>
                    <w:noProof/>
                    <w:webHidden/>
                  </w:rPr>
                  <w:instrText xml:space="preserve"> PAGEREF _Toc367192536 \h </w:instrText>
                </w:r>
                <w:r>
                  <w:rPr>
                    <w:noProof/>
                    <w:webHidden/>
                  </w:rPr>
                </w:r>
                <w:r>
                  <w:rPr>
                    <w:noProof/>
                    <w:webHidden/>
                  </w:rPr>
                  <w:fldChar w:fldCharType="separate"/>
                </w:r>
                <w:r>
                  <w:rPr>
                    <w:noProof/>
                    <w:webHidden/>
                  </w:rPr>
                  <w:t>9</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37" w:history="1">
                <w:r w:rsidRPr="00207CE5">
                  <w:rPr>
                    <w:rStyle w:val="Hyperlink"/>
                    <w:noProof/>
                  </w:rPr>
                  <w:t>Using a Hash Database</w:t>
                </w:r>
                <w:r>
                  <w:rPr>
                    <w:noProof/>
                    <w:webHidden/>
                  </w:rPr>
                  <w:tab/>
                </w:r>
                <w:r>
                  <w:rPr>
                    <w:noProof/>
                    <w:webHidden/>
                  </w:rPr>
                  <w:fldChar w:fldCharType="begin"/>
                </w:r>
                <w:r>
                  <w:rPr>
                    <w:noProof/>
                    <w:webHidden/>
                  </w:rPr>
                  <w:instrText xml:space="preserve"> PAGEREF _Toc367192537 \h </w:instrText>
                </w:r>
                <w:r>
                  <w:rPr>
                    <w:noProof/>
                    <w:webHidden/>
                  </w:rPr>
                </w:r>
                <w:r>
                  <w:rPr>
                    <w:noProof/>
                    <w:webHidden/>
                  </w:rPr>
                  <w:fldChar w:fldCharType="separate"/>
                </w:r>
                <w:r>
                  <w:rPr>
                    <w:noProof/>
                    <w:webHidden/>
                  </w:rPr>
                  <w:t>14</w:t>
                </w:r>
                <w:r>
                  <w:rPr>
                    <w:noProof/>
                    <w:webHidden/>
                  </w:rPr>
                  <w:fldChar w:fldCharType="end"/>
                </w:r>
              </w:hyperlink>
            </w:p>
            <w:p w:rsidR="00B13AA1" w:rsidRDefault="00B13AA1">
              <w:pPr>
                <w:pStyle w:val="TOC1"/>
                <w:rPr>
                  <w:rFonts w:asciiTheme="minorHAnsi" w:hAnsiTheme="minorHAnsi"/>
                  <w:b w:val="0"/>
                  <w:sz w:val="22"/>
                  <w:lang w:eastAsia="en-CA" w:bidi="ar-SA"/>
                </w:rPr>
              </w:pPr>
              <w:hyperlink w:anchor="_Toc367192538" w:history="1">
                <w:r w:rsidRPr="00207CE5">
                  <w:rPr>
                    <w:rStyle w:val="Hyperlink"/>
                  </w:rPr>
                  <w:t>Chapter 3 – Exploring Analyzed Data</w:t>
                </w:r>
                <w:r>
                  <w:rPr>
                    <w:webHidden/>
                  </w:rPr>
                  <w:tab/>
                </w:r>
                <w:r>
                  <w:rPr>
                    <w:webHidden/>
                  </w:rPr>
                  <w:fldChar w:fldCharType="begin"/>
                </w:r>
                <w:r>
                  <w:rPr>
                    <w:webHidden/>
                  </w:rPr>
                  <w:instrText xml:space="preserve"> PAGEREF _Toc367192538 \h </w:instrText>
                </w:r>
                <w:r>
                  <w:rPr>
                    <w:webHidden/>
                  </w:rPr>
                </w:r>
                <w:r>
                  <w:rPr>
                    <w:webHidden/>
                  </w:rPr>
                  <w:fldChar w:fldCharType="separate"/>
                </w:r>
                <w:r>
                  <w:rPr>
                    <w:webHidden/>
                  </w:rPr>
                  <w:t>19</w:t>
                </w:r>
                <w:r>
                  <w:rPr>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39" w:history="1">
                <w:r w:rsidRPr="00207CE5">
                  <w:rPr>
                    <w:rStyle w:val="Hyperlink"/>
                    <w:noProof/>
                  </w:rPr>
                  <w:t>Using the Data Explorer</w:t>
                </w:r>
                <w:r>
                  <w:rPr>
                    <w:noProof/>
                    <w:webHidden/>
                  </w:rPr>
                  <w:tab/>
                </w:r>
                <w:r>
                  <w:rPr>
                    <w:noProof/>
                    <w:webHidden/>
                  </w:rPr>
                  <w:fldChar w:fldCharType="begin"/>
                </w:r>
                <w:r>
                  <w:rPr>
                    <w:noProof/>
                    <w:webHidden/>
                  </w:rPr>
                  <w:instrText xml:space="preserve"> PAGEREF _Toc367192539 \h </w:instrText>
                </w:r>
                <w:r>
                  <w:rPr>
                    <w:noProof/>
                    <w:webHidden/>
                  </w:rPr>
                </w:r>
                <w:r>
                  <w:rPr>
                    <w:noProof/>
                    <w:webHidden/>
                  </w:rPr>
                  <w:fldChar w:fldCharType="separate"/>
                </w:r>
                <w:r>
                  <w:rPr>
                    <w:noProof/>
                    <w:webHidden/>
                  </w:rPr>
                  <w:t>20</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40" w:history="1">
                <w:r w:rsidRPr="00207CE5">
                  <w:rPr>
                    <w:rStyle w:val="Hyperlink"/>
                    <w:noProof/>
                  </w:rPr>
                  <w:t>Using the Result Viewer</w:t>
                </w:r>
                <w:r>
                  <w:rPr>
                    <w:noProof/>
                    <w:webHidden/>
                  </w:rPr>
                  <w:tab/>
                </w:r>
                <w:r>
                  <w:rPr>
                    <w:noProof/>
                    <w:webHidden/>
                  </w:rPr>
                  <w:fldChar w:fldCharType="begin"/>
                </w:r>
                <w:r>
                  <w:rPr>
                    <w:noProof/>
                    <w:webHidden/>
                  </w:rPr>
                  <w:instrText xml:space="preserve"> PAGEREF _Toc367192540 \h </w:instrText>
                </w:r>
                <w:r>
                  <w:rPr>
                    <w:noProof/>
                    <w:webHidden/>
                  </w:rPr>
                </w:r>
                <w:r>
                  <w:rPr>
                    <w:noProof/>
                    <w:webHidden/>
                  </w:rPr>
                  <w:fldChar w:fldCharType="separate"/>
                </w:r>
                <w:r>
                  <w:rPr>
                    <w:noProof/>
                    <w:webHidden/>
                  </w:rPr>
                  <w:t>21</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41" w:history="1">
                <w:r w:rsidRPr="00207CE5">
                  <w:rPr>
                    <w:rStyle w:val="Hyperlink"/>
                    <w:noProof/>
                  </w:rPr>
                  <w:t>Viewing File Contents</w:t>
                </w:r>
                <w:r>
                  <w:rPr>
                    <w:noProof/>
                    <w:webHidden/>
                  </w:rPr>
                  <w:tab/>
                </w:r>
                <w:r>
                  <w:rPr>
                    <w:noProof/>
                    <w:webHidden/>
                  </w:rPr>
                  <w:fldChar w:fldCharType="begin"/>
                </w:r>
                <w:r>
                  <w:rPr>
                    <w:noProof/>
                    <w:webHidden/>
                  </w:rPr>
                  <w:instrText xml:space="preserve"> PAGEREF _Toc367192541 \h </w:instrText>
                </w:r>
                <w:r>
                  <w:rPr>
                    <w:noProof/>
                    <w:webHidden/>
                  </w:rPr>
                </w:r>
                <w:r>
                  <w:rPr>
                    <w:noProof/>
                    <w:webHidden/>
                  </w:rPr>
                  <w:fldChar w:fldCharType="separate"/>
                </w:r>
                <w:r>
                  <w:rPr>
                    <w:noProof/>
                    <w:webHidden/>
                  </w:rPr>
                  <w:t>23</w:t>
                </w:r>
                <w:r>
                  <w:rPr>
                    <w:noProof/>
                    <w:webHidden/>
                  </w:rPr>
                  <w:fldChar w:fldCharType="end"/>
                </w:r>
              </w:hyperlink>
            </w:p>
            <w:p w:rsidR="00B13AA1" w:rsidRDefault="00B13AA1">
              <w:pPr>
                <w:pStyle w:val="TOC1"/>
                <w:rPr>
                  <w:rFonts w:asciiTheme="minorHAnsi" w:hAnsiTheme="minorHAnsi"/>
                  <w:b w:val="0"/>
                  <w:sz w:val="22"/>
                  <w:lang w:eastAsia="en-CA" w:bidi="ar-SA"/>
                </w:rPr>
              </w:pPr>
              <w:hyperlink w:anchor="_Toc367192542" w:history="1">
                <w:r w:rsidRPr="00207CE5">
                  <w:rPr>
                    <w:rStyle w:val="Hyperlink"/>
                  </w:rPr>
                  <w:t>Chapter 4 – Searching File Contents</w:t>
                </w:r>
                <w:r>
                  <w:rPr>
                    <w:webHidden/>
                  </w:rPr>
                  <w:tab/>
                </w:r>
                <w:r>
                  <w:rPr>
                    <w:webHidden/>
                  </w:rPr>
                  <w:fldChar w:fldCharType="begin"/>
                </w:r>
                <w:r>
                  <w:rPr>
                    <w:webHidden/>
                  </w:rPr>
                  <w:instrText xml:space="preserve"> PAGEREF _Toc367192542 \h </w:instrText>
                </w:r>
                <w:r>
                  <w:rPr>
                    <w:webHidden/>
                  </w:rPr>
                </w:r>
                <w:r>
                  <w:rPr>
                    <w:webHidden/>
                  </w:rPr>
                  <w:fldChar w:fldCharType="separate"/>
                </w:r>
                <w:r>
                  <w:rPr>
                    <w:webHidden/>
                  </w:rPr>
                  <w:t>26</w:t>
                </w:r>
                <w:r>
                  <w:rPr>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43" w:history="1">
                <w:r w:rsidRPr="00207CE5">
                  <w:rPr>
                    <w:rStyle w:val="Hyperlink"/>
                    <w:noProof/>
                  </w:rPr>
                  <w:t>Searching Using Built-in Keywords</w:t>
                </w:r>
                <w:r>
                  <w:rPr>
                    <w:noProof/>
                    <w:webHidden/>
                  </w:rPr>
                  <w:tab/>
                </w:r>
                <w:r>
                  <w:rPr>
                    <w:noProof/>
                    <w:webHidden/>
                  </w:rPr>
                  <w:fldChar w:fldCharType="begin"/>
                </w:r>
                <w:r>
                  <w:rPr>
                    <w:noProof/>
                    <w:webHidden/>
                  </w:rPr>
                  <w:instrText xml:space="preserve"> PAGEREF _Toc367192543 \h </w:instrText>
                </w:r>
                <w:r>
                  <w:rPr>
                    <w:noProof/>
                    <w:webHidden/>
                  </w:rPr>
                </w:r>
                <w:r>
                  <w:rPr>
                    <w:noProof/>
                    <w:webHidden/>
                  </w:rPr>
                  <w:fldChar w:fldCharType="separate"/>
                </w:r>
                <w:r>
                  <w:rPr>
                    <w:noProof/>
                    <w:webHidden/>
                  </w:rPr>
                  <w:t>26</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44" w:history="1">
                <w:r w:rsidRPr="00207CE5">
                  <w:rPr>
                    <w:rStyle w:val="Hyperlink"/>
                    <w:noProof/>
                  </w:rPr>
                  <w:t>Creating and Managing Keyword Lists</w:t>
                </w:r>
                <w:r>
                  <w:rPr>
                    <w:noProof/>
                    <w:webHidden/>
                  </w:rPr>
                  <w:tab/>
                </w:r>
                <w:r>
                  <w:rPr>
                    <w:noProof/>
                    <w:webHidden/>
                  </w:rPr>
                  <w:fldChar w:fldCharType="begin"/>
                </w:r>
                <w:r>
                  <w:rPr>
                    <w:noProof/>
                    <w:webHidden/>
                  </w:rPr>
                  <w:instrText xml:space="preserve"> PAGEREF _Toc367192544 \h </w:instrText>
                </w:r>
                <w:r>
                  <w:rPr>
                    <w:noProof/>
                    <w:webHidden/>
                  </w:rPr>
                </w:r>
                <w:r>
                  <w:rPr>
                    <w:noProof/>
                    <w:webHidden/>
                  </w:rPr>
                  <w:fldChar w:fldCharType="separate"/>
                </w:r>
                <w:r>
                  <w:rPr>
                    <w:noProof/>
                    <w:webHidden/>
                  </w:rPr>
                  <w:t>28</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45" w:history="1">
                <w:r w:rsidRPr="00207CE5">
                  <w:rPr>
                    <w:rStyle w:val="Hyperlink"/>
                    <w:noProof/>
                  </w:rPr>
                  <w:t>Saving File Locations</w:t>
                </w:r>
                <w:r>
                  <w:rPr>
                    <w:noProof/>
                    <w:webHidden/>
                  </w:rPr>
                  <w:tab/>
                </w:r>
                <w:r>
                  <w:rPr>
                    <w:noProof/>
                    <w:webHidden/>
                  </w:rPr>
                  <w:fldChar w:fldCharType="begin"/>
                </w:r>
                <w:r>
                  <w:rPr>
                    <w:noProof/>
                    <w:webHidden/>
                  </w:rPr>
                  <w:instrText xml:space="preserve"> PAGEREF _Toc367192545 \h </w:instrText>
                </w:r>
                <w:r>
                  <w:rPr>
                    <w:noProof/>
                    <w:webHidden/>
                  </w:rPr>
                </w:r>
                <w:r>
                  <w:rPr>
                    <w:noProof/>
                    <w:webHidden/>
                  </w:rPr>
                  <w:fldChar w:fldCharType="separate"/>
                </w:r>
                <w:r>
                  <w:rPr>
                    <w:noProof/>
                    <w:webHidden/>
                  </w:rPr>
                  <w:t>33</w:t>
                </w:r>
                <w:r>
                  <w:rPr>
                    <w:noProof/>
                    <w:webHidden/>
                  </w:rPr>
                  <w:fldChar w:fldCharType="end"/>
                </w:r>
              </w:hyperlink>
            </w:p>
            <w:p w:rsidR="00B13AA1" w:rsidRDefault="00B13AA1">
              <w:pPr>
                <w:pStyle w:val="TOC1"/>
                <w:rPr>
                  <w:rFonts w:asciiTheme="minorHAnsi" w:hAnsiTheme="minorHAnsi"/>
                  <w:b w:val="0"/>
                  <w:sz w:val="22"/>
                  <w:lang w:eastAsia="en-CA" w:bidi="ar-SA"/>
                </w:rPr>
              </w:pPr>
              <w:hyperlink w:anchor="_Toc367192546" w:history="1">
                <w:r w:rsidRPr="00207CE5">
                  <w:rPr>
                    <w:rStyle w:val="Hyperlink"/>
                  </w:rPr>
                  <w:t>Chapter 5 – Generating Reports</w:t>
                </w:r>
                <w:r>
                  <w:rPr>
                    <w:webHidden/>
                  </w:rPr>
                  <w:tab/>
                </w:r>
                <w:r>
                  <w:rPr>
                    <w:webHidden/>
                  </w:rPr>
                  <w:fldChar w:fldCharType="begin"/>
                </w:r>
                <w:r>
                  <w:rPr>
                    <w:webHidden/>
                  </w:rPr>
                  <w:instrText xml:space="preserve"> PAGEREF _Toc367192546 \h </w:instrText>
                </w:r>
                <w:r>
                  <w:rPr>
                    <w:webHidden/>
                  </w:rPr>
                </w:r>
                <w:r>
                  <w:rPr>
                    <w:webHidden/>
                  </w:rPr>
                  <w:fldChar w:fldCharType="separate"/>
                </w:r>
                <w:r>
                  <w:rPr>
                    <w:webHidden/>
                  </w:rPr>
                  <w:t>37</w:t>
                </w:r>
                <w:r>
                  <w:rPr>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47" w:history="1">
                <w:r w:rsidRPr="00207CE5">
                  <w:rPr>
                    <w:rStyle w:val="Hyperlink"/>
                    <w:noProof/>
                  </w:rPr>
                  <w:t>Creating a Basic Report</w:t>
                </w:r>
                <w:r>
                  <w:rPr>
                    <w:noProof/>
                    <w:webHidden/>
                  </w:rPr>
                  <w:tab/>
                </w:r>
                <w:r>
                  <w:rPr>
                    <w:noProof/>
                    <w:webHidden/>
                  </w:rPr>
                  <w:fldChar w:fldCharType="begin"/>
                </w:r>
                <w:r>
                  <w:rPr>
                    <w:noProof/>
                    <w:webHidden/>
                  </w:rPr>
                  <w:instrText xml:space="preserve"> PAGEREF _Toc367192547 \h </w:instrText>
                </w:r>
                <w:r>
                  <w:rPr>
                    <w:noProof/>
                    <w:webHidden/>
                  </w:rPr>
                </w:r>
                <w:r>
                  <w:rPr>
                    <w:noProof/>
                    <w:webHidden/>
                  </w:rPr>
                  <w:fldChar w:fldCharType="separate"/>
                </w:r>
                <w:r>
                  <w:rPr>
                    <w:noProof/>
                    <w:webHidden/>
                  </w:rPr>
                  <w:t>38</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48" w:history="1">
                <w:r w:rsidRPr="00207CE5">
                  <w:rPr>
                    <w:rStyle w:val="Hyperlink"/>
                    <w:noProof/>
                  </w:rPr>
                  <w:t>Creating a Custom Report</w:t>
                </w:r>
                <w:r>
                  <w:rPr>
                    <w:noProof/>
                    <w:webHidden/>
                  </w:rPr>
                  <w:tab/>
                </w:r>
                <w:r>
                  <w:rPr>
                    <w:noProof/>
                    <w:webHidden/>
                  </w:rPr>
                  <w:fldChar w:fldCharType="begin"/>
                </w:r>
                <w:r>
                  <w:rPr>
                    <w:noProof/>
                    <w:webHidden/>
                  </w:rPr>
                  <w:instrText xml:space="preserve"> PAGEREF _Toc367192548 \h </w:instrText>
                </w:r>
                <w:r>
                  <w:rPr>
                    <w:noProof/>
                    <w:webHidden/>
                  </w:rPr>
                </w:r>
                <w:r>
                  <w:rPr>
                    <w:noProof/>
                    <w:webHidden/>
                  </w:rPr>
                  <w:fldChar w:fldCharType="separate"/>
                </w:r>
                <w:r>
                  <w:rPr>
                    <w:noProof/>
                    <w:webHidden/>
                  </w:rPr>
                  <w:t>40</w:t>
                </w:r>
                <w:r>
                  <w:rPr>
                    <w:noProof/>
                    <w:webHidden/>
                  </w:rPr>
                  <w:fldChar w:fldCharType="end"/>
                </w:r>
              </w:hyperlink>
            </w:p>
            <w:p w:rsidR="00B13AA1" w:rsidRDefault="00B13AA1">
              <w:pPr>
                <w:pStyle w:val="TOC1"/>
                <w:rPr>
                  <w:rFonts w:asciiTheme="minorHAnsi" w:hAnsiTheme="minorHAnsi"/>
                  <w:b w:val="0"/>
                  <w:sz w:val="22"/>
                  <w:lang w:eastAsia="en-CA" w:bidi="ar-SA"/>
                </w:rPr>
              </w:pPr>
              <w:hyperlink w:anchor="_Toc367192549" w:history="1">
                <w:r w:rsidRPr="00207CE5">
                  <w:rPr>
                    <w:rStyle w:val="Hyperlink"/>
                  </w:rPr>
                  <w:t>Chapter 6 – Creating a Timeline</w:t>
                </w:r>
                <w:r>
                  <w:rPr>
                    <w:webHidden/>
                  </w:rPr>
                  <w:tab/>
                </w:r>
                <w:r>
                  <w:rPr>
                    <w:webHidden/>
                  </w:rPr>
                  <w:fldChar w:fldCharType="begin"/>
                </w:r>
                <w:r>
                  <w:rPr>
                    <w:webHidden/>
                  </w:rPr>
                  <w:instrText xml:space="preserve"> PAGEREF _Toc367192549 \h </w:instrText>
                </w:r>
                <w:r>
                  <w:rPr>
                    <w:webHidden/>
                  </w:rPr>
                </w:r>
                <w:r>
                  <w:rPr>
                    <w:webHidden/>
                  </w:rPr>
                  <w:fldChar w:fldCharType="separate"/>
                </w:r>
                <w:r>
                  <w:rPr>
                    <w:webHidden/>
                  </w:rPr>
                  <w:t>44</w:t>
                </w:r>
                <w:r>
                  <w:rPr>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50" w:history="1">
                <w:r w:rsidRPr="00207CE5">
                  <w:rPr>
                    <w:rStyle w:val="Hyperlink"/>
                    <w:noProof/>
                  </w:rPr>
                  <w:t>Creating a Graphical Timeline</w:t>
                </w:r>
                <w:r>
                  <w:rPr>
                    <w:noProof/>
                    <w:webHidden/>
                  </w:rPr>
                  <w:tab/>
                </w:r>
                <w:r>
                  <w:rPr>
                    <w:noProof/>
                    <w:webHidden/>
                  </w:rPr>
                  <w:fldChar w:fldCharType="begin"/>
                </w:r>
                <w:r>
                  <w:rPr>
                    <w:noProof/>
                    <w:webHidden/>
                  </w:rPr>
                  <w:instrText xml:space="preserve"> PAGEREF _Toc367192550 \h </w:instrText>
                </w:r>
                <w:r>
                  <w:rPr>
                    <w:noProof/>
                    <w:webHidden/>
                  </w:rPr>
                </w:r>
                <w:r>
                  <w:rPr>
                    <w:noProof/>
                    <w:webHidden/>
                  </w:rPr>
                  <w:fldChar w:fldCharType="separate"/>
                </w:r>
                <w:r>
                  <w:rPr>
                    <w:noProof/>
                    <w:webHidden/>
                  </w:rPr>
                  <w:t>45</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51" w:history="1">
                <w:r w:rsidRPr="00207CE5">
                  <w:rPr>
                    <w:rStyle w:val="Hyperlink"/>
                    <w:noProof/>
                  </w:rPr>
                  <w:t>Creating a Timeline Report</w:t>
                </w:r>
                <w:r>
                  <w:rPr>
                    <w:noProof/>
                    <w:webHidden/>
                  </w:rPr>
                  <w:tab/>
                </w:r>
                <w:r>
                  <w:rPr>
                    <w:noProof/>
                    <w:webHidden/>
                  </w:rPr>
                  <w:fldChar w:fldCharType="begin"/>
                </w:r>
                <w:r>
                  <w:rPr>
                    <w:noProof/>
                    <w:webHidden/>
                  </w:rPr>
                  <w:instrText xml:space="preserve"> PAGEREF _Toc367192551 \h </w:instrText>
                </w:r>
                <w:r>
                  <w:rPr>
                    <w:noProof/>
                    <w:webHidden/>
                  </w:rPr>
                </w:r>
                <w:r>
                  <w:rPr>
                    <w:noProof/>
                    <w:webHidden/>
                  </w:rPr>
                  <w:fldChar w:fldCharType="separate"/>
                </w:r>
                <w:r>
                  <w:rPr>
                    <w:noProof/>
                    <w:webHidden/>
                  </w:rPr>
                  <w:t>47</w:t>
                </w:r>
                <w:r>
                  <w:rPr>
                    <w:noProof/>
                    <w:webHidden/>
                  </w:rPr>
                  <w:fldChar w:fldCharType="end"/>
                </w:r>
              </w:hyperlink>
            </w:p>
            <w:p w:rsidR="00B13AA1" w:rsidRDefault="00B13AA1">
              <w:pPr>
                <w:pStyle w:val="TOC1"/>
                <w:rPr>
                  <w:rFonts w:asciiTheme="minorHAnsi" w:hAnsiTheme="minorHAnsi"/>
                  <w:b w:val="0"/>
                  <w:sz w:val="22"/>
                  <w:lang w:eastAsia="en-CA" w:bidi="ar-SA"/>
                </w:rPr>
              </w:pPr>
              <w:hyperlink w:anchor="_Toc367192552" w:history="1">
                <w:r w:rsidRPr="00207CE5">
                  <w:rPr>
                    <w:rStyle w:val="Hyperlink"/>
                  </w:rPr>
                  <w:t>Chapter 7 – Collecting Files for Later Analysis</w:t>
                </w:r>
                <w:r>
                  <w:rPr>
                    <w:webHidden/>
                  </w:rPr>
                  <w:tab/>
                </w:r>
                <w:r>
                  <w:rPr>
                    <w:webHidden/>
                  </w:rPr>
                  <w:fldChar w:fldCharType="begin"/>
                </w:r>
                <w:r>
                  <w:rPr>
                    <w:webHidden/>
                  </w:rPr>
                  <w:instrText xml:space="preserve"> PAGEREF _Toc367192552 \h </w:instrText>
                </w:r>
                <w:r>
                  <w:rPr>
                    <w:webHidden/>
                  </w:rPr>
                </w:r>
                <w:r>
                  <w:rPr>
                    <w:webHidden/>
                  </w:rPr>
                  <w:fldChar w:fldCharType="separate"/>
                </w:r>
                <w:r>
                  <w:rPr>
                    <w:webHidden/>
                  </w:rPr>
                  <w:t>50</w:t>
                </w:r>
                <w:r>
                  <w:rPr>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53" w:history="1">
                <w:r w:rsidRPr="00207CE5">
                  <w:rPr>
                    <w:rStyle w:val="Hyperlink"/>
                    <w:noProof/>
                  </w:rPr>
                  <w:t>Extracting File and Directory Contents</w:t>
                </w:r>
                <w:r>
                  <w:rPr>
                    <w:noProof/>
                    <w:webHidden/>
                  </w:rPr>
                  <w:tab/>
                </w:r>
                <w:r>
                  <w:rPr>
                    <w:noProof/>
                    <w:webHidden/>
                  </w:rPr>
                  <w:fldChar w:fldCharType="begin"/>
                </w:r>
                <w:r>
                  <w:rPr>
                    <w:noProof/>
                    <w:webHidden/>
                  </w:rPr>
                  <w:instrText xml:space="preserve"> PAGEREF _Toc367192553 \h </w:instrText>
                </w:r>
                <w:r>
                  <w:rPr>
                    <w:noProof/>
                    <w:webHidden/>
                  </w:rPr>
                </w:r>
                <w:r>
                  <w:rPr>
                    <w:noProof/>
                    <w:webHidden/>
                  </w:rPr>
                  <w:fldChar w:fldCharType="separate"/>
                </w:r>
                <w:r>
                  <w:rPr>
                    <w:noProof/>
                    <w:webHidden/>
                  </w:rPr>
                  <w:t>50</w:t>
                </w:r>
                <w:r>
                  <w:rPr>
                    <w:noProof/>
                    <w:webHidden/>
                  </w:rPr>
                  <w:fldChar w:fldCharType="end"/>
                </w:r>
              </w:hyperlink>
            </w:p>
            <w:p w:rsidR="00B13AA1" w:rsidRDefault="00B13AA1">
              <w:pPr>
                <w:pStyle w:val="TOC2"/>
                <w:tabs>
                  <w:tab w:val="right" w:leader="dot" w:pos="10070"/>
                </w:tabs>
                <w:rPr>
                  <w:rFonts w:asciiTheme="minorHAnsi" w:hAnsiTheme="minorHAnsi"/>
                  <w:noProof/>
                  <w:sz w:val="22"/>
                  <w:lang w:eastAsia="en-CA" w:bidi="ar-SA"/>
                </w:rPr>
              </w:pPr>
              <w:hyperlink w:anchor="_Toc367192554" w:history="1">
                <w:r w:rsidRPr="00207CE5">
                  <w:rPr>
                    <w:rStyle w:val="Hyperlink"/>
                    <w:noProof/>
                  </w:rPr>
                  <w:t>Extracting Unallocated Disk Space</w:t>
                </w:r>
                <w:r>
                  <w:rPr>
                    <w:noProof/>
                    <w:webHidden/>
                  </w:rPr>
                  <w:tab/>
                </w:r>
                <w:r>
                  <w:rPr>
                    <w:noProof/>
                    <w:webHidden/>
                  </w:rPr>
                  <w:fldChar w:fldCharType="begin"/>
                </w:r>
                <w:r>
                  <w:rPr>
                    <w:noProof/>
                    <w:webHidden/>
                  </w:rPr>
                  <w:instrText xml:space="preserve"> PAGEREF _Toc367192554 \h </w:instrText>
                </w:r>
                <w:r>
                  <w:rPr>
                    <w:noProof/>
                    <w:webHidden/>
                  </w:rPr>
                </w:r>
                <w:r>
                  <w:rPr>
                    <w:noProof/>
                    <w:webHidden/>
                  </w:rPr>
                  <w:fldChar w:fldCharType="separate"/>
                </w:r>
                <w:r>
                  <w:rPr>
                    <w:noProof/>
                    <w:webHidden/>
                  </w:rPr>
                  <w:t>53</w:t>
                </w:r>
                <w:r>
                  <w:rPr>
                    <w:noProof/>
                    <w:webHidden/>
                  </w:rPr>
                  <w:fldChar w:fldCharType="end"/>
                </w:r>
              </w:hyperlink>
            </w:p>
            <w:p w:rsidR="00B13AA1" w:rsidRDefault="00B13AA1">
              <w:pPr>
                <w:keepLines w:val="0"/>
                <w:rPr>
                  <w:rStyle w:val="Hyperlink"/>
                  <w:rFonts w:asciiTheme="majorHAnsi" w:hAnsiTheme="majorHAnsi"/>
                  <w:b/>
                  <w:noProof/>
                  <w:sz w:val="24"/>
                </w:rPr>
              </w:pPr>
              <w:r>
                <w:rPr>
                  <w:rStyle w:val="Hyperlink"/>
                </w:rPr>
                <w:br w:type="page"/>
              </w:r>
            </w:p>
            <w:p w:rsidR="00B13AA1" w:rsidRDefault="00B13AA1">
              <w:pPr>
                <w:pStyle w:val="TOC1"/>
                <w:rPr>
                  <w:rFonts w:asciiTheme="minorHAnsi" w:hAnsiTheme="minorHAnsi"/>
                  <w:b w:val="0"/>
                  <w:sz w:val="22"/>
                  <w:lang w:eastAsia="en-CA" w:bidi="ar-SA"/>
                </w:rPr>
              </w:pPr>
              <w:hyperlink w:anchor="_Toc367192555" w:history="1">
                <w:r w:rsidRPr="00207CE5">
                  <w:rPr>
                    <w:rStyle w:val="Hyperlink"/>
                  </w:rPr>
                  <w:t>Appendix A: Toolbar Reference</w:t>
                </w:r>
                <w:r>
                  <w:rPr>
                    <w:webHidden/>
                  </w:rPr>
                  <w:tab/>
                </w:r>
                <w:r>
                  <w:rPr>
                    <w:webHidden/>
                  </w:rPr>
                  <w:fldChar w:fldCharType="begin"/>
                </w:r>
                <w:r>
                  <w:rPr>
                    <w:webHidden/>
                  </w:rPr>
                  <w:instrText xml:space="preserve"> PAGEREF _Toc367192555 \h </w:instrText>
                </w:r>
                <w:r>
                  <w:rPr>
                    <w:webHidden/>
                  </w:rPr>
                </w:r>
                <w:r>
                  <w:rPr>
                    <w:webHidden/>
                  </w:rPr>
                  <w:fldChar w:fldCharType="separate"/>
                </w:r>
                <w:r>
                  <w:rPr>
                    <w:webHidden/>
                  </w:rPr>
                  <w:t>56</w:t>
                </w:r>
                <w:r>
                  <w:rPr>
                    <w:webHidden/>
                  </w:rPr>
                  <w:fldChar w:fldCharType="end"/>
                </w:r>
              </w:hyperlink>
            </w:p>
            <w:p w:rsidR="00B13AA1" w:rsidRDefault="00B13AA1">
              <w:pPr>
                <w:pStyle w:val="TOC1"/>
                <w:rPr>
                  <w:rFonts w:asciiTheme="minorHAnsi" w:hAnsiTheme="minorHAnsi"/>
                  <w:b w:val="0"/>
                  <w:sz w:val="22"/>
                  <w:lang w:eastAsia="en-CA" w:bidi="ar-SA"/>
                </w:rPr>
              </w:pPr>
              <w:hyperlink w:anchor="_Toc367192556" w:history="1">
                <w:r w:rsidRPr="00207CE5">
                  <w:rPr>
                    <w:rStyle w:val="Hyperlink"/>
                  </w:rPr>
                  <w:t>Appendix B: Troubleshooting</w:t>
                </w:r>
                <w:r>
                  <w:rPr>
                    <w:webHidden/>
                  </w:rPr>
                  <w:tab/>
                </w:r>
                <w:r>
                  <w:rPr>
                    <w:webHidden/>
                  </w:rPr>
                  <w:fldChar w:fldCharType="begin"/>
                </w:r>
                <w:r>
                  <w:rPr>
                    <w:webHidden/>
                  </w:rPr>
                  <w:instrText xml:space="preserve"> PAGEREF _Toc367192556 \h </w:instrText>
                </w:r>
                <w:r>
                  <w:rPr>
                    <w:webHidden/>
                  </w:rPr>
                </w:r>
                <w:r>
                  <w:rPr>
                    <w:webHidden/>
                  </w:rPr>
                  <w:fldChar w:fldCharType="separate"/>
                </w:r>
                <w:r>
                  <w:rPr>
                    <w:webHidden/>
                  </w:rPr>
                  <w:t>57</w:t>
                </w:r>
                <w:r>
                  <w:rPr>
                    <w:webHidden/>
                  </w:rPr>
                  <w:fldChar w:fldCharType="end"/>
                </w:r>
              </w:hyperlink>
            </w:p>
            <w:p w:rsidR="00B13AA1" w:rsidRDefault="00B13AA1">
              <w:pPr>
                <w:pStyle w:val="TOC1"/>
                <w:rPr>
                  <w:rFonts w:asciiTheme="minorHAnsi" w:hAnsiTheme="minorHAnsi"/>
                  <w:b w:val="0"/>
                  <w:sz w:val="22"/>
                  <w:lang w:eastAsia="en-CA" w:bidi="ar-SA"/>
                </w:rPr>
              </w:pPr>
              <w:hyperlink w:anchor="_Toc367192557" w:history="1">
                <w:r w:rsidRPr="00207CE5">
                  <w:rPr>
                    <w:rStyle w:val="Hyperlink"/>
                  </w:rPr>
                  <w:t>Appendix C: FAQ</w:t>
                </w:r>
                <w:r>
                  <w:rPr>
                    <w:webHidden/>
                  </w:rPr>
                  <w:tab/>
                </w:r>
                <w:r>
                  <w:rPr>
                    <w:webHidden/>
                  </w:rPr>
                  <w:fldChar w:fldCharType="begin"/>
                </w:r>
                <w:r>
                  <w:rPr>
                    <w:webHidden/>
                  </w:rPr>
                  <w:instrText xml:space="preserve"> PAGEREF _Toc367192557 \h </w:instrText>
                </w:r>
                <w:r>
                  <w:rPr>
                    <w:webHidden/>
                  </w:rPr>
                </w:r>
                <w:r>
                  <w:rPr>
                    <w:webHidden/>
                  </w:rPr>
                  <w:fldChar w:fldCharType="separate"/>
                </w:r>
                <w:r>
                  <w:rPr>
                    <w:webHidden/>
                  </w:rPr>
                  <w:t>58</w:t>
                </w:r>
                <w:r>
                  <w:rPr>
                    <w:webHidden/>
                  </w:rPr>
                  <w:fldChar w:fldCharType="end"/>
                </w:r>
              </w:hyperlink>
            </w:p>
            <w:p w:rsidR="00B13AA1" w:rsidRDefault="00B13AA1">
              <w:pPr>
                <w:pStyle w:val="TOC1"/>
                <w:rPr>
                  <w:rFonts w:asciiTheme="minorHAnsi" w:hAnsiTheme="minorHAnsi"/>
                  <w:b w:val="0"/>
                  <w:sz w:val="22"/>
                  <w:lang w:eastAsia="en-CA" w:bidi="ar-SA"/>
                </w:rPr>
              </w:pPr>
              <w:hyperlink w:anchor="_Toc367192558" w:history="1">
                <w:r w:rsidRPr="00207CE5">
                  <w:rPr>
                    <w:rStyle w:val="Hyperlink"/>
                  </w:rPr>
                  <w:t>Glossary</w:t>
                </w:r>
                <w:r>
                  <w:rPr>
                    <w:webHidden/>
                  </w:rPr>
                  <w:tab/>
                </w:r>
                <w:r>
                  <w:rPr>
                    <w:webHidden/>
                  </w:rPr>
                  <w:fldChar w:fldCharType="begin"/>
                </w:r>
                <w:r>
                  <w:rPr>
                    <w:webHidden/>
                  </w:rPr>
                  <w:instrText xml:space="preserve"> PAGEREF _Toc367192558 \h </w:instrText>
                </w:r>
                <w:r>
                  <w:rPr>
                    <w:webHidden/>
                  </w:rPr>
                </w:r>
                <w:r>
                  <w:rPr>
                    <w:webHidden/>
                  </w:rPr>
                  <w:fldChar w:fldCharType="separate"/>
                </w:r>
                <w:r>
                  <w:rPr>
                    <w:webHidden/>
                  </w:rPr>
                  <w:t>59</w:t>
                </w:r>
                <w:r>
                  <w:rPr>
                    <w:webHidden/>
                  </w:rPr>
                  <w:fldChar w:fldCharType="end"/>
                </w:r>
              </w:hyperlink>
            </w:p>
            <w:p w:rsidR="00B13AA1" w:rsidRDefault="00B13AA1">
              <w:pPr>
                <w:pStyle w:val="TOC1"/>
                <w:rPr>
                  <w:rFonts w:asciiTheme="minorHAnsi" w:hAnsiTheme="minorHAnsi"/>
                  <w:b w:val="0"/>
                  <w:sz w:val="22"/>
                  <w:lang w:eastAsia="en-CA" w:bidi="ar-SA"/>
                </w:rPr>
              </w:pPr>
              <w:hyperlink w:anchor="_Toc367192559" w:history="1">
                <w:r w:rsidRPr="00207CE5">
                  <w:rPr>
                    <w:rStyle w:val="Hyperlink"/>
                  </w:rPr>
                  <w:t>Index</w:t>
                </w:r>
                <w:r>
                  <w:rPr>
                    <w:webHidden/>
                  </w:rPr>
                  <w:tab/>
                </w:r>
                <w:r>
                  <w:rPr>
                    <w:webHidden/>
                  </w:rPr>
                  <w:fldChar w:fldCharType="begin"/>
                </w:r>
                <w:r>
                  <w:rPr>
                    <w:webHidden/>
                  </w:rPr>
                  <w:instrText xml:space="preserve"> PAGEREF _Toc367192559 \h </w:instrText>
                </w:r>
                <w:r>
                  <w:rPr>
                    <w:webHidden/>
                  </w:rPr>
                </w:r>
                <w:r>
                  <w:rPr>
                    <w:webHidden/>
                  </w:rPr>
                  <w:fldChar w:fldCharType="separate"/>
                </w:r>
                <w:r>
                  <w:rPr>
                    <w:webHidden/>
                  </w:rPr>
                  <w:t>60</w:t>
                </w:r>
                <w:r>
                  <w:rPr>
                    <w:webHidden/>
                  </w:rPr>
                  <w:fldChar w:fldCharType="end"/>
                </w:r>
              </w:hyperlink>
            </w:p>
            <w:p w:rsidR="002B1B04" w:rsidRDefault="00086381">
              <w:r>
                <w:fldChar w:fldCharType="end"/>
              </w:r>
            </w:p>
          </w:sdtContent>
        </w:sdt>
        <w:p w:rsidR="00B13AA1" w:rsidRDefault="00BC3AEB" w:rsidP="007815DF">
          <w:pPr>
            <w:pStyle w:val="Heading1"/>
            <w:rPr>
              <w:noProof/>
            </w:rPr>
          </w:pPr>
          <w:bookmarkStart w:id="1" w:name="_Toc367192528"/>
          <w:r>
            <w:lastRenderedPageBreak/>
            <w:t>Figures</w:t>
          </w:r>
          <w:bookmarkEnd w:id="0"/>
          <w:bookmarkEnd w:id="1"/>
          <w:r w:rsidR="00086381" w:rsidRPr="00086381">
            <w:fldChar w:fldCharType="begin"/>
          </w:r>
          <w:r>
            <w:instrText xml:space="preserve"> TOC \h \z \c "Figure" </w:instrText>
          </w:r>
          <w:r w:rsidR="00086381" w:rsidRPr="00086381">
            <w:fldChar w:fldCharType="separate"/>
          </w:r>
        </w:p>
        <w:p w:rsidR="00B13AA1" w:rsidRDefault="00B13AA1">
          <w:pPr>
            <w:pStyle w:val="TableofFigures"/>
            <w:tabs>
              <w:tab w:val="right" w:leader="dot" w:pos="10070"/>
            </w:tabs>
            <w:rPr>
              <w:rFonts w:asciiTheme="minorHAnsi" w:hAnsiTheme="minorHAnsi"/>
              <w:noProof/>
              <w:sz w:val="22"/>
              <w:lang w:eastAsia="en-CA" w:bidi="ar-SA"/>
            </w:rPr>
          </w:pPr>
          <w:hyperlink w:anchor="_Toc367192560" w:history="1">
            <w:r w:rsidRPr="008579C3">
              <w:rPr>
                <w:rStyle w:val="Hyperlink"/>
                <w:noProof/>
              </w:rPr>
              <w:t>Figure 1: Autopsy Process Flow</w:t>
            </w:r>
            <w:r>
              <w:rPr>
                <w:noProof/>
                <w:webHidden/>
              </w:rPr>
              <w:tab/>
            </w:r>
            <w:r>
              <w:rPr>
                <w:noProof/>
                <w:webHidden/>
              </w:rPr>
              <w:fldChar w:fldCharType="begin"/>
            </w:r>
            <w:r>
              <w:rPr>
                <w:noProof/>
                <w:webHidden/>
              </w:rPr>
              <w:instrText xml:space="preserve"> PAGEREF _Toc367192560 \h </w:instrText>
            </w:r>
            <w:r>
              <w:rPr>
                <w:noProof/>
                <w:webHidden/>
              </w:rPr>
            </w:r>
            <w:r>
              <w:rPr>
                <w:noProof/>
                <w:webHidden/>
              </w:rPr>
              <w:fldChar w:fldCharType="separate"/>
            </w:r>
            <w:r>
              <w:rPr>
                <w:noProof/>
                <w:webHidden/>
              </w:rPr>
              <w:t>4</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61" w:history="1">
            <w:r w:rsidRPr="008579C3">
              <w:rPr>
                <w:rStyle w:val="Hyperlink"/>
                <w:noProof/>
              </w:rPr>
              <w:t>Figure 2: Autopsy Welcome Window</w:t>
            </w:r>
            <w:r>
              <w:rPr>
                <w:noProof/>
                <w:webHidden/>
              </w:rPr>
              <w:tab/>
            </w:r>
            <w:r>
              <w:rPr>
                <w:noProof/>
                <w:webHidden/>
              </w:rPr>
              <w:fldChar w:fldCharType="begin"/>
            </w:r>
            <w:r>
              <w:rPr>
                <w:noProof/>
                <w:webHidden/>
              </w:rPr>
              <w:instrText xml:space="preserve"> PAGEREF _Toc367192561 \h </w:instrText>
            </w:r>
            <w:r>
              <w:rPr>
                <w:noProof/>
                <w:webHidden/>
              </w:rPr>
            </w:r>
            <w:r>
              <w:rPr>
                <w:noProof/>
                <w:webHidden/>
              </w:rPr>
              <w:fldChar w:fldCharType="separate"/>
            </w:r>
            <w:r>
              <w:rPr>
                <w:noProof/>
                <w:webHidden/>
              </w:rPr>
              <w:t>5</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62" w:history="1">
            <w:r w:rsidRPr="008579C3">
              <w:rPr>
                <w:rStyle w:val="Hyperlink"/>
                <w:noProof/>
              </w:rPr>
              <w:t>Figure 3: Add Image Window</w:t>
            </w:r>
            <w:r>
              <w:rPr>
                <w:noProof/>
                <w:webHidden/>
              </w:rPr>
              <w:tab/>
            </w:r>
            <w:r>
              <w:rPr>
                <w:noProof/>
                <w:webHidden/>
              </w:rPr>
              <w:fldChar w:fldCharType="begin"/>
            </w:r>
            <w:r>
              <w:rPr>
                <w:noProof/>
                <w:webHidden/>
              </w:rPr>
              <w:instrText xml:space="preserve"> PAGEREF _Toc367192562 \h </w:instrText>
            </w:r>
            <w:r>
              <w:rPr>
                <w:noProof/>
                <w:webHidden/>
              </w:rPr>
            </w:r>
            <w:r>
              <w:rPr>
                <w:noProof/>
                <w:webHidden/>
              </w:rPr>
              <w:fldChar w:fldCharType="separate"/>
            </w:r>
            <w:r>
              <w:rPr>
                <w:noProof/>
                <w:webHidden/>
              </w:rPr>
              <w:t>8</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63" w:history="1">
            <w:r w:rsidRPr="008579C3">
              <w:rPr>
                <w:rStyle w:val="Hyperlink"/>
                <w:noProof/>
              </w:rPr>
              <w:t>Figure 4: Configure Ingest Modules</w:t>
            </w:r>
            <w:r>
              <w:rPr>
                <w:noProof/>
                <w:webHidden/>
              </w:rPr>
              <w:tab/>
            </w:r>
            <w:r>
              <w:rPr>
                <w:noProof/>
                <w:webHidden/>
              </w:rPr>
              <w:fldChar w:fldCharType="begin"/>
            </w:r>
            <w:r>
              <w:rPr>
                <w:noProof/>
                <w:webHidden/>
              </w:rPr>
              <w:instrText xml:space="preserve"> PAGEREF _Toc367192563 \h </w:instrText>
            </w:r>
            <w:r>
              <w:rPr>
                <w:noProof/>
                <w:webHidden/>
              </w:rPr>
            </w:r>
            <w:r>
              <w:rPr>
                <w:noProof/>
                <w:webHidden/>
              </w:rPr>
              <w:fldChar w:fldCharType="separate"/>
            </w:r>
            <w:r>
              <w:rPr>
                <w:noProof/>
                <w:webHidden/>
              </w:rPr>
              <w:t>11</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64" w:history="1">
            <w:r w:rsidRPr="008579C3">
              <w:rPr>
                <w:rStyle w:val="Hyperlink"/>
                <w:noProof/>
              </w:rPr>
              <w:t>Figure 5: Autopsy Interface Window</w:t>
            </w:r>
            <w:r>
              <w:rPr>
                <w:noProof/>
                <w:webHidden/>
              </w:rPr>
              <w:tab/>
            </w:r>
            <w:r>
              <w:rPr>
                <w:noProof/>
                <w:webHidden/>
              </w:rPr>
              <w:fldChar w:fldCharType="begin"/>
            </w:r>
            <w:r>
              <w:rPr>
                <w:noProof/>
                <w:webHidden/>
              </w:rPr>
              <w:instrText xml:space="preserve"> PAGEREF _Toc367192564 \h </w:instrText>
            </w:r>
            <w:r>
              <w:rPr>
                <w:noProof/>
                <w:webHidden/>
              </w:rPr>
            </w:r>
            <w:r>
              <w:rPr>
                <w:noProof/>
                <w:webHidden/>
              </w:rPr>
              <w:fldChar w:fldCharType="separate"/>
            </w:r>
            <w:r>
              <w:rPr>
                <w:noProof/>
                <w:webHidden/>
              </w:rPr>
              <w:t>19</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65" w:history="1">
            <w:r w:rsidRPr="008579C3">
              <w:rPr>
                <w:rStyle w:val="Hyperlink"/>
                <w:noProof/>
              </w:rPr>
              <w:t>Figure 6: The Data Explorer Panel</w:t>
            </w:r>
            <w:r>
              <w:rPr>
                <w:noProof/>
                <w:webHidden/>
              </w:rPr>
              <w:tab/>
            </w:r>
            <w:r>
              <w:rPr>
                <w:noProof/>
                <w:webHidden/>
              </w:rPr>
              <w:fldChar w:fldCharType="begin"/>
            </w:r>
            <w:r>
              <w:rPr>
                <w:noProof/>
                <w:webHidden/>
              </w:rPr>
              <w:instrText xml:space="preserve"> PAGEREF _Toc367192565 \h </w:instrText>
            </w:r>
            <w:r>
              <w:rPr>
                <w:noProof/>
                <w:webHidden/>
              </w:rPr>
            </w:r>
            <w:r>
              <w:rPr>
                <w:noProof/>
                <w:webHidden/>
              </w:rPr>
              <w:fldChar w:fldCharType="separate"/>
            </w:r>
            <w:r>
              <w:rPr>
                <w:noProof/>
                <w:webHidden/>
              </w:rPr>
              <w:t>20</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66" w:history="1">
            <w:r w:rsidRPr="008579C3">
              <w:rPr>
                <w:rStyle w:val="Hyperlink"/>
                <w:noProof/>
              </w:rPr>
              <w:t>Figure 7: Result Viewer – Directory Listing Table View</w:t>
            </w:r>
            <w:r>
              <w:rPr>
                <w:noProof/>
                <w:webHidden/>
              </w:rPr>
              <w:tab/>
            </w:r>
            <w:r>
              <w:rPr>
                <w:noProof/>
                <w:webHidden/>
              </w:rPr>
              <w:fldChar w:fldCharType="begin"/>
            </w:r>
            <w:r>
              <w:rPr>
                <w:noProof/>
                <w:webHidden/>
              </w:rPr>
              <w:instrText xml:space="preserve"> PAGEREF _Toc367192566 \h </w:instrText>
            </w:r>
            <w:r>
              <w:rPr>
                <w:noProof/>
                <w:webHidden/>
              </w:rPr>
            </w:r>
            <w:r>
              <w:rPr>
                <w:noProof/>
                <w:webHidden/>
              </w:rPr>
              <w:fldChar w:fldCharType="separate"/>
            </w:r>
            <w:r>
              <w:rPr>
                <w:noProof/>
                <w:webHidden/>
              </w:rPr>
              <w:t>21</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67" w:history="1">
            <w:r w:rsidRPr="008579C3">
              <w:rPr>
                <w:rStyle w:val="Hyperlink"/>
                <w:noProof/>
              </w:rPr>
              <w:t>Figure 8: Result Viewer – Directory Listing Thumbnail View</w:t>
            </w:r>
            <w:r>
              <w:rPr>
                <w:noProof/>
                <w:webHidden/>
              </w:rPr>
              <w:tab/>
            </w:r>
            <w:r>
              <w:rPr>
                <w:noProof/>
                <w:webHidden/>
              </w:rPr>
              <w:fldChar w:fldCharType="begin"/>
            </w:r>
            <w:r>
              <w:rPr>
                <w:noProof/>
                <w:webHidden/>
              </w:rPr>
              <w:instrText xml:space="preserve"> PAGEREF _Toc367192567 \h </w:instrText>
            </w:r>
            <w:r>
              <w:rPr>
                <w:noProof/>
                <w:webHidden/>
              </w:rPr>
            </w:r>
            <w:r>
              <w:rPr>
                <w:noProof/>
                <w:webHidden/>
              </w:rPr>
              <w:fldChar w:fldCharType="separate"/>
            </w:r>
            <w:r>
              <w:rPr>
                <w:noProof/>
                <w:webHidden/>
              </w:rPr>
              <w:t>22</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68" w:history="1">
            <w:r w:rsidRPr="008579C3">
              <w:rPr>
                <w:rStyle w:val="Hyperlink"/>
                <w:noProof/>
              </w:rPr>
              <w:t>Figure 9: Result Viewer – Keyword Search View</w:t>
            </w:r>
            <w:r>
              <w:rPr>
                <w:noProof/>
                <w:webHidden/>
              </w:rPr>
              <w:tab/>
            </w:r>
            <w:r>
              <w:rPr>
                <w:noProof/>
                <w:webHidden/>
              </w:rPr>
              <w:fldChar w:fldCharType="begin"/>
            </w:r>
            <w:r>
              <w:rPr>
                <w:noProof/>
                <w:webHidden/>
              </w:rPr>
              <w:instrText xml:space="preserve"> PAGEREF _Toc367192568 \h </w:instrText>
            </w:r>
            <w:r>
              <w:rPr>
                <w:noProof/>
                <w:webHidden/>
              </w:rPr>
            </w:r>
            <w:r>
              <w:rPr>
                <w:noProof/>
                <w:webHidden/>
              </w:rPr>
              <w:fldChar w:fldCharType="separate"/>
            </w:r>
            <w:r>
              <w:rPr>
                <w:noProof/>
                <w:webHidden/>
              </w:rPr>
              <w:t>22</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69" w:history="1">
            <w:r w:rsidRPr="008579C3">
              <w:rPr>
                <w:rStyle w:val="Hyperlink"/>
                <w:noProof/>
              </w:rPr>
              <w:t>Figure 10: HTML Report</w:t>
            </w:r>
            <w:r>
              <w:rPr>
                <w:noProof/>
                <w:webHidden/>
              </w:rPr>
              <w:tab/>
            </w:r>
            <w:r>
              <w:rPr>
                <w:noProof/>
                <w:webHidden/>
              </w:rPr>
              <w:fldChar w:fldCharType="begin"/>
            </w:r>
            <w:r>
              <w:rPr>
                <w:noProof/>
                <w:webHidden/>
              </w:rPr>
              <w:instrText xml:space="preserve"> PAGEREF _Toc367192569 \h </w:instrText>
            </w:r>
            <w:r>
              <w:rPr>
                <w:noProof/>
                <w:webHidden/>
              </w:rPr>
            </w:r>
            <w:r>
              <w:rPr>
                <w:noProof/>
                <w:webHidden/>
              </w:rPr>
              <w:fldChar w:fldCharType="separate"/>
            </w:r>
            <w:r>
              <w:rPr>
                <w:noProof/>
                <w:webHidden/>
              </w:rPr>
              <w:t>37</w:t>
            </w:r>
            <w:r>
              <w:rPr>
                <w:noProof/>
                <w:webHidden/>
              </w:rPr>
              <w:fldChar w:fldCharType="end"/>
            </w:r>
          </w:hyperlink>
        </w:p>
        <w:p w:rsidR="00B13AA1" w:rsidRDefault="00B13AA1">
          <w:pPr>
            <w:pStyle w:val="TableofFigures"/>
            <w:tabs>
              <w:tab w:val="right" w:leader="dot" w:pos="10070"/>
            </w:tabs>
            <w:rPr>
              <w:rFonts w:asciiTheme="minorHAnsi" w:hAnsiTheme="minorHAnsi"/>
              <w:noProof/>
              <w:sz w:val="22"/>
              <w:lang w:eastAsia="en-CA" w:bidi="ar-SA"/>
            </w:rPr>
          </w:pPr>
          <w:hyperlink w:anchor="_Toc367192570" w:history="1">
            <w:r w:rsidRPr="008579C3">
              <w:rPr>
                <w:rStyle w:val="Hyperlink"/>
                <w:noProof/>
              </w:rPr>
              <w:t>Figure 11: Recent Activity Section</w:t>
            </w:r>
            <w:r>
              <w:rPr>
                <w:noProof/>
                <w:webHidden/>
              </w:rPr>
              <w:tab/>
            </w:r>
            <w:r>
              <w:rPr>
                <w:noProof/>
                <w:webHidden/>
              </w:rPr>
              <w:fldChar w:fldCharType="begin"/>
            </w:r>
            <w:r>
              <w:rPr>
                <w:noProof/>
                <w:webHidden/>
              </w:rPr>
              <w:instrText xml:space="preserve"> PAGEREF _Toc367192570 \h </w:instrText>
            </w:r>
            <w:r>
              <w:rPr>
                <w:noProof/>
                <w:webHidden/>
              </w:rPr>
            </w:r>
            <w:r>
              <w:rPr>
                <w:noProof/>
                <w:webHidden/>
              </w:rPr>
              <w:fldChar w:fldCharType="separate"/>
            </w:r>
            <w:r>
              <w:rPr>
                <w:noProof/>
                <w:webHidden/>
              </w:rPr>
              <w:t>44</w:t>
            </w:r>
            <w:r>
              <w:rPr>
                <w:noProof/>
                <w:webHidden/>
              </w:rPr>
              <w:fldChar w:fldCharType="end"/>
            </w:r>
          </w:hyperlink>
        </w:p>
        <w:p w:rsidR="00BC3AEB" w:rsidRDefault="00086381">
          <w:pPr>
            <w:sectPr w:rsidR="00BC3AEB" w:rsidSect="00B80A78">
              <w:headerReference w:type="default" r:id="rId19"/>
              <w:type w:val="continuous"/>
              <w:pgSz w:w="12240" w:h="15840"/>
              <w:pgMar w:top="1440" w:right="720" w:bottom="1440" w:left="1440" w:header="706" w:footer="706" w:gutter="0"/>
              <w:pgNumType w:fmt="lowerRoman" w:start="1"/>
              <w:cols w:space="708"/>
              <w:docGrid w:linePitch="360"/>
            </w:sectPr>
          </w:pPr>
          <w:r>
            <w:fldChar w:fldCharType="end"/>
          </w:r>
        </w:p>
        <w:p w:rsidR="004A39EE" w:rsidRDefault="00AF036C" w:rsidP="00F57134">
          <w:pPr>
            <w:pStyle w:val="Heading1"/>
          </w:pPr>
          <w:bookmarkStart w:id="2" w:name="_Toc351984431"/>
          <w:bookmarkStart w:id="3" w:name="_Ref352165385"/>
          <w:bookmarkStart w:id="4" w:name="_Toc367192529"/>
          <w:r>
            <w:lastRenderedPageBreak/>
            <w:t>Chapter 1 – I</w:t>
          </w:r>
          <w:r w:rsidR="00567B60">
            <w:t>ntroduction</w:t>
          </w:r>
          <w:bookmarkEnd w:id="2"/>
          <w:bookmarkEnd w:id="3"/>
          <w:bookmarkEnd w:id="4"/>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E35C06" w:rsidTr="001F7592">
            <w:trPr>
              <w:trHeight w:val="11344"/>
            </w:trPr>
            <w:tc>
              <w:tcPr>
                <w:tcW w:w="3240" w:type="dxa"/>
                <w:vMerge w:val="restart"/>
              </w:tcPr>
              <w:p w:rsidR="00E35C06" w:rsidRDefault="00E35C06" w:rsidP="00F57134"/>
            </w:tc>
            <w:tc>
              <w:tcPr>
                <w:tcW w:w="360" w:type="dxa"/>
                <w:vMerge w:val="restart"/>
              </w:tcPr>
              <w:p w:rsidR="00E35C06" w:rsidRDefault="00E35C06" w:rsidP="005574CA">
                <w:pPr>
                  <w:spacing w:after="0"/>
                </w:pPr>
              </w:p>
            </w:tc>
            <w:tc>
              <w:tcPr>
                <w:tcW w:w="6480" w:type="dxa"/>
              </w:tcPr>
              <w:p w:rsidR="00E35C06" w:rsidRDefault="00E35C06" w:rsidP="00E8145B">
                <w:r>
                  <w:t>The Autopsy Forensic Browser enables you to conduct a digital forensic investigation. It is a graphical interface to The Sleuth Kit</w:t>
                </w:r>
                <w:r w:rsidR="00086381">
                  <w:fldChar w:fldCharType="begin"/>
                </w:r>
                <w:r>
                  <w:instrText xml:space="preserve"> XE "</w:instrText>
                </w:r>
                <w:r w:rsidRPr="000C3957">
                  <w:instrText>Sleuth Kit</w:instrText>
                </w:r>
                <w:r>
                  <w:instrText xml:space="preserve">" </w:instrText>
                </w:r>
                <w:r w:rsidR="00086381">
                  <w:fldChar w:fldCharType="end"/>
                </w:r>
                <w:r>
                  <w:t xml:space="preserve"> and other tools. This guide covers information about using Autopsy version 3 on Windows. </w:t>
                </w:r>
              </w:p>
              <w:p w:rsidR="00E35C06" w:rsidRDefault="00E35C06" w:rsidP="005574CA">
                <w:pPr>
                  <w:spacing w:after="0"/>
                </w:pPr>
                <w:r>
                  <w:t>This manual is for users with above average computer skills who have a basic understanding of digital forensics concepts. Users who are unfamiliar with the concepts may want to start with the section “</w:t>
                </w:r>
                <w:fldSimple w:instr=" REF _Ref352165460 \h  \* MERGEFORMAT ">
                  <w:r w:rsidR="00F52A0A">
                    <w:t>Overview of Digital Forensics</w:t>
                  </w:r>
                </w:fldSimple>
                <w:r>
                  <w:t xml:space="preserve">” on page </w:t>
                </w:r>
                <w:r w:rsidR="00086381">
                  <w:fldChar w:fldCharType="begin"/>
                </w:r>
                <w:r>
                  <w:instrText xml:space="preserve"> PAGEREF _Ref352165460 \h </w:instrText>
                </w:r>
                <w:r w:rsidR="00086381">
                  <w:fldChar w:fldCharType="separate"/>
                </w:r>
                <w:r w:rsidR="00F52A0A">
                  <w:rPr>
                    <w:noProof/>
                  </w:rPr>
                  <w:t>2</w:t>
                </w:r>
                <w:r w:rsidR="00086381">
                  <w:fldChar w:fldCharType="end"/>
                </w:r>
                <w:r>
                  <w:t>.</w:t>
                </w:r>
              </w:p>
              <w:p w:rsidR="00E35C06" w:rsidRDefault="00E35C06" w:rsidP="0059140E">
                <w:pPr>
                  <w:pStyle w:val="Heading2"/>
                  <w:outlineLvl w:val="1"/>
                </w:pPr>
                <w:bookmarkStart w:id="5" w:name="_Toc367192530"/>
                <w:r>
                  <w:t>Organization</w:t>
                </w:r>
                <w:bookmarkEnd w:id="5"/>
              </w:p>
              <w:p w:rsidR="00E35C06" w:rsidRDefault="00E35C06" w:rsidP="005574CA">
                <w:pPr>
                  <w:spacing w:after="0"/>
                </w:pPr>
                <w:r>
                  <w:t>The manual is organized as follows</w:t>
                </w:r>
              </w:p>
              <w:p w:rsidR="00E35C06" w:rsidRDefault="00E35C06" w:rsidP="00FD6BC2">
                <w:pPr>
                  <w:pStyle w:val="ListBullet"/>
                </w:pPr>
                <w:r>
                  <w:t xml:space="preserve">Description of digital forensics concepts (page </w:t>
                </w:r>
                <w:r w:rsidR="00086381">
                  <w:fldChar w:fldCharType="begin"/>
                </w:r>
                <w:r>
                  <w:instrText xml:space="preserve"> PAGEREF _Ref352165460 \h </w:instrText>
                </w:r>
                <w:r w:rsidR="00086381">
                  <w:fldChar w:fldCharType="separate"/>
                </w:r>
                <w:r w:rsidR="00F52A0A">
                  <w:rPr>
                    <w:noProof/>
                  </w:rPr>
                  <w:t>2</w:t>
                </w:r>
                <w:r w:rsidR="00086381">
                  <w:fldChar w:fldCharType="end"/>
                </w:r>
                <w:r>
                  <w:t>)</w:t>
                </w:r>
              </w:p>
              <w:p w:rsidR="00E35C06" w:rsidRDefault="00086381" w:rsidP="00FD6BC2">
                <w:pPr>
                  <w:pStyle w:val="ListBullet"/>
                </w:pPr>
                <w:fldSimple w:instr=" REF _Ref351981134 \h  \* MERGEFORMAT ">
                  <w:r w:rsidR="00F52A0A">
                    <w:t>Chapter 2 – Getting Started Using the Wizard</w:t>
                  </w:r>
                </w:fldSimple>
                <w:r w:rsidR="00E35C06">
                  <w:t xml:space="preserve"> (page </w:t>
                </w:r>
                <w:r>
                  <w:fldChar w:fldCharType="begin"/>
                </w:r>
                <w:r w:rsidR="00E35C06">
                  <w:instrText xml:space="preserve"> PAGEREF _Ref351981134 \h </w:instrText>
                </w:r>
                <w:r>
                  <w:fldChar w:fldCharType="separate"/>
                </w:r>
                <w:r w:rsidR="00F52A0A">
                  <w:rPr>
                    <w:noProof/>
                  </w:rPr>
                  <w:t>4</w:t>
                </w:r>
                <w:r>
                  <w:fldChar w:fldCharType="end"/>
                </w:r>
                <w:r w:rsidR="00E35C06">
                  <w:t>)</w:t>
                </w:r>
              </w:p>
              <w:p w:rsidR="00E35C06" w:rsidRDefault="00E35C06" w:rsidP="00F13D69">
                <w:pPr>
                  <w:pStyle w:val="ListBullet2"/>
                </w:pPr>
                <w:r>
                  <w:t>Getting started section to help you import your disk image into Autopsy and perform the initial automated analysis</w:t>
                </w:r>
              </w:p>
              <w:p w:rsidR="00E35C06" w:rsidRDefault="00086381" w:rsidP="00FD6BC2">
                <w:pPr>
                  <w:pStyle w:val="ListBullet"/>
                </w:pPr>
                <w:fldSimple w:instr=" REF _Ref353462460 \h  \* MERGEFORMAT ">
                  <w:r w:rsidR="00F52A0A">
                    <w:t>Chapter 3 – Exploring Analyzed Data</w:t>
                  </w:r>
                </w:fldSimple>
                <w:r w:rsidR="00E35C06">
                  <w:t xml:space="preserve"> (page </w:t>
                </w:r>
                <w:r>
                  <w:fldChar w:fldCharType="begin"/>
                </w:r>
                <w:r w:rsidR="00EA2DA3">
                  <w:instrText xml:space="preserve"> PAGEREF _Ref353462460 \h </w:instrText>
                </w:r>
                <w:r>
                  <w:fldChar w:fldCharType="separate"/>
                </w:r>
                <w:r w:rsidR="00F52A0A">
                  <w:rPr>
                    <w:noProof/>
                  </w:rPr>
                  <w:t>19</w:t>
                </w:r>
                <w:r>
                  <w:fldChar w:fldCharType="end"/>
                </w:r>
                <w:r w:rsidR="00E35C06">
                  <w:t>)</w:t>
                </w:r>
              </w:p>
              <w:p w:rsidR="00E35C06" w:rsidRDefault="00E35C06" w:rsidP="001E36F2">
                <w:pPr>
                  <w:pStyle w:val="ListBullet2"/>
                </w:pPr>
                <w:r>
                  <w:t>Overview of the user interface regions and explanation of the results of the initial automated analysis</w:t>
                </w:r>
              </w:p>
              <w:p w:rsidR="00E35C06" w:rsidRDefault="00E35C06" w:rsidP="00FD6BC2">
                <w:pPr>
                  <w:pStyle w:val="ListBullet"/>
                </w:pPr>
                <w:r>
                  <w:t>Procedures to help you perform the following tasks</w:t>
                </w:r>
              </w:p>
              <w:p w:rsidR="00E35C06" w:rsidRDefault="00E35C06" w:rsidP="00FD6BC2">
                <w:pPr>
                  <w:pStyle w:val="ListBullet2"/>
                </w:pPr>
                <w:r>
                  <w:t xml:space="preserve">Search for keywords in the files in the disk image (page </w:t>
                </w:r>
                <w:r w:rsidR="00086381">
                  <w:fldChar w:fldCharType="begin"/>
                </w:r>
                <w:r>
                  <w:instrText xml:space="preserve"> PAGEREF _Ref352416386 \h </w:instrText>
                </w:r>
                <w:r w:rsidR="00086381">
                  <w:fldChar w:fldCharType="separate"/>
                </w:r>
                <w:r w:rsidR="00F52A0A">
                  <w:rPr>
                    <w:noProof/>
                  </w:rPr>
                  <w:t>26</w:t>
                </w:r>
                <w:r w:rsidR="00086381">
                  <w:fldChar w:fldCharType="end"/>
                </w:r>
                <w:r>
                  <w:t>)</w:t>
                </w:r>
              </w:p>
              <w:p w:rsidR="00E35C06" w:rsidRDefault="00E35C06" w:rsidP="00FD6BC2">
                <w:pPr>
                  <w:pStyle w:val="ListBullet2"/>
                </w:pPr>
                <w:r>
                  <w:t xml:space="preserve">Generate reports (page </w:t>
                </w:r>
                <w:r w:rsidR="00086381">
                  <w:fldChar w:fldCharType="begin"/>
                </w:r>
                <w:r>
                  <w:instrText xml:space="preserve"> PAGEREF _Ref351728618 \h </w:instrText>
                </w:r>
                <w:r w:rsidR="00086381">
                  <w:fldChar w:fldCharType="separate"/>
                </w:r>
                <w:r w:rsidR="00F52A0A">
                  <w:rPr>
                    <w:noProof/>
                  </w:rPr>
                  <w:t>37</w:t>
                </w:r>
                <w:r w:rsidR="00086381">
                  <w:fldChar w:fldCharType="end"/>
                </w:r>
                <w:r>
                  <w:t>)</w:t>
                </w:r>
              </w:p>
              <w:p w:rsidR="00E35C06" w:rsidRDefault="00E35C06" w:rsidP="00FD6BC2">
                <w:pPr>
                  <w:pStyle w:val="ListBullet2"/>
                </w:pPr>
                <w:r>
                  <w:t xml:space="preserve">Create timeline views (page </w:t>
                </w:r>
                <w:r w:rsidR="00086381">
                  <w:fldChar w:fldCharType="begin"/>
                </w:r>
                <w:r>
                  <w:instrText xml:space="preserve"> PAGEREF _Ref352416458 \h </w:instrText>
                </w:r>
                <w:r w:rsidR="00086381">
                  <w:fldChar w:fldCharType="separate"/>
                </w:r>
                <w:r w:rsidR="00F52A0A">
                  <w:rPr>
                    <w:noProof/>
                  </w:rPr>
                  <w:t>44</w:t>
                </w:r>
                <w:r w:rsidR="00086381">
                  <w:fldChar w:fldCharType="end"/>
                </w:r>
                <w:r>
                  <w:t>)</w:t>
                </w:r>
              </w:p>
              <w:p w:rsidR="00E35C06" w:rsidRDefault="00E35C06" w:rsidP="00FD6BC2">
                <w:pPr>
                  <w:pStyle w:val="ListBullet2"/>
                </w:pPr>
                <w:r>
                  <w:t xml:space="preserve">Extract data from the disk image to analyze with other digital forensics tools (on page </w:t>
                </w:r>
                <w:r w:rsidR="00086381">
                  <w:fldChar w:fldCharType="begin"/>
                </w:r>
                <w:r>
                  <w:instrText xml:space="preserve"> PAGEREF _Ref351728708 \h </w:instrText>
                </w:r>
                <w:r w:rsidR="00086381">
                  <w:fldChar w:fldCharType="separate"/>
                </w:r>
                <w:r w:rsidR="00F52A0A">
                  <w:rPr>
                    <w:noProof/>
                  </w:rPr>
                  <w:t>50</w:t>
                </w:r>
                <w:r w:rsidR="00086381">
                  <w:fldChar w:fldCharType="end"/>
                </w:r>
                <w:r>
                  <w:t>)</w:t>
                </w:r>
              </w:p>
              <w:p w:rsidR="00E35C06" w:rsidRDefault="00E35C06" w:rsidP="00FD6BC2">
                <w:pPr>
                  <w:pStyle w:val="ListBullet"/>
                </w:pPr>
                <w:r>
                  <w:t xml:space="preserve">Appendix A: Toolbar Reference (page </w:t>
                </w:r>
                <w:r w:rsidR="00086381">
                  <w:fldChar w:fldCharType="begin"/>
                </w:r>
                <w:r>
                  <w:instrText xml:space="preserve"> PAGEREF _Ref353613668 \h </w:instrText>
                </w:r>
                <w:r w:rsidR="00086381">
                  <w:fldChar w:fldCharType="separate"/>
                </w:r>
                <w:r w:rsidR="00F52A0A">
                  <w:rPr>
                    <w:noProof/>
                  </w:rPr>
                  <w:t>56</w:t>
                </w:r>
                <w:r w:rsidR="00086381">
                  <w:fldChar w:fldCharType="end"/>
                </w:r>
                <w:r>
                  <w:t>)</w:t>
                </w:r>
              </w:p>
              <w:p w:rsidR="00E35C06" w:rsidRDefault="00E35C06" w:rsidP="00FD6BC2">
                <w:pPr>
                  <w:pStyle w:val="ListBullet"/>
                </w:pPr>
                <w:r>
                  <w:t xml:space="preserve">Appendix B: Troubleshooting to help you resolve errors (page </w:t>
                </w:r>
                <w:r w:rsidR="00086381">
                  <w:fldChar w:fldCharType="begin"/>
                </w:r>
                <w:r>
                  <w:instrText xml:space="preserve"> PAGEREF _Ref353613683 \h </w:instrText>
                </w:r>
                <w:r w:rsidR="00086381">
                  <w:fldChar w:fldCharType="separate"/>
                </w:r>
                <w:r w:rsidR="00F52A0A">
                  <w:rPr>
                    <w:noProof/>
                  </w:rPr>
                  <w:t>57</w:t>
                </w:r>
                <w:r w:rsidR="00086381">
                  <w:fldChar w:fldCharType="end"/>
                </w:r>
                <w:r>
                  <w:t>)</w:t>
                </w:r>
              </w:p>
              <w:p w:rsidR="00E35C06" w:rsidRDefault="00E35C06" w:rsidP="00FD6BC2">
                <w:pPr>
                  <w:pStyle w:val="ListBullet"/>
                </w:pPr>
                <w:r>
                  <w:t xml:space="preserve">Appendix C: FAQ (page </w:t>
                </w:r>
                <w:r w:rsidR="00086381">
                  <w:fldChar w:fldCharType="begin"/>
                </w:r>
                <w:r>
                  <w:instrText xml:space="preserve"> PAGEREF _Ref353613702 \h </w:instrText>
                </w:r>
                <w:r w:rsidR="00086381">
                  <w:fldChar w:fldCharType="separate"/>
                </w:r>
                <w:r w:rsidR="00F52A0A">
                  <w:rPr>
                    <w:noProof/>
                  </w:rPr>
                  <w:t>58</w:t>
                </w:r>
                <w:r w:rsidR="00086381">
                  <w:fldChar w:fldCharType="end"/>
                </w:r>
                <w:r>
                  <w:t>)</w:t>
                </w:r>
              </w:p>
              <w:p w:rsidR="00E35C06" w:rsidRDefault="00E35C06" w:rsidP="00FD6BC2">
                <w:pPr>
                  <w:pStyle w:val="ListBullet"/>
                </w:pPr>
                <w:r>
                  <w:t xml:space="preserve">Glossary (page </w:t>
                </w:r>
                <w:r w:rsidR="00086381">
                  <w:fldChar w:fldCharType="begin"/>
                </w:r>
                <w:r>
                  <w:instrText xml:space="preserve"> PAGEREF _Ref353613720 \h </w:instrText>
                </w:r>
                <w:r w:rsidR="00086381">
                  <w:fldChar w:fldCharType="separate"/>
                </w:r>
                <w:r w:rsidR="00F52A0A">
                  <w:rPr>
                    <w:noProof/>
                  </w:rPr>
                  <w:t>59</w:t>
                </w:r>
                <w:r w:rsidR="00086381">
                  <w:fldChar w:fldCharType="end"/>
                </w:r>
                <w:r>
                  <w:t>)</w:t>
                </w:r>
              </w:p>
              <w:p w:rsidR="00E35C06" w:rsidRDefault="00E35C06" w:rsidP="00E35C06">
                <w:pPr>
                  <w:pStyle w:val="ListBullet"/>
                </w:pPr>
                <w:r>
                  <w:t xml:space="preserve">Index (page </w:t>
                </w:r>
                <w:r w:rsidR="00086381">
                  <w:fldChar w:fldCharType="begin"/>
                </w:r>
                <w:r>
                  <w:instrText xml:space="preserve"> PAGEREF _Ref353613735 \h </w:instrText>
                </w:r>
                <w:r w:rsidR="00086381">
                  <w:fldChar w:fldCharType="separate"/>
                </w:r>
                <w:r w:rsidR="00F52A0A">
                  <w:rPr>
                    <w:noProof/>
                  </w:rPr>
                  <w:t>61</w:t>
                </w:r>
                <w:r w:rsidR="00086381">
                  <w:fldChar w:fldCharType="end"/>
                </w:r>
                <w:r>
                  <w:t>)</w:t>
                </w:r>
                <w:r w:rsidR="00086381">
                  <w:fldChar w:fldCharType="begin"/>
                </w:r>
                <w:r>
                  <w:instrText xml:space="preserve"> XE "</w:instrText>
                </w:r>
                <w:r w:rsidRPr="00F11286">
                  <w:instrText>hash database:HashKeeper</w:instrText>
                </w:r>
                <w:r>
                  <w:instrText xml:space="preserve">" </w:instrText>
                </w:r>
                <w:r w:rsidR="00086381">
                  <w:fldChar w:fldCharType="end"/>
                </w:r>
              </w:p>
            </w:tc>
          </w:tr>
          <w:tr w:rsidR="00E35C06" w:rsidTr="001F7592">
            <w:trPr>
              <w:trHeight w:val="11344"/>
            </w:trPr>
            <w:tc>
              <w:tcPr>
                <w:tcW w:w="3240" w:type="dxa"/>
                <w:vMerge/>
              </w:tcPr>
              <w:p w:rsidR="00E35C06" w:rsidRDefault="00E35C06" w:rsidP="00F57134"/>
            </w:tc>
            <w:tc>
              <w:tcPr>
                <w:tcW w:w="360" w:type="dxa"/>
                <w:vMerge/>
              </w:tcPr>
              <w:p w:rsidR="00E35C06" w:rsidRDefault="00E35C06" w:rsidP="005574CA">
                <w:pPr>
                  <w:spacing w:after="0"/>
                </w:pPr>
              </w:p>
            </w:tc>
            <w:tc>
              <w:tcPr>
                <w:tcW w:w="6480" w:type="dxa"/>
              </w:tcPr>
              <w:p w:rsidR="00E35C06" w:rsidRDefault="00E35C06" w:rsidP="00E35C06">
                <w:r>
                  <w:t>The following symbols are used in this document.</w:t>
                </w:r>
              </w:p>
              <w:tbl>
                <w:tblPr>
                  <w:tblStyle w:val="ColumnTable"/>
                  <w:tblW w:w="4727" w:type="pct"/>
                  <w:tblLayout w:type="fixed"/>
                  <w:tblCellMar>
                    <w:left w:w="115" w:type="dxa"/>
                    <w:bottom w:w="144" w:type="dxa"/>
                    <w:right w:w="115" w:type="dxa"/>
                  </w:tblCellMar>
                  <w:tblLook w:val="04A0"/>
                </w:tblPr>
                <w:tblGrid>
                  <w:gridCol w:w="836"/>
                  <w:gridCol w:w="5181"/>
                </w:tblGrid>
                <w:tr w:rsidR="00E35C06" w:rsidTr="00061936">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73094" cy="373094"/>
                            <wp:effectExtent l="0" t="0" r="7906" b="0"/>
                            <wp:docPr id="12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73094" cy="373094"/>
                                    </a:xfrm>
                                    <a:prstGeom prst="rect">
                                      <a:avLst/>
                                    </a:prstGeom>
                                    <a:noFill/>
                                    <a:ln w="9525">
                                      <a:noFill/>
                                      <a:miter lim="800000"/>
                                      <a:headEnd/>
                                      <a:tailEnd/>
                                    </a:ln>
                                  </pic:spPr>
                                </pic:pic>
                              </a:graphicData>
                            </a:graphic>
                          </wp:inline>
                        </w:drawing>
                      </w:r>
                    </w:p>
                  </w:tc>
                  <w:tc>
                    <w:tcPr>
                      <w:tcW w:w="4305" w:type="pct"/>
                    </w:tcPr>
                    <w:p w:rsidR="00E35C06" w:rsidRDefault="00E35C06" w:rsidP="009305D2">
                      <w:pPr>
                        <w:pStyle w:val="List2"/>
                        <w:ind w:left="0" w:firstLine="0"/>
                      </w:pPr>
                      <w:r>
                        <w:t>Additional information that is not necessary to perform the procedure, but that may be important to know later.</w:t>
                      </w:r>
                    </w:p>
                  </w:tc>
                </w:tr>
                <w:tr w:rsidR="00E35C06" w:rsidTr="00061936">
                  <w:trPr>
                    <w:trHeight w:val="632"/>
                  </w:trPr>
                  <w:tc>
                    <w:tcPr>
                      <w:tcW w:w="695" w:type="pct"/>
                    </w:tcPr>
                    <w:p w:rsidR="00E35C06" w:rsidRDefault="00E35C06" w:rsidP="009305D2">
                      <w:pPr>
                        <w:pStyle w:val="List2"/>
                        <w:ind w:left="0" w:firstLine="0"/>
                        <w:rPr>
                          <w:noProof/>
                          <w:lang w:eastAsia="en-CA" w:bidi="ar-SA"/>
                        </w:rPr>
                      </w:pPr>
                      <w:r w:rsidRPr="0032185D">
                        <w:rPr>
                          <w:noProof/>
                          <w:lang w:eastAsia="en-CA" w:bidi="ar-SA"/>
                        </w:rPr>
                        <w:drawing>
                          <wp:inline distT="0" distB="0" distL="0" distR="0">
                            <wp:extent cx="370698" cy="369052"/>
                            <wp:effectExtent l="19050" t="0" r="0" b="0"/>
                            <wp:docPr id="12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4305" w:type="pct"/>
                    </w:tcPr>
                    <w:p w:rsidR="00E35C06" w:rsidRDefault="00E565C1" w:rsidP="009305D2">
                      <w:pPr>
                        <w:pStyle w:val="List2"/>
                        <w:ind w:left="0" w:firstLine="0"/>
                      </w:pPr>
                      <w:r>
                        <w:t>Reminders and shortcuts</w:t>
                      </w:r>
                      <w:r w:rsidR="00E35C06">
                        <w:t xml:space="preserve"> to help you perform tasks.</w:t>
                      </w:r>
                    </w:p>
                  </w:tc>
                </w:tr>
              </w:tbl>
              <w:p w:rsidR="00E35C06" w:rsidRDefault="00E35C06" w:rsidP="00E35C06">
                <w:pPr>
                  <w:pStyle w:val="Heading2"/>
                  <w:outlineLvl w:val="1"/>
                </w:pPr>
                <w:bookmarkStart w:id="6" w:name="_Toc367192531"/>
                <w:r>
                  <w:t>Before you Begin</w:t>
                </w:r>
                <w:bookmarkEnd w:id="6"/>
              </w:p>
              <w:p w:rsidR="00E35C06" w:rsidRPr="00F04902" w:rsidRDefault="00E35C06" w:rsidP="00E35C06">
                <w:r>
                  <w:t>You need the following items to begin using Autopsy.</w:t>
                </w:r>
              </w:p>
              <w:p w:rsidR="00E35C06" w:rsidRDefault="00E35C06" w:rsidP="00E35C06">
                <w:pPr>
                  <w:pStyle w:val="ListBullet"/>
                </w:pPr>
                <w:r>
                  <w:t>Computer running Windows XP, Vista or 7</w:t>
                </w:r>
              </w:p>
              <w:p w:rsidR="00E35C06" w:rsidRDefault="00E35C06" w:rsidP="00E35C06">
                <w:pPr>
                  <w:pStyle w:val="ListBullet"/>
                  <w:spacing w:after="0"/>
                </w:pPr>
                <w:r>
                  <w:t>One or more disk images that contain the information you want to analyze in r</w:t>
                </w:r>
                <w:r w:rsidRPr="00050811">
                  <w:t xml:space="preserve">aw (single or split) </w:t>
                </w:r>
                <w:r>
                  <w:t xml:space="preserve">or </w:t>
                </w:r>
                <w:r w:rsidRPr="00050811">
                  <w:t xml:space="preserve">E01 </w:t>
                </w:r>
                <w:r>
                  <w:t>format</w:t>
                </w:r>
                <w:r w:rsidR="00086381">
                  <w:fldChar w:fldCharType="begin"/>
                </w:r>
                <w:r w:rsidR="00156EDD">
                  <w:instrText xml:space="preserve"> XE "</w:instrText>
                </w:r>
                <w:r w:rsidR="00156EDD" w:rsidRPr="00944A5B">
                  <w:instrText>disk image:format</w:instrText>
                </w:r>
                <w:r w:rsidR="00156EDD">
                  <w:instrText xml:space="preserve">" </w:instrText>
                </w:r>
                <w:r w:rsidR="00086381">
                  <w:fldChar w:fldCharType="end"/>
                </w:r>
                <w:r>
                  <w:t xml:space="preserve">. The file system on the disk must be one of the following formats </w:t>
                </w:r>
              </w:p>
              <w:p w:rsidR="00E35C06" w:rsidRPr="00050811" w:rsidRDefault="00E35C06" w:rsidP="00E35C06">
                <w:pPr>
                  <w:pStyle w:val="ListBullet2"/>
                </w:pPr>
                <w:r w:rsidRPr="00050811">
                  <w:t>NTFS</w:t>
                </w:r>
                <w:r w:rsidR="00086381">
                  <w:fldChar w:fldCharType="begin"/>
                </w:r>
                <w:r>
                  <w:instrText xml:space="preserve"> XE "</w:instrText>
                </w:r>
                <w:r w:rsidRPr="00D558E8">
                  <w:instrText>file system:NTFS</w:instrText>
                </w:r>
                <w:r>
                  <w:instrText xml:space="preserve">" </w:instrText>
                </w:r>
                <w:r w:rsidR="00086381">
                  <w:fldChar w:fldCharType="end"/>
                </w:r>
              </w:p>
              <w:p w:rsidR="00E35C06" w:rsidRPr="00050811" w:rsidRDefault="00E35C06" w:rsidP="00E35C06">
                <w:pPr>
                  <w:pStyle w:val="ListBullet2"/>
                </w:pPr>
                <w:r w:rsidRPr="00050811">
                  <w:t>FAT</w:t>
                </w:r>
                <w:r w:rsidR="00086381">
                  <w:fldChar w:fldCharType="begin"/>
                </w:r>
                <w:r>
                  <w:instrText xml:space="preserve"> XE "</w:instrText>
                </w:r>
                <w:r w:rsidRPr="007B1B09">
                  <w:instrText>file system:FAT</w:instrText>
                </w:r>
                <w:r>
                  <w:instrText xml:space="preserve">" </w:instrText>
                </w:r>
                <w:r w:rsidR="00086381">
                  <w:fldChar w:fldCharType="end"/>
                </w:r>
                <w:r w:rsidRPr="00050811">
                  <w:t>12, FAT16, FAT32</w:t>
                </w:r>
              </w:p>
              <w:p w:rsidR="00E35C06" w:rsidRPr="00050811" w:rsidRDefault="00E35C06" w:rsidP="00E35C06">
                <w:pPr>
                  <w:pStyle w:val="ListBullet2"/>
                </w:pPr>
                <w:r w:rsidRPr="00050811">
                  <w:t>HFS</w:t>
                </w:r>
                <w:r w:rsidR="00086381">
                  <w:fldChar w:fldCharType="begin"/>
                </w:r>
                <w:r>
                  <w:instrText xml:space="preserve"> XE "</w:instrText>
                </w:r>
                <w:r w:rsidRPr="002809C6">
                  <w:instrText>file system:HFS</w:instrText>
                </w:r>
                <w:r>
                  <w:instrText xml:space="preserve">" </w:instrText>
                </w:r>
                <w:r w:rsidR="00086381">
                  <w:fldChar w:fldCharType="end"/>
                </w:r>
                <w:r w:rsidRPr="00050811">
                  <w:t>+</w:t>
                </w:r>
              </w:p>
              <w:p w:rsidR="00E35C06" w:rsidRPr="00050811" w:rsidRDefault="00E35C06" w:rsidP="00E35C06">
                <w:pPr>
                  <w:pStyle w:val="ListBullet2"/>
                </w:pPr>
                <w:r w:rsidRPr="00050811">
                  <w:t>ISO9660</w:t>
                </w:r>
                <w:r w:rsidR="00086381">
                  <w:fldChar w:fldCharType="begin"/>
                </w:r>
                <w:r>
                  <w:instrText xml:space="preserve"> XE "</w:instrText>
                </w:r>
                <w:r w:rsidRPr="00AE201C">
                  <w:instrText>file system:ISO9660</w:instrText>
                </w:r>
                <w:r>
                  <w:instrText xml:space="preserve">" </w:instrText>
                </w:r>
                <w:r w:rsidR="00086381">
                  <w:fldChar w:fldCharType="end"/>
                </w:r>
              </w:p>
              <w:p w:rsidR="00E35C06" w:rsidRPr="00050811" w:rsidRDefault="00E35C06" w:rsidP="00E35C06">
                <w:pPr>
                  <w:pStyle w:val="ListBullet2"/>
                </w:pPr>
                <w:r w:rsidRPr="00050811">
                  <w:t>Ext2, Ext3</w:t>
                </w:r>
                <w:r w:rsidR="00086381">
                  <w:fldChar w:fldCharType="begin"/>
                </w:r>
                <w:r>
                  <w:instrText xml:space="preserve"> XE "</w:instrText>
                </w:r>
                <w:r w:rsidRPr="00A77793">
                  <w:instrText>file system:Ext2, Ext3</w:instrText>
                </w:r>
                <w:r>
                  <w:instrText xml:space="preserve">" </w:instrText>
                </w:r>
                <w:r w:rsidR="00086381">
                  <w:fldChar w:fldCharType="end"/>
                </w:r>
              </w:p>
              <w:p w:rsidR="00E35C06" w:rsidRPr="00050811" w:rsidRDefault="00E35C06" w:rsidP="00E35C06">
                <w:pPr>
                  <w:pStyle w:val="ListBullet2"/>
                </w:pPr>
                <w:r w:rsidRPr="00050811">
                  <w:t>UFS</w:t>
                </w:r>
                <w:r w:rsidR="00086381">
                  <w:fldChar w:fldCharType="begin"/>
                </w:r>
                <w:r>
                  <w:instrText xml:space="preserve"> XE "</w:instrText>
                </w:r>
                <w:r w:rsidRPr="00A77793">
                  <w:instrText>file system:</w:instrText>
                </w:r>
                <w:r>
                  <w:instrText xml:space="preserve">UFS" </w:instrText>
                </w:r>
                <w:r w:rsidR="00086381">
                  <w:fldChar w:fldCharType="end"/>
                </w:r>
              </w:p>
              <w:p w:rsidR="00E35C06" w:rsidRDefault="00E35C06" w:rsidP="00E35C06">
                <w:pPr>
                  <w:pStyle w:val="ListBullet"/>
                  <w:spacing w:after="0"/>
                </w:pPr>
                <w:r>
                  <w:t>Hash database if you want to compare MD5 file sums or identify known and unknown files. The following hash database formats are supported</w:t>
                </w:r>
              </w:p>
              <w:p w:rsidR="00E35C06" w:rsidRDefault="00E35C06" w:rsidP="00E35C06">
                <w:pPr>
                  <w:pStyle w:val="ListBullet2"/>
                </w:pPr>
                <w:r w:rsidRPr="00050811">
                  <w:t>NIST NSRL</w:t>
                </w:r>
                <w:r w:rsidR="00086381">
                  <w:fldChar w:fldCharType="begin"/>
                </w:r>
                <w:r>
                  <w:instrText xml:space="preserve"> TA \l "</w:instrText>
                </w:r>
                <w:r w:rsidRPr="008417DE">
                  <w:instrText>NSRL: National Software Reference Library</w:instrText>
                </w:r>
                <w:r>
                  <w:instrText xml:space="preserve">" \s "NSRL" \c 1 </w:instrText>
                </w:r>
                <w:r w:rsidR="00086381">
                  <w:fldChar w:fldCharType="end"/>
                </w:r>
                <w:r w:rsidR="00086381">
                  <w:fldChar w:fldCharType="begin"/>
                </w:r>
                <w:r>
                  <w:instrText xml:space="preserve"> XE "hash d</w:instrText>
                </w:r>
                <w:r w:rsidRPr="00675F39">
                  <w:instrText>atabase:NIST NSRL</w:instrText>
                </w:r>
                <w:r>
                  <w:instrText xml:space="preserve">" </w:instrText>
                </w:r>
                <w:r w:rsidR="00086381">
                  <w:fldChar w:fldCharType="end"/>
                </w:r>
                <w:r w:rsidRPr="00050811">
                  <w:t xml:space="preserve"> </w:t>
                </w:r>
              </w:p>
              <w:p w:rsidR="00E35C06" w:rsidRDefault="00E35C06" w:rsidP="00E35C06">
                <w:pPr>
                  <w:pStyle w:val="ListBullet2"/>
                </w:pPr>
                <w:r>
                  <w:t>EnCase</w:t>
                </w:r>
                <w:r w:rsidR="00086381">
                  <w:fldChar w:fldCharType="begin"/>
                </w:r>
                <w:r>
                  <w:instrText xml:space="preserve"> XE "</w:instrText>
                </w:r>
                <w:r w:rsidRPr="00F9204F">
                  <w:instrText>hash database:EnCase</w:instrText>
                </w:r>
                <w:r>
                  <w:instrText xml:space="preserve">" </w:instrText>
                </w:r>
                <w:r w:rsidR="00086381">
                  <w:fldChar w:fldCharType="end"/>
                </w:r>
                <w:r w:rsidRPr="00050811">
                  <w:t xml:space="preserve"> </w:t>
                </w:r>
              </w:p>
              <w:p w:rsidR="00E35C06" w:rsidRDefault="00E35C06" w:rsidP="00E35C06">
                <w:pPr>
                  <w:pStyle w:val="ListBullet2"/>
                </w:pPr>
                <w:r w:rsidRPr="00050811">
                  <w:t>MD5</w:t>
                </w:r>
                <w:r w:rsidR="00086381">
                  <w:fldChar w:fldCharType="begin"/>
                </w:r>
                <w:r>
                  <w:instrText xml:space="preserve"> TA \l "</w:instrText>
                </w:r>
                <w:r w:rsidRPr="00076B61">
                  <w:instrText>MD5: Message Data 5 – a one way hash function</w:instrText>
                </w:r>
                <w:r>
                  <w:instrText xml:space="preserve">" \s "MD5" \c 1 </w:instrText>
                </w:r>
                <w:r w:rsidR="00086381">
                  <w:fldChar w:fldCharType="end"/>
                </w:r>
                <w:r w:rsidRPr="00050811">
                  <w:t xml:space="preserve"> </w:t>
                </w:r>
              </w:p>
              <w:p w:rsidR="00E35C06" w:rsidRDefault="00E35C06" w:rsidP="00E35C06">
                <w:pPr>
                  <w:pStyle w:val="ListBullet2"/>
                </w:pPr>
                <w:r>
                  <w:t>HashKeeper</w:t>
                </w:r>
              </w:p>
              <w:p w:rsidR="00E35C06" w:rsidRDefault="00E35C06" w:rsidP="00E35C06">
                <w:pPr>
                  <w:pStyle w:val="Heading2"/>
                  <w:outlineLvl w:val="1"/>
                </w:pPr>
                <w:bookmarkStart w:id="7" w:name="_Ref352165460"/>
                <w:bookmarkStart w:id="8" w:name="_Toc367192532"/>
                <w:r>
                  <w:t>Overview of Digital Forensics</w:t>
                </w:r>
                <w:bookmarkEnd w:id="7"/>
                <w:bookmarkEnd w:id="8"/>
                <w:r>
                  <w:t xml:space="preserve"> </w:t>
                </w:r>
              </w:p>
              <w:p w:rsidR="00CD3A56" w:rsidRDefault="00E35C06" w:rsidP="00E35C06">
                <w:r>
                  <w:t xml:space="preserve">Digital forensics refers to the process of recovering data from digital devices, from computer hard drives to mobile devices. This activity is often associated with criminal or civil investigations. </w:t>
                </w:r>
              </w:p>
              <w:p w:rsidR="00CD3A56" w:rsidRDefault="00E35C06" w:rsidP="00E35C06">
                <w:r>
                  <w:t xml:space="preserve">Digital devices can provide many different types of information that are not obvious to the casual user. </w:t>
                </w:r>
              </w:p>
              <w:p w:rsidR="00E35C06" w:rsidRDefault="00E35C06" w:rsidP="00E35C06">
                <w:r>
                  <w:lastRenderedPageBreak/>
                  <w:t>Internet data, such as cookies, browsing history, downloads, and cach</w:t>
                </w:r>
                <w:r w:rsidR="00340BD6">
                  <w:t>ed web pages can provide a time</w:t>
                </w:r>
                <w:r>
                  <w:t>line of user activity, even when the user clears their cache or other Internet data.</w:t>
                </w:r>
              </w:p>
              <w:p w:rsidR="00E35C06" w:rsidRDefault="00E35C06" w:rsidP="00E35C06">
                <w:r>
                  <w:t>Metadata</w:t>
                </w:r>
                <w:r w:rsidR="00086381">
                  <w:fldChar w:fldCharType="begin"/>
                </w:r>
                <w:r>
                  <w:instrText xml:space="preserve"> XE "</w:instrText>
                </w:r>
                <w:r w:rsidRPr="00C84377">
                  <w:instrText>metadata</w:instrText>
                </w:r>
                <w:r>
                  <w:instrText xml:space="preserve">" </w:instrText>
                </w:r>
                <w:r w:rsidR="00086381">
                  <w:fldChar w:fldCharType="end"/>
                </w:r>
                <w:r>
                  <w:t xml:space="preserve"> is information assigned to a file by the program that creates or modifies it. It can include when the file was created, </w:t>
                </w:r>
                <w:r w:rsidR="00340BD6">
                  <w:t>the</w:t>
                </w:r>
                <w:r>
                  <w:t xml:space="preserve"> user </w:t>
                </w:r>
                <w:r w:rsidR="00340BD6">
                  <w:t xml:space="preserve">who </w:t>
                </w:r>
                <w:r>
                  <w:t xml:space="preserve">created it, and the file size. </w:t>
                </w:r>
              </w:p>
              <w:p w:rsidR="00E35C06" w:rsidRDefault="00E35C06" w:rsidP="00E35C06">
                <w:r>
                  <w:t xml:space="preserve">System files and logs provide information about various types of system activity, such as what programs are installed, what devices are attached to the system, and the history of users who logged on to the system. </w:t>
                </w:r>
              </w:p>
              <w:p w:rsidR="00E35C06" w:rsidRDefault="00E35C06" w:rsidP="00E35C06">
                <w:r>
                  <w:t xml:space="preserve">Deleted files can yield information that the user thought was no longer available. Operating systems do not actually remove files when the user deletes them; the space </w:t>
                </w:r>
                <w:r w:rsidR="008A7239">
                  <w:t xml:space="preserve">is </w:t>
                </w:r>
                <w:r>
                  <w:t>marked as available for use. Until the operating system reuses the space, the deleted data can be accessed with tools such as Autopsy.</w:t>
                </w:r>
              </w:p>
              <w:p w:rsidR="00E35C06" w:rsidRDefault="00E35C06" w:rsidP="00E35C06">
                <w:pPr>
                  <w:spacing w:after="0"/>
                </w:pPr>
                <w:r>
                  <w:t>Autopsy provides a graphical user interface to the tools, including The Sleuth Kit</w:t>
                </w:r>
                <w:r w:rsidR="00086381">
                  <w:fldChar w:fldCharType="begin"/>
                </w:r>
                <w:r>
                  <w:instrText xml:space="preserve"> XE "</w:instrText>
                </w:r>
                <w:r w:rsidRPr="000C3957">
                  <w:instrText>Sleuth Kit</w:instrText>
                </w:r>
                <w:r>
                  <w:instrText xml:space="preserve">" </w:instrText>
                </w:r>
                <w:r w:rsidR="00086381">
                  <w:fldChar w:fldCharType="end"/>
                </w:r>
                <w:r>
                  <w:t xml:space="preserve"> that can automate much of the forensic analysis. Autopsy provides additional features to continue analyzing the data after the automated analysis completes.</w:t>
                </w:r>
              </w:p>
              <w:tbl>
                <w:tblPr>
                  <w:tblStyle w:val="ColumnTable"/>
                  <w:tblW w:w="4727" w:type="pct"/>
                  <w:tblLayout w:type="fixed"/>
                  <w:tblLook w:val="04A0"/>
                </w:tblPr>
                <w:tblGrid>
                  <w:gridCol w:w="836"/>
                  <w:gridCol w:w="5181"/>
                </w:tblGrid>
                <w:tr w:rsidR="00E35C06" w:rsidTr="009305D2">
                  <w:trPr>
                    <w:trHeight w:val="632"/>
                  </w:trPr>
                  <w:tc>
                    <w:tcPr>
                      <w:tcW w:w="695" w:type="pct"/>
                    </w:tcPr>
                    <w:p w:rsidR="00E35C06" w:rsidRDefault="00E35C06" w:rsidP="009305D2">
                      <w:pPr>
                        <w:pStyle w:val="List2"/>
                        <w:ind w:left="0" w:firstLine="0"/>
                      </w:pPr>
                      <w:r>
                        <w:rPr>
                          <w:noProof/>
                          <w:lang w:eastAsia="en-CA" w:bidi="ar-SA"/>
                        </w:rPr>
                        <w:drawing>
                          <wp:inline distT="0" distB="0" distL="0" distR="0">
                            <wp:extent cx="373094" cy="373094"/>
                            <wp:effectExtent l="0" t="0" r="7906" b="0"/>
                            <wp:docPr id="12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73094" cy="373094"/>
                                    </a:xfrm>
                                    <a:prstGeom prst="rect">
                                      <a:avLst/>
                                    </a:prstGeom>
                                    <a:noFill/>
                                    <a:ln w="9525">
                                      <a:noFill/>
                                      <a:miter lim="800000"/>
                                      <a:headEnd/>
                                      <a:tailEnd/>
                                    </a:ln>
                                  </pic:spPr>
                                </pic:pic>
                              </a:graphicData>
                            </a:graphic>
                          </wp:inline>
                        </w:drawing>
                      </w:r>
                    </w:p>
                  </w:tc>
                  <w:tc>
                    <w:tcPr>
                      <w:tcW w:w="4305" w:type="pct"/>
                    </w:tcPr>
                    <w:p w:rsidR="00E35C06" w:rsidRDefault="00E35C06" w:rsidP="009305D2">
                      <w:r>
                        <w:t>Autopsy has been completely rewritten since version 2; however, the following features you may have used in version 2 are not yet available.</w:t>
                      </w:r>
                    </w:p>
                    <w:p w:rsidR="00E35C06" w:rsidRDefault="00E35C06" w:rsidP="009305D2">
                      <w:pPr>
                        <w:pStyle w:val="ListBullet"/>
                      </w:pPr>
                      <w:r w:rsidRPr="00CD5CFC">
                        <w:t>Viewing arbitrary sectors</w:t>
                      </w:r>
                    </w:p>
                    <w:p w:rsidR="00E35C06" w:rsidRDefault="00E35C06" w:rsidP="00E35C06">
                      <w:pPr>
                        <w:pStyle w:val="ListBullet"/>
                      </w:pPr>
                      <w:r w:rsidRPr="00CD5CFC">
                        <w:t>Notes and Event Sequencer</w:t>
                      </w:r>
                    </w:p>
                  </w:tc>
                </w:tr>
              </w:tbl>
              <w:p w:rsidR="00CD3A56" w:rsidRDefault="00E35C06" w:rsidP="00E35C06">
                <w:pPr>
                  <w:spacing w:after="0"/>
                </w:pPr>
                <w:r w:rsidRPr="00050811">
                  <w:t xml:space="preserve">For further information and support, please visit the Autopsy Wiki at </w:t>
                </w:r>
                <w:hyperlink r:id="rId22" w:history="1">
                  <w:r w:rsidR="003E67AA">
                    <w:rPr>
                      <w:rStyle w:val="Hyperlink"/>
                    </w:rPr>
                    <w:t>wiki.sleuthkit.org/Autopsy</w:t>
                  </w:r>
                </w:hyperlink>
                <w:r>
                  <w:t>.</w:t>
                </w:r>
              </w:p>
            </w:tc>
          </w:tr>
        </w:tbl>
        <w:p w:rsidR="00F57134" w:rsidRDefault="00AF036C" w:rsidP="00567B60">
          <w:pPr>
            <w:pStyle w:val="Heading1"/>
          </w:pPr>
          <w:bookmarkStart w:id="9" w:name="_Ref351981134"/>
          <w:bookmarkStart w:id="10" w:name="_Toc351984435"/>
          <w:bookmarkStart w:id="11" w:name="_Toc367192533"/>
          <w:r>
            <w:lastRenderedPageBreak/>
            <w:t>Chapter 2 – G</w:t>
          </w:r>
          <w:r w:rsidR="00F57134">
            <w:t xml:space="preserve">etting </w:t>
          </w:r>
          <w:r w:rsidR="001409B9">
            <w:t xml:space="preserve">Started </w:t>
          </w:r>
          <w:r w:rsidR="00ED2155">
            <w:t>Using the Wizard</w:t>
          </w:r>
          <w:bookmarkEnd w:id="9"/>
          <w:bookmarkEnd w:id="10"/>
          <w:bookmarkEnd w:id="11"/>
          <w:r w:rsidR="00ED2155">
            <w:t xml:space="preserve"> </w:t>
          </w:r>
        </w:p>
        <w:tbl>
          <w:tblPr>
            <w:tblStyle w:val="ColumnTable"/>
            <w:tblpPr w:leftFromText="180" w:rightFromText="180" w:vertAnchor="text" w:tblpY="1"/>
            <w:tblOverlap w:val="never"/>
            <w:tblW w:w="0" w:type="auto"/>
            <w:tblLayout w:type="fixed"/>
            <w:tblCellMar>
              <w:top w:w="72" w:type="dxa"/>
              <w:left w:w="115" w:type="dxa"/>
              <w:bottom w:w="72" w:type="dxa"/>
              <w:right w:w="115" w:type="dxa"/>
            </w:tblCellMar>
            <w:tblLook w:val="04A0"/>
          </w:tblPr>
          <w:tblGrid>
            <w:gridCol w:w="3240"/>
            <w:gridCol w:w="360"/>
            <w:gridCol w:w="6480"/>
          </w:tblGrid>
          <w:tr w:rsidR="00567B60" w:rsidTr="00C26DB8">
            <w:tc>
              <w:tcPr>
                <w:tcW w:w="3240" w:type="dxa"/>
              </w:tcPr>
              <w:p w:rsidR="00567B60" w:rsidRDefault="00567B60" w:rsidP="0079420B"/>
            </w:tc>
            <w:tc>
              <w:tcPr>
                <w:tcW w:w="360" w:type="dxa"/>
              </w:tcPr>
              <w:p w:rsidR="00567B60" w:rsidRDefault="00567B60" w:rsidP="0079420B">
                <w:pPr>
                  <w:pStyle w:val="Heading2"/>
                  <w:outlineLvl w:val="1"/>
                </w:pPr>
              </w:p>
            </w:tc>
            <w:tc>
              <w:tcPr>
                <w:tcW w:w="6480" w:type="dxa"/>
              </w:tcPr>
              <w:p w:rsidR="0037698E" w:rsidRDefault="00683D39" w:rsidP="0079420B">
                <w:pPr>
                  <w:spacing w:after="0"/>
                </w:pPr>
                <w:r>
                  <w:t>The first time you start Autopsy, the wizard will guide you through the proc</w:t>
                </w:r>
                <w:r w:rsidR="003D7D7C">
                  <w:t xml:space="preserve">ess of creating your first case, </w:t>
                </w:r>
                <w:r>
                  <w:t>adding a disk image to the case</w:t>
                </w:r>
                <w:r w:rsidR="003D7D7C">
                  <w:t>, and configuring and starting the automated disk analysis</w:t>
                </w:r>
                <w:r w:rsidR="00334E9A">
                  <w:t>, which Autopsy calls ingest</w:t>
                </w:r>
                <w:r w:rsidR="00086381">
                  <w:fldChar w:fldCharType="begin"/>
                </w:r>
                <w:r w:rsidR="00611352">
                  <w:instrText xml:space="preserve"> XE "</w:instrText>
                </w:r>
                <w:r w:rsidR="00611352" w:rsidRPr="007C26AF">
                  <w:instrText>ingest</w:instrText>
                </w:r>
                <w:r w:rsidR="00611352">
                  <w:instrText xml:space="preserve">" </w:instrText>
                </w:r>
                <w:r w:rsidR="00086381">
                  <w:fldChar w:fldCharType="end"/>
                </w:r>
                <w:r>
                  <w:t xml:space="preserve">. </w:t>
                </w:r>
                <w:r w:rsidR="00086381">
                  <w:fldChar w:fldCharType="begin"/>
                </w:r>
                <w:r w:rsidR="00F04985">
                  <w:instrText xml:space="preserve"> REF _Ref365983159 \h </w:instrText>
                </w:r>
                <w:r w:rsidR="00086381">
                  <w:fldChar w:fldCharType="separate"/>
                </w:r>
                <w:r w:rsidR="00FC0988">
                  <w:t xml:space="preserve">Figure </w:t>
                </w:r>
                <w:r w:rsidR="00FC0988">
                  <w:rPr>
                    <w:noProof/>
                  </w:rPr>
                  <w:t>1</w:t>
                </w:r>
                <w:r w:rsidR="00086381">
                  <w:fldChar w:fldCharType="end"/>
                </w:r>
                <w:r w:rsidR="00F04985">
                  <w:t xml:space="preserve"> </w:t>
                </w:r>
                <w:r w:rsidR="001409B9">
                  <w:t>shows the process.</w:t>
                </w:r>
              </w:p>
              <w:p w:rsidR="0037698E" w:rsidRDefault="006938F9" w:rsidP="0079420B">
                <w:pPr>
                  <w:keepNext/>
                  <w:spacing w:after="0"/>
                </w:pPr>
                <w:r>
                  <w:rPr>
                    <w:noProof/>
                    <w:lang w:eastAsia="en-CA" w:bidi="ar-SA"/>
                  </w:rPr>
                  <w:drawing>
                    <wp:inline distT="0" distB="0" distL="0" distR="0">
                      <wp:extent cx="3968750" cy="1742440"/>
                      <wp:effectExtent l="38100" t="57150" r="107950" b="86360"/>
                      <wp:docPr id="1" name="Picture 0"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png"/>
                              <pic:cNvPicPr/>
                            </pic:nvPicPr>
                            <pic:blipFill>
                              <a:blip r:embed="rId23" cstate="print"/>
                              <a:stretch>
                                <a:fillRect/>
                              </a:stretch>
                            </pic:blipFill>
                            <pic:spPr>
                              <a:xfrm>
                                <a:off x="0" y="0"/>
                                <a:ext cx="3968750" cy="17424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698E" w:rsidRDefault="0037698E" w:rsidP="0079420B">
                <w:pPr>
                  <w:pStyle w:val="Caption"/>
                </w:pPr>
                <w:bookmarkStart w:id="12" w:name="_Ref365983159"/>
                <w:bookmarkStart w:id="13" w:name="_Toc367192560"/>
                <w:r>
                  <w:t xml:space="preserve">Figure </w:t>
                </w:r>
                <w:fldSimple w:instr=" SEQ Figure \* ARABIC ">
                  <w:r w:rsidR="00FC0988">
                    <w:rPr>
                      <w:noProof/>
                    </w:rPr>
                    <w:t>1</w:t>
                  </w:r>
                </w:fldSimple>
                <w:bookmarkEnd w:id="12"/>
                <w:r>
                  <w:t>: Autopsy Process Flow</w:t>
                </w:r>
                <w:bookmarkEnd w:id="13"/>
              </w:p>
              <w:p w:rsidR="0037698E" w:rsidRDefault="0037698E" w:rsidP="0079420B">
                <w:r>
                  <w:t>At any time after you create the case</w:t>
                </w:r>
                <w:r w:rsidR="003D7D7C">
                  <w:t>,</w:t>
                </w:r>
                <w:r>
                  <w:t xml:space="preserve"> you can add additional images. You can also reconfigure </w:t>
                </w:r>
                <w:r w:rsidR="00334E9A">
                  <w:t>ingest</w:t>
                </w:r>
                <w:r>
                  <w:t xml:space="preserve"> and </w:t>
                </w:r>
                <w:r w:rsidR="00F04902">
                  <w:t>restart</w:t>
                </w:r>
                <w:r>
                  <w:t xml:space="preserve"> the </w:t>
                </w:r>
                <w:r w:rsidR="00F04902">
                  <w:t xml:space="preserve">automated disk </w:t>
                </w:r>
                <w:r>
                  <w:t xml:space="preserve">analysis. </w:t>
                </w:r>
              </w:p>
              <w:p w:rsidR="00683D39" w:rsidRDefault="001960FB" w:rsidP="0079420B">
                <w:r>
                  <w:t>In this section you will learn</w:t>
                </w:r>
                <w:r w:rsidR="001409B9">
                  <w:t xml:space="preserve"> how to</w:t>
                </w:r>
              </w:p>
              <w:p w:rsidR="001409B9" w:rsidRDefault="001409B9" w:rsidP="0079420B">
                <w:pPr>
                  <w:pStyle w:val="ListBullet"/>
                </w:pPr>
                <w:r>
                  <w:t>Create a case</w:t>
                </w:r>
              </w:p>
              <w:p w:rsidR="001409B9" w:rsidRDefault="001409B9" w:rsidP="0079420B">
                <w:pPr>
                  <w:pStyle w:val="ListBullet"/>
                </w:pPr>
                <w:r>
                  <w:t>Add a disk image</w:t>
                </w:r>
                <w:r w:rsidR="00086381">
                  <w:fldChar w:fldCharType="begin"/>
                </w:r>
                <w:r w:rsidR="00301C58">
                  <w:instrText xml:space="preserve"> XE "</w:instrText>
                </w:r>
                <w:r w:rsidR="00301C58" w:rsidRPr="00745D29">
                  <w:instrText>image</w:instrText>
                </w:r>
                <w:r w:rsidR="00301C58">
                  <w:instrText>" \t "</w:instrText>
                </w:r>
                <w:r w:rsidR="00301C58" w:rsidRPr="009335B1">
                  <w:rPr>
                    <w:rFonts w:asciiTheme="minorHAnsi" w:hAnsiTheme="minorHAnsi"/>
                    <w:i/>
                  </w:rPr>
                  <w:instrText>See</w:instrText>
                </w:r>
                <w:r w:rsidR="00301C58" w:rsidRPr="009335B1">
                  <w:rPr>
                    <w:rFonts w:asciiTheme="minorHAnsi" w:hAnsiTheme="minorHAnsi"/>
                  </w:rPr>
                  <w:instrText xml:space="preserve"> disk image</w:instrText>
                </w:r>
                <w:r w:rsidR="00301C58">
                  <w:instrText xml:space="preserve">" </w:instrText>
                </w:r>
                <w:r w:rsidR="00086381">
                  <w:fldChar w:fldCharType="end"/>
                </w:r>
                <w:r>
                  <w:t xml:space="preserve"> to a case</w:t>
                </w:r>
              </w:p>
              <w:p w:rsidR="001409B9" w:rsidRDefault="001409B9" w:rsidP="0079420B">
                <w:pPr>
                  <w:pStyle w:val="ListBullet"/>
                </w:pPr>
                <w:r>
                  <w:t>Configure ingest to analyze the contents of the disk image</w:t>
                </w:r>
              </w:p>
              <w:p w:rsidR="00892737" w:rsidRDefault="00892737" w:rsidP="00892737">
                <w:pPr>
                  <w:pStyle w:val="ListBullet"/>
                </w:pPr>
                <w:r>
                  <w:t>Cancel and restart ingest</w:t>
                </w:r>
              </w:p>
              <w:p w:rsidR="00334E9A" w:rsidRDefault="00334E9A" w:rsidP="0079420B">
                <w:pPr>
                  <w:pStyle w:val="ListBullet"/>
                </w:pPr>
                <w:r>
                  <w:t>Add a hash database to enhance data analysis</w:t>
                </w:r>
              </w:p>
              <w:p w:rsidR="001409B9" w:rsidRDefault="001409B9" w:rsidP="0079420B">
                <w:r>
                  <w:t>After this section, you will be prepared to continue further analysis of the image contents.</w:t>
                </w:r>
              </w:p>
            </w:tc>
          </w:tr>
          <w:tr w:rsidR="00567B60" w:rsidTr="00815756">
            <w:tc>
              <w:tcPr>
                <w:tcW w:w="3240" w:type="dxa"/>
              </w:tcPr>
              <w:p w:rsidR="00567B60" w:rsidRDefault="00567B60"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p w:rsidR="006F387B" w:rsidRDefault="006F387B" w:rsidP="0079420B"/>
              <w:tbl>
                <w:tblPr>
                  <w:tblStyle w:val="ColumnTable"/>
                  <w:tblW w:w="4727" w:type="pct"/>
                  <w:tblLayout w:type="fixed"/>
                  <w:tblCellMar>
                    <w:left w:w="29" w:type="dxa"/>
                    <w:right w:w="115" w:type="dxa"/>
                  </w:tblCellMar>
                  <w:tblLook w:val="04A0"/>
                </w:tblPr>
                <w:tblGrid>
                  <w:gridCol w:w="744"/>
                  <w:gridCol w:w="2210"/>
                </w:tblGrid>
                <w:tr w:rsidR="006F387B" w:rsidTr="00171C99">
                  <w:trPr>
                    <w:trHeight w:val="632"/>
                  </w:trPr>
                  <w:tc>
                    <w:tcPr>
                      <w:tcW w:w="1259" w:type="pct"/>
                    </w:tcPr>
                    <w:p w:rsidR="006F387B" w:rsidRDefault="006F387B" w:rsidP="006F387B">
                      <w:pPr>
                        <w:pStyle w:val="List2"/>
                        <w:framePr w:hSpace="180" w:wrap="around" w:vAnchor="text" w:hAnchor="text" w:y="1"/>
                        <w:ind w:left="0" w:firstLine="0"/>
                        <w:suppressOverlap/>
                      </w:pPr>
                      <w:r>
                        <w:rPr>
                          <w:noProof/>
                          <w:lang w:eastAsia="en-CA" w:bidi="ar-SA"/>
                        </w:rPr>
                        <w:drawing>
                          <wp:inline distT="0" distB="0" distL="0" distR="0">
                            <wp:extent cx="370698" cy="369052"/>
                            <wp:effectExtent l="19050" t="0" r="0" b="0"/>
                            <wp:docPr id="12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6F387B" w:rsidRDefault="006F387B" w:rsidP="009F04FE">
                      <w:pPr>
                        <w:pStyle w:val="List2"/>
                        <w:framePr w:hSpace="180" w:wrap="around" w:vAnchor="text" w:hAnchor="text" w:y="1"/>
                        <w:ind w:left="0" w:firstLine="0"/>
                        <w:suppressOverlap/>
                      </w:pPr>
                      <w:r>
                        <w:t>If you already created a case,</w:t>
                      </w:r>
                      <w:r w:rsidR="009F04FE">
                        <w:t xml:space="preserve"> to open it again, </w:t>
                      </w:r>
                      <w:r>
                        <w:t xml:space="preserve">click </w:t>
                      </w:r>
                      <w:r w:rsidRPr="006F387B">
                        <w:rPr>
                          <w:rStyle w:val="Strong"/>
                        </w:rPr>
                        <w:t>Open Existing Case</w:t>
                      </w:r>
                      <w:r>
                        <w:t xml:space="preserve"> or </w:t>
                      </w:r>
                      <w:r w:rsidRPr="006F387B">
                        <w:rPr>
                          <w:rStyle w:val="Strong"/>
                        </w:rPr>
                        <w:t>Open Recent Case</w:t>
                      </w:r>
                      <w:r>
                        <w:t xml:space="preserve"> (shows a list of previously opened cases).</w:t>
                      </w:r>
                    </w:p>
                  </w:tc>
                </w:tr>
              </w:tbl>
              <w:p w:rsidR="006F387B" w:rsidRDefault="006F387B" w:rsidP="0079420B"/>
            </w:tc>
            <w:tc>
              <w:tcPr>
                <w:tcW w:w="360" w:type="dxa"/>
              </w:tcPr>
              <w:p w:rsidR="00567B60" w:rsidRDefault="00567B60" w:rsidP="0079420B"/>
            </w:tc>
            <w:tc>
              <w:tcPr>
                <w:tcW w:w="6480" w:type="dxa"/>
              </w:tcPr>
              <w:p w:rsidR="00C26DB8" w:rsidRDefault="00C26DB8" w:rsidP="0079420B">
                <w:pPr>
                  <w:pStyle w:val="Heading2"/>
                  <w:outlineLvl w:val="1"/>
                </w:pPr>
                <w:bookmarkStart w:id="14" w:name="_Toc351984437"/>
              </w:p>
              <w:p w:rsidR="00C26DB8" w:rsidRDefault="00C26DB8" w:rsidP="0079420B">
                <w:pPr>
                  <w:pStyle w:val="Heading2"/>
                  <w:outlineLvl w:val="1"/>
                </w:pPr>
              </w:p>
              <w:p w:rsidR="00C26DB8" w:rsidRDefault="00C26DB8" w:rsidP="0079420B">
                <w:pPr>
                  <w:pStyle w:val="Heading2"/>
                  <w:outlineLvl w:val="1"/>
                </w:pPr>
              </w:p>
              <w:p w:rsidR="00567B60" w:rsidRDefault="00567B60" w:rsidP="0079420B">
                <w:pPr>
                  <w:pStyle w:val="Heading2"/>
                  <w:outlineLvl w:val="1"/>
                </w:pPr>
                <w:bookmarkStart w:id="15" w:name="_Toc367192534"/>
                <w:r>
                  <w:lastRenderedPageBreak/>
                  <w:t>Creating a Case</w:t>
                </w:r>
                <w:bookmarkEnd w:id="14"/>
                <w:bookmarkEnd w:id="15"/>
                <w:r w:rsidR="00086381">
                  <w:fldChar w:fldCharType="begin"/>
                </w:r>
                <w:r w:rsidR="00611352">
                  <w:instrText xml:space="preserve"> XE "</w:instrText>
                </w:r>
                <w:r w:rsidR="00B82B57">
                  <w:instrText>case:c</w:instrText>
                </w:r>
                <w:r w:rsidR="00414FE2">
                  <w:instrText>reating a c</w:instrText>
                </w:r>
                <w:r w:rsidR="00611352" w:rsidRPr="00663EC7">
                  <w:instrText>ase</w:instrText>
                </w:r>
                <w:r w:rsidR="00611352">
                  <w:instrText xml:space="preserve">" </w:instrText>
                </w:r>
                <w:r w:rsidR="00086381">
                  <w:fldChar w:fldCharType="end"/>
                </w:r>
              </w:p>
              <w:p w:rsidR="003D7D7C" w:rsidRDefault="002D5D29" w:rsidP="0079420B">
                <w:pPr>
                  <w:spacing w:after="0"/>
                </w:pPr>
                <w:r>
                  <w:t>A</w:t>
                </w:r>
                <w:r w:rsidR="001B6486">
                  <w:t xml:space="preserve"> case</w:t>
                </w:r>
                <w:r>
                  <w:t xml:space="preserve"> is a container of information</w:t>
                </w:r>
                <w:r w:rsidR="003D7D7C">
                  <w:t xml:space="preserve"> </w:t>
                </w:r>
                <w:r w:rsidR="00334E9A">
                  <w:t xml:space="preserve">that groups data related to the same </w:t>
                </w:r>
                <w:r w:rsidR="003D7D7C">
                  <w:t>investigation</w:t>
                </w:r>
                <w:r w:rsidR="001B6486">
                  <w:t>. A case</w:t>
                </w:r>
                <w:r w:rsidR="00086381">
                  <w:fldChar w:fldCharType="begin"/>
                </w:r>
                <w:r w:rsidR="00863E80">
                  <w:instrText xml:space="preserve"> XE "</w:instrText>
                </w:r>
                <w:r w:rsidR="00863E80" w:rsidRPr="00346518">
                  <w:instrText>case</w:instrText>
                </w:r>
                <w:r w:rsidR="00863E80">
                  <w:instrText xml:space="preserve">" </w:instrText>
                </w:r>
                <w:r w:rsidR="00086381">
                  <w:fldChar w:fldCharType="end"/>
                </w:r>
                <w:r w:rsidR="001B6486">
                  <w:t xml:space="preserve"> </w:t>
                </w:r>
                <w:r w:rsidR="001409B9">
                  <w:t>must</w:t>
                </w:r>
                <w:r w:rsidR="001B6486">
                  <w:t xml:space="preserve"> </w:t>
                </w:r>
                <w:r w:rsidR="001409B9">
                  <w:t>contain</w:t>
                </w:r>
                <w:r w:rsidR="001B6486">
                  <w:t xml:space="preserve"> </w:t>
                </w:r>
                <w:r w:rsidR="001409B9">
                  <w:t xml:space="preserve">at least </w:t>
                </w:r>
                <w:r w:rsidR="001B6486">
                  <w:t>one disk</w:t>
                </w:r>
                <w:r w:rsidR="00863E80">
                  <w:t xml:space="preserve"> </w:t>
                </w:r>
                <w:r w:rsidR="001409B9">
                  <w:t>image, but you can add additional images to each case.</w:t>
                </w:r>
                <w:r w:rsidR="003D7D7C">
                  <w:t xml:space="preserve"> For example, you may receive disk images from multiple hard drives on the same computer that you could analyze as a single case. We recommend that you group only related images in a single case. </w:t>
                </w:r>
              </w:p>
              <w:p w:rsidR="00334E9A" w:rsidRDefault="00334E9A" w:rsidP="0079420B">
                <w:r>
                  <w:t xml:space="preserve">When you start Autopsy, the </w:t>
                </w:r>
                <w:r w:rsidRPr="001B6486">
                  <w:rPr>
                    <w:rStyle w:val="Strong"/>
                  </w:rPr>
                  <w:t>Welcome</w:t>
                </w:r>
                <w:r>
                  <w:t xml:space="preserve"> window appears</w:t>
                </w:r>
                <w:r w:rsidR="00061936">
                  <w:t xml:space="preserve"> (</w:t>
                </w:r>
                <w:r w:rsidR="00086381">
                  <w:fldChar w:fldCharType="begin"/>
                </w:r>
                <w:r w:rsidR="00061936">
                  <w:instrText xml:space="preserve"> REF _Ref366760344 \h </w:instrText>
                </w:r>
                <w:r w:rsidR="00086381">
                  <w:fldChar w:fldCharType="separate"/>
                </w:r>
                <w:r w:rsidR="00FC0988">
                  <w:t xml:space="preserve">Figure </w:t>
                </w:r>
                <w:r w:rsidR="00FC0988">
                  <w:rPr>
                    <w:noProof/>
                  </w:rPr>
                  <w:t>2</w:t>
                </w:r>
                <w:r w:rsidR="00086381">
                  <w:fldChar w:fldCharType="end"/>
                </w:r>
                <w:r w:rsidR="00061936">
                  <w:t>)</w:t>
                </w:r>
                <w:r>
                  <w:t>.</w:t>
                </w:r>
              </w:p>
              <w:p w:rsidR="00061936" w:rsidRDefault="007B2AD4" w:rsidP="00061936">
                <w:pPr>
                  <w:keepNext/>
                </w:pPr>
                <w:r>
                  <w:rPr>
                    <w:noProof/>
                    <w:lang w:eastAsia="en-CA" w:bidi="ar-SA"/>
                  </w:rPr>
                  <w:drawing>
                    <wp:inline distT="0" distB="0" distL="0" distR="0">
                      <wp:extent cx="3901334" cy="2405334"/>
                      <wp:effectExtent l="38100" t="57150" r="118216" b="90216"/>
                      <wp:docPr id="109" name="Picture 108" descr="CreateNew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png"/>
                              <pic:cNvPicPr/>
                            </pic:nvPicPr>
                            <pic:blipFill>
                              <a:blip r:embed="rId24" cstate="print"/>
                              <a:stretch>
                                <a:fillRect/>
                              </a:stretch>
                            </pic:blipFill>
                            <pic:spPr>
                              <a:xfrm>
                                <a:off x="0" y="0"/>
                                <a:ext cx="3901334" cy="24053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4E9A" w:rsidRDefault="00061936" w:rsidP="00061936">
                <w:pPr>
                  <w:pStyle w:val="Caption"/>
                </w:pPr>
                <w:bookmarkStart w:id="16" w:name="_Ref366760344"/>
                <w:bookmarkStart w:id="17" w:name="_Toc367192561"/>
                <w:r>
                  <w:t xml:space="preserve">Figure </w:t>
                </w:r>
                <w:fldSimple w:instr=" SEQ Figure \* ARABIC ">
                  <w:r w:rsidR="00244E12">
                    <w:rPr>
                      <w:noProof/>
                    </w:rPr>
                    <w:t>2</w:t>
                  </w:r>
                </w:fldSimple>
                <w:bookmarkEnd w:id="16"/>
                <w:r>
                  <w:t>: Autopsy Welcome Window</w:t>
                </w:r>
                <w:bookmarkEnd w:id="17"/>
              </w:p>
              <w:p w:rsidR="00334E9A" w:rsidRDefault="006F387B" w:rsidP="006A74C0">
                <w:pPr>
                  <w:spacing w:after="0"/>
                </w:pPr>
                <w:r>
                  <w:t xml:space="preserve">If this is </w:t>
                </w:r>
                <w:r w:rsidR="006A74C0">
                  <w:t>your</w:t>
                </w:r>
                <w:r>
                  <w:t xml:space="preserve"> first time using</w:t>
                </w:r>
                <w:r w:rsidR="00334E9A">
                  <w:t xml:space="preserve"> Autopsy, you need to create a case.</w:t>
                </w:r>
              </w:p>
            </w:tc>
          </w:tr>
          <w:tr w:rsidR="00567B60" w:rsidTr="00815756">
            <w:tc>
              <w:tcPr>
                <w:tcW w:w="3240" w:type="dxa"/>
              </w:tcPr>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782522">
                <w:pPr>
                  <w:pStyle w:val="Heading4"/>
                  <w:spacing w:after="100"/>
                  <w:outlineLvl w:val="3"/>
                </w:pPr>
              </w:p>
              <w:p w:rsidR="00C26DB8" w:rsidRDefault="00C26DB8" w:rsidP="00061936"/>
              <w:p w:rsidR="00061936" w:rsidRDefault="00061936" w:rsidP="00782522">
                <w:pPr>
                  <w:pStyle w:val="Heading4"/>
                  <w:spacing w:after="100"/>
                  <w:outlineLvl w:val="3"/>
                </w:pPr>
              </w:p>
              <w:p w:rsidR="00567B60" w:rsidRDefault="003207AE" w:rsidP="00782522">
                <w:pPr>
                  <w:pStyle w:val="Heading4"/>
                  <w:spacing w:after="100"/>
                  <w:outlineLvl w:val="3"/>
                </w:pPr>
                <w:bookmarkStart w:id="18" w:name="_Ref366764753"/>
                <w:r>
                  <w:lastRenderedPageBreak/>
                  <w:t>To create a c</w:t>
                </w:r>
                <w:r w:rsidR="00567B60">
                  <w:t>ase</w:t>
                </w:r>
                <w:bookmarkEnd w:id="18"/>
              </w:p>
            </w:tc>
            <w:tc>
              <w:tcPr>
                <w:tcW w:w="360" w:type="dxa"/>
              </w:tcPr>
              <w:p w:rsidR="00C26DB8" w:rsidRDefault="00C26DB8" w:rsidP="0079420B">
                <w:pPr>
                  <w:pStyle w:val="ListNumber"/>
                  <w:numPr>
                    <w:ilvl w:val="0"/>
                    <w:numId w:val="0"/>
                  </w:numPr>
                </w:pPr>
              </w:p>
              <w:p w:rsidR="00C26DB8" w:rsidRDefault="00C26DB8" w:rsidP="0079420B">
                <w:pPr>
                  <w:pStyle w:val="ListNumber"/>
                  <w:numPr>
                    <w:ilvl w:val="0"/>
                    <w:numId w:val="0"/>
                  </w:numPr>
                </w:pPr>
              </w:p>
            </w:tc>
            <w:tc>
              <w:tcPr>
                <w:tcW w:w="6480" w:type="dxa"/>
              </w:tcPr>
              <w:p w:rsidR="00C26DB8" w:rsidRDefault="00C26DB8" w:rsidP="00C26DB8"/>
              <w:p w:rsidR="00C26DB8" w:rsidRDefault="00C26DB8" w:rsidP="00C26DB8"/>
              <w:p w:rsidR="00C26DB8" w:rsidRDefault="00C26DB8" w:rsidP="00C26DB8"/>
              <w:p w:rsidR="00C26DB8" w:rsidRDefault="00C26DB8" w:rsidP="00C26DB8"/>
              <w:p w:rsidR="00C26DB8" w:rsidRDefault="00C26DB8" w:rsidP="00C26DB8"/>
              <w:p w:rsidR="00C26DB8" w:rsidRDefault="00C26DB8" w:rsidP="00C26DB8"/>
              <w:p w:rsidR="00357923" w:rsidRDefault="006F387B" w:rsidP="0041595A">
                <w:pPr>
                  <w:pStyle w:val="ListNumber"/>
                </w:pPr>
                <w:r>
                  <w:lastRenderedPageBreak/>
                  <w:t xml:space="preserve">In the </w:t>
                </w:r>
                <w:r w:rsidRPr="006F387B">
                  <w:rPr>
                    <w:rStyle w:val="Strong"/>
                  </w:rPr>
                  <w:t>Welcome</w:t>
                </w:r>
                <w:r>
                  <w:t xml:space="preserve"> window, c</w:t>
                </w:r>
                <w:r w:rsidR="001B6486">
                  <w:t xml:space="preserve">lick </w:t>
                </w:r>
                <w:r w:rsidR="001B6486" w:rsidRPr="0041595A">
                  <w:rPr>
                    <w:rStyle w:val="Strong"/>
                    <w:b w:val="0"/>
                    <w:bCs w:val="0"/>
                  </w:rPr>
                  <w:t>Create</w:t>
                </w:r>
                <w:r w:rsidR="001B6486" w:rsidRPr="001B6486">
                  <w:rPr>
                    <w:rStyle w:val="Strong"/>
                  </w:rPr>
                  <w:t xml:space="preserve"> New Case</w:t>
                </w:r>
                <w:r w:rsidR="001B6486">
                  <w:t xml:space="preserve">. The </w:t>
                </w:r>
                <w:r w:rsidR="001B6486" w:rsidRPr="001B6486">
                  <w:rPr>
                    <w:rStyle w:val="Strong"/>
                  </w:rPr>
                  <w:t>New Case Information</w:t>
                </w:r>
                <w:r w:rsidR="001B6486">
                  <w:t xml:space="preserve"> window appears. </w:t>
                </w:r>
              </w:p>
              <w:p w:rsidR="001B6486" w:rsidRPr="00CE364B" w:rsidRDefault="007B2AD4" w:rsidP="0079420B">
                <w:r>
                  <w:rPr>
                    <w:noProof/>
                    <w:lang w:eastAsia="en-CA" w:bidi="ar-SA"/>
                  </w:rPr>
                  <w:drawing>
                    <wp:inline distT="0" distB="0" distL="0" distR="0">
                      <wp:extent cx="3876000" cy="2453714"/>
                      <wp:effectExtent l="38100" t="57150" r="105450" b="98986"/>
                      <wp:docPr id="113" name="Picture 112" descr="CreateNewCase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CaseNext.png"/>
                              <pic:cNvPicPr/>
                            </pic:nvPicPr>
                            <pic:blipFill>
                              <a:blip r:embed="rId25" cstate="print"/>
                              <a:stretch>
                                <a:fillRect/>
                              </a:stretch>
                            </pic:blipFill>
                            <pic:spPr>
                              <a:xfrm>
                                <a:off x="0" y="0"/>
                                <a:ext cx="3876000" cy="2453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2522" w:rsidRDefault="00F04902" w:rsidP="00C26DB8">
                <w:pPr>
                  <w:pStyle w:val="ListNumber"/>
                  <w:spacing w:after="120" w:afterAutospacing="0"/>
                </w:pPr>
                <w:r>
                  <w:t xml:space="preserve">In the </w:t>
                </w:r>
                <w:r w:rsidRPr="006F387B">
                  <w:rPr>
                    <w:rStyle w:val="Strong"/>
                  </w:rPr>
                  <w:t>Case Name</w:t>
                </w:r>
                <w:r>
                  <w:t xml:space="preserve"> box, t</w:t>
                </w:r>
                <w:r w:rsidR="001B6486">
                  <w:t xml:space="preserve">ype a descriptive name for the case. </w:t>
                </w:r>
              </w:p>
              <w:p w:rsidR="001B6486" w:rsidRDefault="001B6486" w:rsidP="00675E81">
                <w:pPr>
                  <w:pStyle w:val="ListNumber"/>
                  <w:spacing w:after="120" w:afterAutospacing="0"/>
                </w:pPr>
                <w:r>
                  <w:t xml:space="preserve">Click </w:t>
                </w:r>
                <w:r w:rsidRPr="001B6486">
                  <w:rPr>
                    <w:rStyle w:val="Strong"/>
                  </w:rPr>
                  <w:t>Browse</w:t>
                </w:r>
                <w:r w:rsidR="00EB5E90">
                  <w:t xml:space="preserve"> and </w:t>
                </w:r>
                <w:r w:rsidR="00061936">
                  <w:t>change</w:t>
                </w:r>
                <w:r w:rsidR="00EB5E90">
                  <w:t xml:space="preserve"> to the directory </w:t>
                </w:r>
                <w:r>
                  <w:t>where yo</w:t>
                </w:r>
                <w:r w:rsidR="006A74C0">
                  <w:t xml:space="preserve">u want to store the case files and click </w:t>
                </w:r>
                <w:r w:rsidR="006A74C0" w:rsidRPr="006A74C0">
                  <w:rPr>
                    <w:rStyle w:val="Strong"/>
                  </w:rPr>
                  <w:t>Select</w:t>
                </w:r>
                <w:r w:rsidR="00892737">
                  <w:t>.</w:t>
                </w:r>
              </w:p>
              <w:p w:rsidR="00CD3B75" w:rsidRDefault="006A74C0" w:rsidP="00675E81">
                <w:pPr>
                  <w:pStyle w:val="ListNumberTable"/>
                  <w:framePr w:hSpace="0" w:wrap="auto" w:vAnchor="margin" w:yAlign="inline"/>
                  <w:suppressOverlap w:val="0"/>
                </w:pPr>
                <w:r>
                  <w:t xml:space="preserve">In the </w:t>
                </w:r>
                <w:r w:rsidRPr="006A74C0">
                  <w:rPr>
                    <w:rStyle w:val="Strong"/>
                  </w:rPr>
                  <w:t>New Case Information</w:t>
                </w:r>
                <w:r>
                  <w:t xml:space="preserve"> window, c</w:t>
                </w:r>
                <w:r w:rsidR="001B6486">
                  <w:t xml:space="preserve">lick </w:t>
                </w:r>
                <w:r w:rsidR="001B6486" w:rsidRPr="001B6486">
                  <w:rPr>
                    <w:rStyle w:val="Strong"/>
                  </w:rPr>
                  <w:t>Next</w:t>
                </w:r>
                <w:r w:rsidR="001B6486">
                  <w:t xml:space="preserve">. </w:t>
                </w:r>
              </w:p>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CD3B75" w:rsidRDefault="00CD3B75" w:rsidP="00EC730D"/>
              <w:p w:rsidR="00094858" w:rsidRDefault="001B6486" w:rsidP="00CD3B75">
                <w:pPr>
                  <w:pStyle w:val="ListContinue"/>
                </w:pPr>
                <w:r>
                  <w:lastRenderedPageBreak/>
                  <w:t>The</w:t>
                </w:r>
                <w:r w:rsidR="00094858">
                  <w:t xml:space="preserve"> </w:t>
                </w:r>
                <w:r w:rsidR="00094858" w:rsidRPr="00ED58A9">
                  <w:rPr>
                    <w:rStyle w:val="Strong"/>
                  </w:rPr>
                  <w:t>New Case Information</w:t>
                </w:r>
                <w:r w:rsidR="00094858">
                  <w:t xml:space="preserve"> window updates to show </w:t>
                </w:r>
                <w:r w:rsidR="00094858" w:rsidRPr="00ED58A9">
                  <w:rPr>
                    <w:rStyle w:val="Strong"/>
                  </w:rPr>
                  <w:t>Additional Information</w:t>
                </w:r>
                <w:r w:rsidR="00094858">
                  <w:t>.</w:t>
                </w:r>
              </w:p>
              <w:p w:rsidR="00061936" w:rsidRDefault="007B2AD4" w:rsidP="00CD3B75">
                <w:r>
                  <w:rPr>
                    <w:noProof/>
                    <w:lang w:eastAsia="en-CA" w:bidi="ar-SA"/>
                  </w:rPr>
                  <w:drawing>
                    <wp:inline distT="0" distB="0" distL="0" distR="0">
                      <wp:extent cx="3876000" cy="2453714"/>
                      <wp:effectExtent l="57150" t="19050" r="105450" b="79936"/>
                      <wp:docPr id="115" name="Picture 114" descr="NewCas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aseInformation.png"/>
                              <pic:cNvPicPr/>
                            </pic:nvPicPr>
                            <pic:blipFill>
                              <a:blip r:embed="rId26" cstate="print"/>
                              <a:stretch>
                                <a:fillRect/>
                              </a:stretch>
                            </pic:blipFill>
                            <pic:spPr>
                              <a:xfrm>
                                <a:off x="0" y="0"/>
                                <a:ext cx="3876000" cy="2453714"/>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169" w:rsidRDefault="00052169" w:rsidP="00CD3B75">
                <w:pPr>
                  <w:pStyle w:val="ListNumber"/>
                </w:pPr>
                <w:r w:rsidRPr="00CD3B75">
                  <w:t>Optionally</w:t>
                </w:r>
                <w:r>
                  <w:t xml:space="preserve">, </w:t>
                </w:r>
                <w:r w:rsidR="00F04902">
                  <w:t>in the</w:t>
                </w:r>
                <w:r w:rsidR="00F04902" w:rsidRPr="00ED58A9">
                  <w:rPr>
                    <w:rStyle w:val="Strong"/>
                  </w:rPr>
                  <w:t xml:space="preserve"> Case Number</w:t>
                </w:r>
                <w:r w:rsidR="00F04902">
                  <w:t xml:space="preserve"> box, </w:t>
                </w:r>
                <w:r>
                  <w:t>type the number of the associated case</w:t>
                </w:r>
                <w:r w:rsidR="00F04902">
                  <w:t>,</w:t>
                </w:r>
                <w:r>
                  <w:t xml:space="preserve"> and</w:t>
                </w:r>
                <w:r w:rsidR="00F04902">
                  <w:t xml:space="preserve"> in</w:t>
                </w:r>
                <w:r>
                  <w:t xml:space="preserve"> </w:t>
                </w:r>
                <w:r w:rsidR="00F04902">
                  <w:t xml:space="preserve">the </w:t>
                </w:r>
                <w:r w:rsidR="00F04902" w:rsidRPr="00ED58A9">
                  <w:rPr>
                    <w:rStyle w:val="Strong"/>
                  </w:rPr>
                  <w:t>Examiner</w:t>
                </w:r>
                <w:r w:rsidR="00F04902">
                  <w:t xml:space="preserve"> box, type </w:t>
                </w:r>
                <w:r>
                  <w:t xml:space="preserve">the name </w:t>
                </w:r>
                <w:r w:rsidR="001409B9">
                  <w:t>of the pers</w:t>
                </w:r>
                <w:r w:rsidR="00F04902">
                  <w:t>on responsible for the analysis</w:t>
                </w:r>
                <w:r>
                  <w:t>.</w:t>
                </w:r>
              </w:p>
              <w:tbl>
                <w:tblPr>
                  <w:tblStyle w:val="ColumnTable"/>
                  <w:tblW w:w="4727" w:type="pct"/>
                  <w:tblLayout w:type="fixed"/>
                  <w:tblLook w:val="04A0"/>
                </w:tblPr>
                <w:tblGrid>
                  <w:gridCol w:w="836"/>
                  <w:gridCol w:w="5181"/>
                </w:tblGrid>
                <w:tr w:rsidR="00052169" w:rsidTr="00171C99">
                  <w:trPr>
                    <w:trHeight w:val="632"/>
                  </w:trPr>
                  <w:tc>
                    <w:tcPr>
                      <w:tcW w:w="695" w:type="pct"/>
                    </w:tcPr>
                    <w:p w:rsidR="00052169" w:rsidRDefault="00052169" w:rsidP="0079420B">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18"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052169" w:rsidRDefault="00052169" w:rsidP="0079420B">
                      <w:pPr>
                        <w:pStyle w:val="List2"/>
                        <w:framePr w:hSpace="180" w:wrap="around" w:vAnchor="text" w:hAnchor="text" w:y="1"/>
                        <w:ind w:left="0" w:firstLine="0"/>
                        <w:suppressOverlap/>
                      </w:pPr>
                      <w:r>
                        <w:t xml:space="preserve">If you do not add the </w:t>
                      </w:r>
                      <w:r w:rsidR="00F04902">
                        <w:t>case number and examiner</w:t>
                      </w:r>
                      <w:r w:rsidR="00CB2F11">
                        <w:t xml:space="preserve"> </w:t>
                      </w:r>
                      <w:r w:rsidR="00EA2439">
                        <w:t>when you create the case</w:t>
                      </w:r>
                      <w:r>
                        <w:t>, you cannot add it to the case later</w:t>
                      </w:r>
                      <w:r w:rsidR="00CB2F11">
                        <w:t>.</w:t>
                      </w:r>
                    </w:p>
                  </w:tc>
                </w:tr>
              </w:tbl>
              <w:p w:rsidR="00892737" w:rsidRDefault="00846E9C" w:rsidP="0079420B">
                <w:pPr>
                  <w:pStyle w:val="ListNumber"/>
                </w:pPr>
                <w:r>
                  <w:t xml:space="preserve">Click </w:t>
                </w:r>
                <w:r w:rsidRPr="00846E9C">
                  <w:rPr>
                    <w:rStyle w:val="Strong"/>
                  </w:rPr>
                  <w:t>Finish</w:t>
                </w:r>
                <w:r w:rsidR="00892737">
                  <w:t xml:space="preserve">. The wizard displays the </w:t>
                </w:r>
                <w:r w:rsidR="00892737" w:rsidRPr="00892737">
                  <w:rPr>
                    <w:rStyle w:val="Strong"/>
                  </w:rPr>
                  <w:t>Add Image</w:t>
                </w:r>
                <w:r w:rsidR="00892737">
                  <w:t xml:space="preserve"> window and takes you to the next step automatically.</w:t>
                </w:r>
              </w:p>
              <w:p w:rsidR="00846E9C" w:rsidRDefault="00846E9C" w:rsidP="00892737">
                <w:pPr>
                  <w:pStyle w:val="ListContinue"/>
                </w:pPr>
                <w:r>
                  <w:t xml:space="preserve">You are now ready to add an image to the case. </w:t>
                </w: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p w:rsidR="00815756" w:rsidRDefault="00815756" w:rsidP="00892737">
                <w:pPr>
                  <w:pStyle w:val="ListContinue"/>
                </w:pPr>
              </w:p>
            </w:tc>
          </w:tr>
          <w:tr w:rsidR="00F212AF" w:rsidTr="00815756">
            <w:tc>
              <w:tcPr>
                <w:tcW w:w="3240" w:type="dxa"/>
              </w:tcPr>
              <w:p w:rsidR="00F212AF" w:rsidRDefault="00F212AF" w:rsidP="0079420B">
                <w:pPr>
                  <w:pStyle w:val="Heading4"/>
                  <w:outlineLvl w:val="3"/>
                </w:pPr>
              </w:p>
            </w:tc>
            <w:tc>
              <w:tcPr>
                <w:tcW w:w="360" w:type="dxa"/>
              </w:tcPr>
              <w:p w:rsidR="00F212AF" w:rsidRDefault="00F212AF" w:rsidP="0079420B">
                <w:pPr>
                  <w:pStyle w:val="ListNumber"/>
                  <w:numPr>
                    <w:ilvl w:val="0"/>
                    <w:numId w:val="0"/>
                  </w:numPr>
                </w:pPr>
              </w:p>
            </w:tc>
            <w:tc>
              <w:tcPr>
                <w:tcW w:w="6480" w:type="dxa"/>
              </w:tcPr>
              <w:p w:rsidR="003A12CC" w:rsidRDefault="00B71E96" w:rsidP="00815756">
                <w:pPr>
                  <w:pStyle w:val="Heading2"/>
                  <w:outlineLvl w:val="1"/>
                </w:pPr>
                <w:bookmarkStart w:id="19" w:name="_Toc351984438"/>
                <w:bookmarkStart w:id="20" w:name="_Ref351992942"/>
                <w:bookmarkStart w:id="21" w:name="_Ref351992952"/>
                <w:bookmarkStart w:id="22" w:name="_Toc367192535"/>
                <w:r>
                  <w:t xml:space="preserve">Adding a </w:t>
                </w:r>
                <w:r w:rsidRPr="00815756">
                  <w:t>Disk</w:t>
                </w:r>
                <w:r w:rsidR="00F212AF">
                  <w:t xml:space="preserve"> Image</w:t>
                </w:r>
                <w:bookmarkEnd w:id="19"/>
                <w:bookmarkEnd w:id="20"/>
                <w:bookmarkEnd w:id="21"/>
                <w:bookmarkEnd w:id="22"/>
              </w:p>
              <w:p w:rsidR="003A12CC" w:rsidRDefault="003A12CC" w:rsidP="003A12CC">
                <w:r>
                  <w:t xml:space="preserve">After you create a case, the </w:t>
                </w:r>
                <w:r w:rsidRPr="00052169">
                  <w:rPr>
                    <w:rStyle w:val="Strong"/>
                  </w:rPr>
                  <w:t>Add Image</w:t>
                </w:r>
                <w:r>
                  <w:t xml:space="preserve"> window appears automatically and shows the first step: </w:t>
                </w:r>
                <w:r w:rsidRPr="00CD3B75">
                  <w:rPr>
                    <w:rStyle w:val="Strong"/>
                  </w:rPr>
                  <w:t>Enter Disk Image Information</w:t>
                </w:r>
                <w:r>
                  <w:t xml:space="preserve"> (</w:t>
                </w:r>
                <w:r w:rsidR="00086381">
                  <w:fldChar w:fldCharType="begin"/>
                </w:r>
                <w:r w:rsidR="00FC0988">
                  <w:instrText xml:space="preserve"> REF _Ref366857459 \h </w:instrText>
                </w:r>
                <w:r w:rsidR="00086381">
                  <w:fldChar w:fldCharType="separate"/>
                </w:r>
                <w:r w:rsidR="00FC0988">
                  <w:t xml:space="preserve">Figure </w:t>
                </w:r>
                <w:r w:rsidR="00FC0988">
                  <w:rPr>
                    <w:noProof/>
                  </w:rPr>
                  <w:t>3</w:t>
                </w:r>
                <w:r w:rsidR="00086381">
                  <w:fldChar w:fldCharType="end"/>
                </w:r>
                <w:r>
                  <w:t>).</w:t>
                </w:r>
              </w:p>
              <w:p w:rsidR="003A12CC" w:rsidRDefault="003A12CC" w:rsidP="003A12CC">
                <w:pPr>
                  <w:keepNext/>
                </w:pPr>
                <w:r>
                  <w:rPr>
                    <w:noProof/>
                    <w:lang w:eastAsia="en-CA" w:bidi="ar-SA"/>
                  </w:rPr>
                  <w:drawing>
                    <wp:inline distT="0" distB="0" distL="0" distR="0">
                      <wp:extent cx="3928572" cy="2357143"/>
                      <wp:effectExtent l="38100" t="57150" r="110028" b="100307"/>
                      <wp:docPr id="9" name="Picture 115"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27" cstate="print"/>
                              <a:stretch>
                                <a:fillRect/>
                              </a:stretch>
                            </pic:blipFill>
                            <pic:spPr>
                              <a:xfrm>
                                <a:off x="0" y="0"/>
                                <a:ext cx="3928572" cy="235714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12CC" w:rsidRDefault="003A12CC" w:rsidP="003A12CC">
                <w:pPr>
                  <w:pStyle w:val="Caption"/>
                </w:pPr>
                <w:bookmarkStart w:id="23" w:name="_Ref366857459"/>
                <w:bookmarkStart w:id="24" w:name="_Toc367192562"/>
                <w:r>
                  <w:t xml:space="preserve">Figure </w:t>
                </w:r>
                <w:fldSimple w:instr=" SEQ Figure \* ARABIC ">
                  <w:r w:rsidR="00244E12">
                    <w:rPr>
                      <w:noProof/>
                    </w:rPr>
                    <w:t>3</w:t>
                  </w:r>
                </w:fldSimple>
                <w:bookmarkEnd w:id="23"/>
                <w:r>
                  <w:t>: Add Image Window</w:t>
                </w:r>
                <w:bookmarkEnd w:id="24"/>
              </w:p>
              <w:tbl>
                <w:tblPr>
                  <w:tblStyle w:val="ColumnTable"/>
                  <w:tblW w:w="4727" w:type="pct"/>
                  <w:tblLayout w:type="fixed"/>
                  <w:tblLook w:val="04A0"/>
                </w:tblPr>
                <w:tblGrid>
                  <w:gridCol w:w="836"/>
                  <w:gridCol w:w="5181"/>
                </w:tblGrid>
                <w:tr w:rsidR="00F23A4C" w:rsidTr="003A12CC">
                  <w:trPr>
                    <w:trHeight w:val="632"/>
                  </w:trPr>
                  <w:tc>
                    <w:tcPr>
                      <w:tcW w:w="695" w:type="pct"/>
                    </w:tcPr>
                    <w:p w:rsidR="00F23A4C" w:rsidRDefault="003A12CC" w:rsidP="00CD3B75">
                      <w:pPr>
                        <w:pStyle w:val="List2"/>
                        <w:framePr w:hSpace="180" w:wrap="around" w:vAnchor="text" w:hAnchor="text" w:y="1"/>
                        <w:ind w:left="0" w:firstLine="0"/>
                        <w:suppressOverlap/>
                      </w:pPr>
                      <w:r>
                        <w:t xml:space="preserve"> </w:t>
                      </w:r>
                      <w:r w:rsidR="00086381">
                        <w:fldChar w:fldCharType="begin"/>
                      </w:r>
                      <w:r w:rsidR="00611352">
                        <w:instrText xml:space="preserve"> XE "</w:instrText>
                      </w:r>
                      <w:r w:rsidR="00BE7DFD">
                        <w:instrText>disk image:adding a disk i</w:instrText>
                      </w:r>
                      <w:r w:rsidR="00611352" w:rsidRPr="00F45837">
                        <w:instrText>mage</w:instrText>
                      </w:r>
                      <w:r w:rsidR="00611352">
                        <w:instrText xml:space="preserve">" </w:instrText>
                      </w:r>
                      <w:r w:rsidR="00086381">
                        <w:fldChar w:fldCharType="end"/>
                      </w:r>
                      <w:r w:rsidR="00F23A4C">
                        <w:rPr>
                          <w:noProof/>
                          <w:lang w:eastAsia="en-CA" w:bidi="ar-SA"/>
                        </w:rPr>
                        <w:drawing>
                          <wp:inline distT="0" distB="0" distL="0" distR="0">
                            <wp:extent cx="365714" cy="365714"/>
                            <wp:effectExtent l="19050" t="0" r="0" b="0"/>
                            <wp:docPr id="3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23A4C" w:rsidRDefault="00F23A4C" w:rsidP="00CD3B75">
                      <w:pPr>
                        <w:pStyle w:val="List2"/>
                        <w:framePr w:hSpace="180" w:wrap="around" w:vAnchor="text" w:hAnchor="text" w:y="1"/>
                        <w:ind w:left="0" w:firstLine="0"/>
                        <w:suppressOverlap/>
                      </w:pPr>
                      <w:r>
                        <w:t>Once you add an image to a case, you cannot remove it.</w:t>
                      </w:r>
                    </w:p>
                  </w:tc>
                </w:tr>
              </w:tbl>
              <w:p w:rsidR="00F212AF" w:rsidRPr="00F212AF" w:rsidRDefault="00F212AF" w:rsidP="00CD3B75">
                <w:pPr>
                  <w:pStyle w:val="Caption"/>
                </w:pPr>
              </w:p>
            </w:tc>
          </w:tr>
          <w:tr w:rsidR="00052169" w:rsidTr="00815756">
            <w:tc>
              <w:tcPr>
                <w:tcW w:w="3240" w:type="dxa"/>
              </w:tcPr>
              <w:p w:rsidR="00052169" w:rsidRDefault="00675E81" w:rsidP="0079420B">
                <w:pPr>
                  <w:pStyle w:val="Heading4"/>
                  <w:outlineLvl w:val="3"/>
                </w:pPr>
                <w:r>
                  <w:t>To add a disk</w:t>
                </w:r>
                <w:r w:rsidR="003207AE">
                  <w:t xml:space="preserve"> i</w:t>
                </w:r>
                <w:r w:rsidR="00052169">
                  <w:t>mage</w:t>
                </w:r>
                <w:r w:rsidR="00086381">
                  <w:fldChar w:fldCharType="begin"/>
                </w:r>
                <w:r w:rsidR="00611352">
                  <w:instrText xml:space="preserve"> XE "</w:instrText>
                </w:r>
                <w:r w:rsidR="002D24F3">
                  <w:instrText>disk image:</w:instrText>
                </w:r>
                <w:r w:rsidR="00611352" w:rsidRPr="00511498">
                  <w:instrText>add</w:instrText>
                </w:r>
                <w:r w:rsidR="002D24F3">
                  <w:instrText>ing</w:instrText>
                </w:r>
                <w:r w:rsidR="00611352" w:rsidRPr="00511498">
                  <w:instrText xml:space="preserve"> an image</w:instrText>
                </w:r>
                <w:r w:rsidR="00611352">
                  <w:instrText xml:space="preserve">" </w:instrText>
                </w:r>
                <w:r w:rsidR="00086381">
                  <w:fldChar w:fldCharType="end"/>
                </w:r>
              </w:p>
            </w:tc>
            <w:tc>
              <w:tcPr>
                <w:tcW w:w="360" w:type="dxa"/>
              </w:tcPr>
              <w:p w:rsidR="00052169" w:rsidRDefault="00052169" w:rsidP="0079420B">
                <w:pPr>
                  <w:pStyle w:val="ListNumber"/>
                  <w:numPr>
                    <w:ilvl w:val="0"/>
                    <w:numId w:val="0"/>
                  </w:numPr>
                </w:pPr>
              </w:p>
            </w:tc>
            <w:tc>
              <w:tcPr>
                <w:tcW w:w="6480" w:type="dxa"/>
              </w:tcPr>
              <w:p w:rsidR="00052169" w:rsidRDefault="00CD3B75" w:rsidP="0079420B">
                <w:pPr>
                  <w:pStyle w:val="ListNumber"/>
                  <w:numPr>
                    <w:ilvl w:val="0"/>
                    <w:numId w:val="23"/>
                  </w:numPr>
                </w:pPr>
                <w:r>
                  <w:t xml:space="preserve">In the </w:t>
                </w:r>
                <w:r w:rsidRPr="00CD3B75">
                  <w:rPr>
                    <w:rStyle w:val="Strong"/>
                  </w:rPr>
                  <w:t>Add Image</w:t>
                </w:r>
                <w:r>
                  <w:t xml:space="preserve"> window, c</w:t>
                </w:r>
                <w:r w:rsidR="00052169">
                  <w:t xml:space="preserve">lick </w:t>
                </w:r>
                <w:r w:rsidR="00052169" w:rsidRPr="00052169">
                  <w:rPr>
                    <w:rStyle w:val="Strong"/>
                  </w:rPr>
                  <w:t>Browse</w:t>
                </w:r>
                <w:r w:rsidR="00052169">
                  <w:t xml:space="preserve"> and </w:t>
                </w:r>
                <w:r>
                  <w:t>change</w:t>
                </w:r>
                <w:r w:rsidR="00052169">
                  <w:t xml:space="preserve"> to the directory </w:t>
                </w:r>
                <w:r>
                  <w:t xml:space="preserve">on your computer </w:t>
                </w:r>
                <w:r w:rsidR="00052169">
                  <w:t>where the image is stored.</w:t>
                </w:r>
                <w:r w:rsidR="00846E9C">
                  <w:t xml:space="preserve"> Click the name of the image file and click </w:t>
                </w:r>
                <w:r w:rsidR="00846E9C" w:rsidRPr="00846E9C">
                  <w:rPr>
                    <w:rStyle w:val="Strong"/>
                  </w:rPr>
                  <w:t>Open</w:t>
                </w:r>
                <w:r w:rsidR="00846E9C">
                  <w:t>.</w:t>
                </w:r>
              </w:p>
              <w:p w:rsidR="00C26DB8" w:rsidRDefault="00C958E1" w:rsidP="00C26DB8">
                <w:pPr>
                  <w:pStyle w:val="ListNumber"/>
                </w:pPr>
                <w:r>
                  <w:t>If the</w:t>
                </w:r>
                <w:r w:rsidR="00337515">
                  <w:t xml:space="preserve"> investigator collected the</w:t>
                </w:r>
                <w:r>
                  <w:t xml:space="preserve"> image in a different time zone,</w:t>
                </w:r>
                <w:r w:rsidR="00846E9C">
                  <w:t xml:space="preserve"> in the time zone list,</w:t>
                </w:r>
                <w:r>
                  <w:t xml:space="preserve"> click the appropriate time zone</w:t>
                </w:r>
                <w:r w:rsidR="00052169">
                  <w:t>.</w:t>
                </w:r>
              </w:p>
              <w:p w:rsidR="00C43802" w:rsidRDefault="00052169" w:rsidP="003A12CC">
                <w:pPr>
                  <w:pStyle w:val="ListNumber"/>
                </w:pPr>
                <w:r>
                  <w:t xml:space="preserve">Click </w:t>
                </w:r>
                <w:r w:rsidRPr="00052169">
                  <w:rPr>
                    <w:rStyle w:val="Strong"/>
                  </w:rPr>
                  <w:t>Next</w:t>
                </w:r>
                <w:r w:rsidR="00C43802">
                  <w:rPr>
                    <w:rStyle w:val="Strong"/>
                  </w:rPr>
                  <w:t>.</w:t>
                </w:r>
                <w:r w:rsidR="00C43802">
                  <w:t xml:space="preserve"> The </w:t>
                </w:r>
                <w:r w:rsidR="00C43802" w:rsidRPr="0079272A">
                  <w:rPr>
                    <w:rStyle w:val="Strong"/>
                  </w:rPr>
                  <w:t>Add Image</w:t>
                </w:r>
                <w:r w:rsidR="00C43802">
                  <w:t xml:space="preserve"> window updates to show the</w:t>
                </w:r>
                <w:r w:rsidR="003A12CC">
                  <w:t xml:space="preserve"> next step:</w:t>
                </w:r>
                <w:r w:rsidR="00C43802">
                  <w:t xml:space="preserve"> </w:t>
                </w:r>
                <w:r w:rsidR="00C43802" w:rsidRPr="00833F59">
                  <w:rPr>
                    <w:rStyle w:val="Strong"/>
                  </w:rPr>
                  <w:t>Configure Ingest Module</w:t>
                </w:r>
                <w:r w:rsidR="00337515">
                  <w:rPr>
                    <w:rStyle w:val="Strong"/>
                  </w:rPr>
                  <w:t>s</w:t>
                </w:r>
                <w:r w:rsidR="00C43802">
                  <w:t>.</w:t>
                </w:r>
              </w:p>
              <w:p w:rsidR="00052169" w:rsidRDefault="00C958E1" w:rsidP="00AA2585">
                <w:pPr>
                  <w:pStyle w:val="ListContinue"/>
                </w:pPr>
                <w:r>
                  <w:t>You are now ready to configure</w:t>
                </w:r>
                <w:r w:rsidR="007A146D">
                  <w:t xml:space="preserve"> disk analysis, which Autopsy calls</w:t>
                </w:r>
                <w:r>
                  <w:t xml:space="preserve"> ingest.</w:t>
                </w:r>
                <w:r w:rsidR="00337515">
                  <w:t xml:space="preserve"> The wizard takes you to the next step automatically.</w:t>
                </w:r>
              </w:p>
              <w:p w:rsidR="003A12CC" w:rsidRDefault="003A12CC" w:rsidP="003A12CC"/>
              <w:p w:rsidR="003A12CC" w:rsidRDefault="003A12CC" w:rsidP="003A12CC"/>
              <w:p w:rsidR="003A12CC" w:rsidRDefault="003A12CC" w:rsidP="003A12CC">
                <w:pPr>
                  <w:pStyle w:val="ListContinue"/>
                  <w:ind w:left="0"/>
                </w:pPr>
              </w:p>
            </w:tc>
          </w:tr>
          <w:tr w:rsidR="00F212AF" w:rsidTr="00C26DB8">
            <w:tc>
              <w:tcPr>
                <w:tcW w:w="3240" w:type="dxa"/>
              </w:tcPr>
              <w:p w:rsidR="00F212AF" w:rsidRPr="00F212AF" w:rsidRDefault="00F212AF" w:rsidP="0079420B">
                <w:pPr>
                  <w:pStyle w:val="Heading4"/>
                  <w:outlineLvl w:val="3"/>
                </w:pPr>
              </w:p>
            </w:tc>
            <w:tc>
              <w:tcPr>
                <w:tcW w:w="360" w:type="dxa"/>
              </w:tcPr>
              <w:p w:rsidR="00F212AF" w:rsidRDefault="00F212AF" w:rsidP="0079420B">
                <w:pPr>
                  <w:pStyle w:val="ListNumber"/>
                  <w:numPr>
                    <w:ilvl w:val="0"/>
                    <w:numId w:val="0"/>
                  </w:numPr>
                </w:pPr>
              </w:p>
              <w:p w:rsidR="003A12CC" w:rsidRDefault="003A12CC" w:rsidP="0079420B">
                <w:pPr>
                  <w:pStyle w:val="ListNumber"/>
                  <w:numPr>
                    <w:ilvl w:val="0"/>
                    <w:numId w:val="0"/>
                  </w:numPr>
                </w:pPr>
              </w:p>
              <w:p w:rsidR="003A12CC" w:rsidRDefault="003A12CC" w:rsidP="0079420B">
                <w:pPr>
                  <w:pStyle w:val="ListNumber"/>
                  <w:numPr>
                    <w:ilvl w:val="0"/>
                    <w:numId w:val="0"/>
                  </w:numPr>
                </w:pPr>
              </w:p>
            </w:tc>
            <w:tc>
              <w:tcPr>
                <w:tcW w:w="6480" w:type="dxa"/>
              </w:tcPr>
              <w:p w:rsidR="00BE4DEC" w:rsidRDefault="00833F59" w:rsidP="0079420B">
                <w:pPr>
                  <w:pStyle w:val="Heading2"/>
                  <w:outlineLvl w:val="1"/>
                </w:pPr>
                <w:bookmarkStart w:id="25" w:name="_Ref351809428"/>
                <w:bookmarkStart w:id="26" w:name="_Ref351809469"/>
                <w:bookmarkStart w:id="27" w:name="_Toc351984439"/>
                <w:bookmarkStart w:id="28" w:name="_Toc367192536"/>
                <w:r>
                  <w:t>Configuring Disk Analysis</w:t>
                </w:r>
                <w:bookmarkEnd w:id="28"/>
                <w:r w:rsidR="00086381">
                  <w:fldChar w:fldCharType="begin"/>
                </w:r>
                <w:r w:rsidR="00DF43AB">
                  <w:instrText xml:space="preserve"> XE "</w:instrText>
                </w:r>
                <w:r w:rsidR="00DF43AB" w:rsidRPr="00653DA1">
                  <w:instrText>disk analysis</w:instrText>
                </w:r>
                <w:r w:rsidR="00DF43AB">
                  <w:instrText>" \t "</w:instrText>
                </w:r>
                <w:r w:rsidR="00DF43AB" w:rsidRPr="005A417A">
                  <w:rPr>
                    <w:rFonts w:asciiTheme="minorHAnsi" w:hAnsiTheme="minorHAnsi"/>
                    <w:i/>
                  </w:rPr>
                  <w:instrText>See</w:instrText>
                </w:r>
                <w:r w:rsidR="00DF43AB" w:rsidRPr="005A417A">
                  <w:rPr>
                    <w:rFonts w:asciiTheme="minorHAnsi" w:hAnsiTheme="minorHAnsi"/>
                  </w:rPr>
                  <w:instrText xml:space="preserve"> ingest</w:instrText>
                </w:r>
                <w:r w:rsidR="00DF43AB">
                  <w:instrText xml:space="preserve">" </w:instrText>
                </w:r>
                <w:r w:rsidR="00086381">
                  <w:fldChar w:fldCharType="end"/>
                </w:r>
                <w:bookmarkEnd w:id="25"/>
                <w:bookmarkEnd w:id="26"/>
                <w:bookmarkEnd w:id="27"/>
                <w:r w:rsidR="00086381">
                  <w:fldChar w:fldCharType="begin"/>
                </w:r>
                <w:r w:rsidR="007A146D">
                  <w:instrText xml:space="preserve"> XE "</w:instrText>
                </w:r>
                <w:r w:rsidR="00AF03D5">
                  <w:instrText>i</w:instrText>
                </w:r>
                <w:r w:rsidR="007A146D" w:rsidRPr="00C73D92">
                  <w:instrText>ngest</w:instrText>
                </w:r>
                <w:r w:rsidR="007A146D">
                  <w:instrText xml:space="preserve">" </w:instrText>
                </w:r>
                <w:r w:rsidR="00086381">
                  <w:fldChar w:fldCharType="end"/>
                </w:r>
              </w:p>
              <w:p w:rsidR="007A146D" w:rsidRDefault="00833F59" w:rsidP="008D619F">
                <w:r>
                  <w:t xml:space="preserve">Autopsy refers to the process of </w:t>
                </w:r>
                <w:r w:rsidR="007A146D">
                  <w:t>automatically analyzing the disk contents as i</w:t>
                </w:r>
                <w:r>
                  <w:t>ngest</w:t>
                </w:r>
                <w:r w:rsidR="00086381">
                  <w:fldChar w:fldCharType="begin"/>
                </w:r>
                <w:r w:rsidR="00B22E38">
                  <w:instrText xml:space="preserve"> XE "</w:instrText>
                </w:r>
                <w:r w:rsidR="00B22E38" w:rsidRPr="005363D7">
                  <w:instrText>ingest:configuring disk analysis</w:instrText>
                </w:r>
                <w:r w:rsidR="00B22E38">
                  <w:instrText xml:space="preserve">" </w:instrText>
                </w:r>
                <w:r w:rsidR="00086381">
                  <w:fldChar w:fldCharType="end"/>
                </w:r>
                <w:r>
                  <w:t xml:space="preserve">. </w:t>
                </w:r>
                <w:r w:rsidR="007A146D">
                  <w:t>Ingest extracts the most common types of information</w:t>
                </w:r>
                <w:r w:rsidR="00337515">
                  <w:t xml:space="preserve"> used in digital forensic analysis</w:t>
                </w:r>
                <w:r w:rsidR="007A146D">
                  <w:t xml:space="preserve"> from a disk image, which avoids the need to perform the tasks manually. Autopsy processes the user-related files first, to find the most likely sources of interesting information. The process runs in the background, which </w:t>
                </w:r>
                <w:r w:rsidR="00892737">
                  <w:t>enables you to</w:t>
                </w:r>
                <w:r w:rsidR="007A146D">
                  <w:t xml:space="preserve"> begin </w:t>
                </w:r>
                <w:r w:rsidR="00892737">
                  <w:t>browsing</w:t>
                </w:r>
                <w:r w:rsidR="007A146D">
                  <w:t xml:space="preserve"> the data while the process continues.</w:t>
                </w:r>
              </w:p>
              <w:p w:rsidR="00337515" w:rsidRDefault="002D5D29" w:rsidP="0079420B">
                <w:r>
                  <w:t>In this section you will learn about</w:t>
                </w:r>
              </w:p>
              <w:p w:rsidR="00337515" w:rsidRDefault="00337515" w:rsidP="0079420B">
                <w:pPr>
                  <w:pStyle w:val="ListBullet"/>
                </w:pPr>
                <w:r>
                  <w:t>T</w:t>
                </w:r>
                <w:r w:rsidR="002D5D29">
                  <w:t>he types of ingest modules</w:t>
                </w:r>
              </w:p>
              <w:p w:rsidR="00337515" w:rsidRDefault="00337515" w:rsidP="0079420B">
                <w:pPr>
                  <w:pStyle w:val="ListBullet"/>
                </w:pPr>
                <w:r>
                  <w:t>How to configure ingest</w:t>
                </w:r>
              </w:p>
              <w:p w:rsidR="00337515" w:rsidRDefault="00337515" w:rsidP="0079420B">
                <w:pPr>
                  <w:pStyle w:val="ListBullet"/>
                </w:pPr>
                <w:r>
                  <w:t xml:space="preserve">How to </w:t>
                </w:r>
                <w:r w:rsidR="00C951DF">
                  <w:t>cancel</w:t>
                </w:r>
                <w:r>
                  <w:t xml:space="preserve"> and start ingest</w:t>
                </w:r>
              </w:p>
              <w:p w:rsidR="003A12CC" w:rsidRDefault="002D5D29" w:rsidP="0079420B">
                <w:r>
                  <w:t xml:space="preserve"> At the end of this section, you will know how to customize ingest to analyze the type of information you want to know about in the disk image.</w:t>
                </w:r>
              </w:p>
              <w:p w:rsidR="003A12CC" w:rsidRDefault="003A12CC" w:rsidP="007F356D"/>
              <w:p w:rsidR="007F356D" w:rsidRDefault="007F356D" w:rsidP="007F356D"/>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3A12CC" w:rsidRDefault="003A12CC" w:rsidP="0079420B"/>
              <w:p w:rsidR="002F6DA5" w:rsidRDefault="002F6DA5" w:rsidP="0079420B"/>
              <w:p w:rsidR="003A12CC" w:rsidRDefault="00CB6A9E" w:rsidP="0079420B">
                <w:r>
                  <w:lastRenderedPageBreak/>
                  <w:t xml:space="preserve">The ingest process uses modules that analyze specific types of data. </w:t>
                </w:r>
                <w:r w:rsidR="00833F59">
                  <w:t xml:space="preserve">There are </w:t>
                </w:r>
                <w:r w:rsidR="00ED592E">
                  <w:t>five</w:t>
                </w:r>
                <w:r w:rsidR="00833F59">
                  <w:t xml:space="preserve"> default modules that you can </w:t>
                </w:r>
                <w:r w:rsidR="00230880">
                  <w:t>select</w:t>
                </w:r>
                <w:r w:rsidR="00337515">
                  <w:t xml:space="preserve"> to find</w:t>
                </w:r>
                <w:r w:rsidR="00833F59">
                  <w:t xml:space="preserve"> the type of data you </w:t>
                </w:r>
                <w:r w:rsidR="00337515">
                  <w:t>need for your investigation</w:t>
                </w:r>
                <w:r w:rsidR="003A12CC">
                  <w:t xml:space="preserve"> (</w:t>
                </w:r>
                <w:r w:rsidR="00086381">
                  <w:fldChar w:fldCharType="begin"/>
                </w:r>
                <w:r w:rsidR="003A12CC">
                  <w:instrText xml:space="preserve"> REF _Ref366761376 \h </w:instrText>
                </w:r>
                <w:r w:rsidR="00086381">
                  <w:fldChar w:fldCharType="separate"/>
                </w:r>
                <w:r w:rsidR="00FC0988">
                  <w:t xml:space="preserve">Table </w:t>
                </w:r>
                <w:r w:rsidR="00FC0988">
                  <w:rPr>
                    <w:noProof/>
                  </w:rPr>
                  <w:t>1</w:t>
                </w:r>
                <w:r w:rsidR="00086381">
                  <w:fldChar w:fldCharType="end"/>
                </w:r>
                <w:r w:rsidR="003A12CC">
                  <w:t>).</w:t>
                </w:r>
              </w:p>
              <w:p w:rsidR="003A12CC" w:rsidRDefault="003A12CC" w:rsidP="003A12CC">
                <w:pPr>
                  <w:pStyle w:val="Caption"/>
                  <w:keepNext/>
                </w:pPr>
                <w:bookmarkStart w:id="29" w:name="_Ref366761376"/>
                <w:r>
                  <w:t xml:space="preserve">Table </w:t>
                </w:r>
                <w:fldSimple w:instr=" SEQ Table \* ARABIC ">
                  <w:r>
                    <w:rPr>
                      <w:noProof/>
                    </w:rPr>
                    <w:t>1</w:t>
                  </w:r>
                </w:fldSimple>
                <w:bookmarkEnd w:id="29"/>
                <w:r>
                  <w:t>: Ingest Modules</w:t>
                </w:r>
              </w:p>
              <w:tbl>
                <w:tblPr>
                  <w:tblStyle w:val="LightList-Accent11"/>
                  <w:tblW w:w="6300" w:type="dxa"/>
                  <w:tblBorders>
                    <w:insideH w:val="single" w:sz="8" w:space="0" w:color="4F81BD" w:themeColor="accent1"/>
                  </w:tblBorders>
                  <w:tblLayout w:type="fixed"/>
                  <w:tblLook w:val="04A0"/>
                </w:tblPr>
                <w:tblGrid>
                  <w:gridCol w:w="1970"/>
                  <w:gridCol w:w="4330"/>
                </w:tblGrid>
                <w:tr w:rsidR="00CD5CFC" w:rsidTr="00357923">
                  <w:trPr>
                    <w:cnfStyle w:val="100000000000"/>
                    <w:cantSplit/>
                    <w:tblHeader/>
                  </w:trPr>
                  <w:tc>
                    <w:tcPr>
                      <w:cnfStyle w:val="001000000000"/>
                      <w:tcW w:w="1970" w:type="dxa"/>
                      <w:tcMar>
                        <w:top w:w="72" w:type="dxa"/>
                        <w:left w:w="115" w:type="dxa"/>
                        <w:bottom w:w="72" w:type="dxa"/>
                        <w:right w:w="115" w:type="dxa"/>
                      </w:tcMar>
                    </w:tcPr>
                    <w:p w:rsidR="00CD5CFC" w:rsidRDefault="00CD5CFC" w:rsidP="0079420B">
                      <w:pPr>
                        <w:framePr w:hSpace="180" w:wrap="around" w:vAnchor="text" w:hAnchor="text" w:y="1"/>
                        <w:tabs>
                          <w:tab w:val="left" w:pos="945"/>
                        </w:tabs>
                        <w:suppressOverlap/>
                      </w:pPr>
                      <w:r>
                        <w:t>Module Name</w:t>
                      </w:r>
                    </w:p>
                  </w:tc>
                  <w:tc>
                    <w:tcPr>
                      <w:tcW w:w="4330" w:type="dxa"/>
                      <w:tcMar>
                        <w:top w:w="72" w:type="dxa"/>
                        <w:left w:w="115" w:type="dxa"/>
                        <w:bottom w:w="72" w:type="dxa"/>
                        <w:right w:w="115" w:type="dxa"/>
                      </w:tcMar>
                    </w:tcPr>
                    <w:p w:rsidR="00CD5CFC" w:rsidRDefault="00CD5CFC" w:rsidP="0079420B">
                      <w:pPr>
                        <w:framePr w:hSpace="180" w:wrap="around" w:vAnchor="text" w:hAnchor="text" w:y="1"/>
                        <w:suppressOverlap/>
                        <w:cnfStyle w:val="100000000000"/>
                      </w:pPr>
                      <w:r>
                        <w:t>Purpose</w:t>
                      </w:r>
                    </w:p>
                  </w:tc>
                </w:tr>
                <w:tr w:rsidR="00CD5CFC" w:rsidTr="00357923">
                  <w:trPr>
                    <w:cnfStyle w:val="000000100000"/>
                    <w:cantSplit/>
                  </w:trPr>
                  <w:tc>
                    <w:tcPr>
                      <w:cnfStyle w:val="001000000000"/>
                      <w:tcW w:w="1970" w:type="dxa"/>
                      <w:tcBorders>
                        <w:top w:val="none" w:sz="0" w:space="0" w:color="auto"/>
                        <w:left w:val="none" w:sz="0" w:space="0" w:color="auto"/>
                        <w:bottom w:val="none" w:sz="0" w:space="0" w:color="auto"/>
                      </w:tcBorders>
                      <w:tcMar>
                        <w:top w:w="72" w:type="dxa"/>
                        <w:left w:w="115" w:type="dxa"/>
                        <w:bottom w:w="72" w:type="dxa"/>
                        <w:right w:w="115" w:type="dxa"/>
                      </w:tcMar>
                    </w:tcPr>
                    <w:p w:rsidR="00CD5CFC" w:rsidRDefault="00CD5CFC" w:rsidP="0079420B">
                      <w:pPr>
                        <w:framePr w:hSpace="180" w:wrap="around" w:vAnchor="text" w:hAnchor="text" w:y="1"/>
                        <w:suppressOverlap/>
                      </w:pPr>
                      <w:r>
                        <w:t>Keyword Search</w:t>
                      </w:r>
                      <w:r w:rsidR="00086381">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086381">
                        <w:fldChar w:fldCharType="end"/>
                      </w:r>
                    </w:p>
                  </w:tc>
                  <w:tc>
                    <w:tcPr>
                      <w:tcW w:w="4330" w:type="dxa"/>
                      <w:tcBorders>
                        <w:top w:val="none" w:sz="0" w:space="0" w:color="auto"/>
                        <w:bottom w:val="none" w:sz="0" w:space="0" w:color="auto"/>
                        <w:right w:val="none" w:sz="0" w:space="0" w:color="auto"/>
                      </w:tcBorders>
                      <w:tcMar>
                        <w:top w:w="72" w:type="dxa"/>
                        <w:left w:w="115" w:type="dxa"/>
                        <w:bottom w:w="72" w:type="dxa"/>
                        <w:right w:w="115" w:type="dxa"/>
                      </w:tcMar>
                    </w:tcPr>
                    <w:p w:rsidR="00CD5CFC" w:rsidRDefault="00FB5A9E" w:rsidP="00C951DF">
                      <w:pPr>
                        <w:framePr w:hSpace="180" w:wrap="around" w:vAnchor="text" w:hAnchor="text" w:y="1"/>
                        <w:suppressOverlap/>
                        <w:cnfStyle w:val="000000100000"/>
                      </w:pPr>
                      <w:r>
                        <w:rPr>
                          <w:shd w:val="clear" w:color="auto" w:fill="FFFFFF"/>
                        </w:rPr>
                        <w:t>Creates an index of keywords using</w:t>
                      </w:r>
                      <w:r w:rsidR="00667B32">
                        <w:rPr>
                          <w:shd w:val="clear" w:color="auto" w:fill="FFFFFF"/>
                        </w:rPr>
                        <w:t xml:space="preserve"> the</w:t>
                      </w:r>
                      <w:r>
                        <w:rPr>
                          <w:rStyle w:val="apple-converted-space"/>
                          <w:rFonts w:ascii="Arial" w:hAnsi="Arial" w:cs="Arial"/>
                          <w:color w:val="000000"/>
                          <w:szCs w:val="20"/>
                          <w:shd w:val="clear" w:color="auto" w:fill="FFFFFF"/>
                        </w:rPr>
                        <w:t xml:space="preserve"> Apache </w:t>
                      </w:r>
                      <w:hyperlink r:id="rId28" w:history="1">
                        <w:r w:rsidRPr="00FB5A9E">
                          <w:t>SOLR</w:t>
                        </w:r>
                      </w:hyperlink>
                      <w:r>
                        <w:t xml:space="preserve"> search server</w:t>
                      </w:r>
                      <w:r w:rsidR="00C951DF">
                        <w:t>.</w:t>
                      </w:r>
                      <w:r w:rsidR="00667B32">
                        <w:t xml:space="preserve"> </w:t>
                      </w:r>
                      <w:r w:rsidR="00C951DF">
                        <w:t>Y</w:t>
                      </w:r>
                      <w:r>
                        <w:rPr>
                          <w:shd w:val="clear" w:color="auto" w:fill="FFFFFF"/>
                        </w:rPr>
                        <w:t xml:space="preserve">ou </w:t>
                      </w:r>
                      <w:r w:rsidR="00667B32">
                        <w:rPr>
                          <w:shd w:val="clear" w:color="auto" w:fill="FFFFFF"/>
                        </w:rPr>
                        <w:t xml:space="preserve">can </w:t>
                      </w:r>
                      <w:r w:rsidR="00C951DF">
                        <w:rPr>
                          <w:shd w:val="clear" w:color="auto" w:fill="FFFFFF"/>
                        </w:rPr>
                        <w:t xml:space="preserve">search the index for </w:t>
                      </w:r>
                      <w:r>
                        <w:rPr>
                          <w:shd w:val="clear" w:color="auto" w:fill="FFFFFF"/>
                        </w:rPr>
                        <w:t>keyword</w:t>
                      </w:r>
                      <w:r w:rsidR="00C951DF">
                        <w:rPr>
                          <w:shd w:val="clear" w:color="auto" w:fill="FFFFFF"/>
                        </w:rPr>
                        <w:t>s</w:t>
                      </w:r>
                      <w:r>
                        <w:rPr>
                          <w:shd w:val="clear" w:color="auto" w:fill="FFFFFF"/>
                        </w:rPr>
                        <w:t xml:space="preserve"> </w:t>
                      </w:r>
                      <w:r w:rsidR="00080102">
                        <w:rPr>
                          <w:shd w:val="clear" w:color="auto" w:fill="FFFFFF"/>
                        </w:rPr>
                        <w:t>and</w:t>
                      </w:r>
                      <w:r>
                        <w:rPr>
                          <w:shd w:val="clear" w:color="auto" w:fill="FFFFFF"/>
                        </w:rPr>
                        <w:t xml:space="preserve"> define keyword lists that </w:t>
                      </w:r>
                      <w:r w:rsidR="00667B32">
                        <w:rPr>
                          <w:shd w:val="clear" w:color="auto" w:fill="FFFFFF"/>
                        </w:rPr>
                        <w:t>ingest uses</w:t>
                      </w:r>
                      <w:r>
                        <w:rPr>
                          <w:shd w:val="clear" w:color="auto" w:fill="FFFFFF"/>
                        </w:rPr>
                        <w:t xml:space="preserve"> to produce search results.</w:t>
                      </w:r>
                    </w:p>
                  </w:tc>
                </w:tr>
                <w:tr w:rsidR="00CD5CFC" w:rsidTr="00357923">
                  <w:trPr>
                    <w:cantSplit/>
                  </w:trPr>
                  <w:tc>
                    <w:tcPr>
                      <w:cnfStyle w:val="001000000000"/>
                      <w:tcW w:w="1970" w:type="dxa"/>
                      <w:tcMar>
                        <w:top w:w="72" w:type="dxa"/>
                        <w:left w:w="115" w:type="dxa"/>
                        <w:bottom w:w="72" w:type="dxa"/>
                        <w:right w:w="115" w:type="dxa"/>
                      </w:tcMar>
                    </w:tcPr>
                    <w:p w:rsidR="00CD5CFC" w:rsidRDefault="00CD5CFC" w:rsidP="000D3E4F">
                      <w:pPr>
                        <w:framePr w:hSpace="180" w:wrap="around" w:vAnchor="text" w:hAnchor="text" w:y="1"/>
                        <w:suppressOverlap/>
                      </w:pPr>
                      <w:r>
                        <w:t xml:space="preserve">Hash </w:t>
                      </w:r>
                      <w:r w:rsidR="00A8243E">
                        <w:t>Lookup</w:t>
                      </w:r>
                      <w:r w:rsidR="00086381">
                        <w:fldChar w:fldCharType="begin"/>
                      </w:r>
                      <w:r w:rsidR="00611352">
                        <w:instrText xml:space="preserve"> XE "</w:instrText>
                      </w:r>
                      <w:r w:rsidR="00611352" w:rsidRPr="00693772">
                        <w:instrText>ingest module:</w:instrText>
                      </w:r>
                      <w:r w:rsidR="00BE7DFD">
                        <w:instrText xml:space="preserve">hash </w:instrText>
                      </w:r>
                      <w:r w:rsidR="000D3E4F">
                        <w:instrText>lookup</w:instrText>
                      </w:r>
                      <w:r w:rsidR="00611352">
                        <w:instrText xml:space="preserve">" </w:instrText>
                      </w:r>
                      <w:r w:rsidR="00086381">
                        <w:fldChar w:fldCharType="end"/>
                      </w:r>
                      <w:r w:rsidR="00086381">
                        <w:fldChar w:fldCharType="begin"/>
                      </w:r>
                      <w:r w:rsidR="006938F9">
                        <w:instrText xml:space="preserve"> XE "</w:instrText>
                      </w:r>
                      <w:r w:rsidR="005A1BDB">
                        <w:instrText>hash d</w:instrText>
                      </w:r>
                      <w:r w:rsidR="006938F9" w:rsidRPr="00CE4646">
                        <w:instrText>atabase</w:instrText>
                      </w:r>
                      <w:r w:rsidR="006938F9">
                        <w:instrText xml:space="preserve">" </w:instrText>
                      </w:r>
                      <w:r w:rsidR="00086381">
                        <w:fldChar w:fldCharType="end"/>
                      </w:r>
                    </w:p>
                  </w:tc>
                  <w:tc>
                    <w:tcPr>
                      <w:tcW w:w="4330" w:type="dxa"/>
                      <w:tcMar>
                        <w:top w:w="72" w:type="dxa"/>
                        <w:left w:w="115" w:type="dxa"/>
                        <w:bottom w:w="72" w:type="dxa"/>
                        <w:right w:w="115" w:type="dxa"/>
                      </w:tcMar>
                    </w:tcPr>
                    <w:p w:rsidR="007A146D" w:rsidRDefault="00113C5F" w:rsidP="00C951DF">
                      <w:pPr>
                        <w:framePr w:hSpace="180" w:wrap="around" w:vAnchor="text" w:hAnchor="text" w:y="1"/>
                        <w:suppressOverlap/>
                        <w:cnfStyle w:val="000000000000"/>
                      </w:pPr>
                      <w:r w:rsidRPr="00113C5F">
                        <w:t>Calculates the MD5 hash of ea</w:t>
                      </w:r>
                      <w:r w:rsidR="00ED592E">
                        <w:t>ch file</w:t>
                      </w:r>
                      <w:r w:rsidR="00667B32">
                        <w:t xml:space="preserve">. If you supply one or more hash databases, the module can look </w:t>
                      </w:r>
                      <w:r w:rsidR="00ED592E">
                        <w:t>up</w:t>
                      </w:r>
                      <w:r w:rsidR="00667B32">
                        <w:t xml:space="preserve"> the MD5 sum</w:t>
                      </w:r>
                      <w:r w:rsidR="00ED592E">
                        <w:t xml:space="preserve"> in </w:t>
                      </w:r>
                      <w:r w:rsidRPr="00113C5F">
                        <w:t>databases</w:t>
                      </w:r>
                      <w:r w:rsidR="00667B32">
                        <w:t xml:space="preserve"> to categorize the file type</w:t>
                      </w:r>
                      <w:r w:rsidR="00CD5CFC">
                        <w:t xml:space="preserve"> </w:t>
                      </w:r>
                      <w:r w:rsidR="009C5309">
                        <w:t>as</w:t>
                      </w:r>
                      <w:r w:rsidR="00CD5CFC">
                        <w:t xml:space="preserve"> known</w:t>
                      </w:r>
                      <w:r w:rsidR="00C951DF">
                        <w:t>,</w:t>
                      </w:r>
                      <w:r w:rsidR="00CD5CFC">
                        <w:t xml:space="preserve"> unknown</w:t>
                      </w:r>
                      <w:r w:rsidR="00C951DF">
                        <w:t>, or bad</w:t>
                      </w:r>
                      <w:r w:rsidR="00CD5CFC">
                        <w:t>.</w:t>
                      </w:r>
                    </w:p>
                  </w:tc>
                </w:tr>
                <w:tr w:rsidR="00CD5CFC" w:rsidTr="00357923">
                  <w:trPr>
                    <w:cnfStyle w:val="000000100000"/>
                    <w:cantSplit/>
                  </w:trPr>
                  <w:tc>
                    <w:tcPr>
                      <w:cnfStyle w:val="001000000000"/>
                      <w:tcW w:w="1970" w:type="dxa"/>
                      <w:tcBorders>
                        <w:top w:val="none" w:sz="0" w:space="0" w:color="auto"/>
                        <w:left w:val="none" w:sz="0" w:space="0" w:color="auto"/>
                        <w:bottom w:val="none" w:sz="0" w:space="0" w:color="auto"/>
                      </w:tcBorders>
                      <w:tcMar>
                        <w:top w:w="72" w:type="dxa"/>
                        <w:left w:w="115" w:type="dxa"/>
                        <w:bottom w:w="72" w:type="dxa"/>
                        <w:right w:w="115" w:type="dxa"/>
                      </w:tcMar>
                    </w:tcPr>
                    <w:p w:rsidR="00CD5CFC" w:rsidRDefault="00CD5CFC" w:rsidP="0079420B">
                      <w:pPr>
                        <w:framePr w:hSpace="180" w:wrap="around" w:vAnchor="text" w:hAnchor="text" w:y="1"/>
                        <w:suppressOverlap/>
                      </w:pPr>
                      <w:r>
                        <w:t>Thunderbird Parser</w:t>
                      </w:r>
                      <w:r w:rsidR="00086381">
                        <w:fldChar w:fldCharType="begin"/>
                      </w:r>
                      <w:r w:rsidR="00611352">
                        <w:instrText xml:space="preserve"> XE "</w:instrText>
                      </w:r>
                      <w:r w:rsidR="00BE7DFD">
                        <w:instrText>ingest module:Thunderbird p</w:instrText>
                      </w:r>
                      <w:r w:rsidR="00611352" w:rsidRPr="009C5B92">
                        <w:instrText>arser</w:instrText>
                      </w:r>
                      <w:r w:rsidR="00611352">
                        <w:instrText xml:space="preserve">" </w:instrText>
                      </w:r>
                      <w:r w:rsidR="00086381">
                        <w:fldChar w:fldCharType="end"/>
                      </w:r>
                    </w:p>
                  </w:tc>
                  <w:tc>
                    <w:tcPr>
                      <w:tcW w:w="4330" w:type="dxa"/>
                      <w:tcBorders>
                        <w:top w:val="none" w:sz="0" w:space="0" w:color="auto"/>
                        <w:bottom w:val="none" w:sz="0" w:space="0" w:color="auto"/>
                        <w:right w:val="none" w:sz="0" w:space="0" w:color="auto"/>
                      </w:tcBorders>
                      <w:tcMar>
                        <w:top w:w="72" w:type="dxa"/>
                        <w:left w:w="115" w:type="dxa"/>
                        <w:bottom w:w="72" w:type="dxa"/>
                        <w:right w:w="115" w:type="dxa"/>
                      </w:tcMar>
                    </w:tcPr>
                    <w:p w:rsidR="00CD5CFC" w:rsidRDefault="009C5309" w:rsidP="0079420B">
                      <w:pPr>
                        <w:framePr w:hSpace="180" w:wrap="around" w:vAnchor="text" w:hAnchor="text" w:y="1"/>
                        <w:suppressOverlap/>
                        <w:cnfStyle w:val="000000100000"/>
                      </w:pPr>
                      <w:r>
                        <w:t>Extracts</w:t>
                      </w:r>
                      <w:r w:rsidR="00CD5CFC">
                        <w:t xml:space="preserve"> the contents of email folders from Outlook and Thunderbird</w:t>
                      </w:r>
                      <w:r>
                        <w:t xml:space="preserve"> email clients.</w:t>
                      </w:r>
                    </w:p>
                  </w:tc>
                </w:tr>
                <w:tr w:rsidR="00C26DB8" w:rsidTr="00357923">
                  <w:trPr>
                    <w:cantSplit/>
                  </w:trPr>
                  <w:tc>
                    <w:tcPr>
                      <w:cnfStyle w:val="001000000000"/>
                      <w:tcW w:w="1970" w:type="dxa"/>
                      <w:tcMar>
                        <w:top w:w="72" w:type="dxa"/>
                        <w:left w:w="115" w:type="dxa"/>
                        <w:bottom w:w="72" w:type="dxa"/>
                        <w:right w:w="115" w:type="dxa"/>
                      </w:tcMar>
                    </w:tcPr>
                    <w:p w:rsidR="00C26DB8" w:rsidRDefault="00C26DB8" w:rsidP="00C26DB8">
                      <w:pPr>
                        <w:framePr w:hSpace="180" w:wrap="around" w:vAnchor="text" w:hAnchor="text" w:y="1"/>
                        <w:suppressOverlap/>
                      </w:pPr>
                      <w:r>
                        <w:t>Exif Parser</w:t>
                      </w:r>
                      <w:r w:rsidR="00086381">
                        <w:fldChar w:fldCharType="begin"/>
                      </w:r>
                      <w:r>
                        <w:instrText xml:space="preserve"> XE "ingest module:exif p</w:instrText>
                      </w:r>
                      <w:r w:rsidRPr="0068038A">
                        <w:instrText>arser</w:instrText>
                      </w:r>
                      <w:r>
                        <w:instrText xml:space="preserve">" </w:instrText>
                      </w:r>
                      <w:r w:rsidR="00086381">
                        <w:fldChar w:fldCharType="end"/>
                      </w:r>
                    </w:p>
                  </w:tc>
                  <w:tc>
                    <w:tcPr>
                      <w:tcW w:w="4330" w:type="dxa"/>
                      <w:tcMar>
                        <w:top w:w="72" w:type="dxa"/>
                        <w:left w:w="115" w:type="dxa"/>
                        <w:bottom w:w="72" w:type="dxa"/>
                        <w:right w:w="115" w:type="dxa"/>
                      </w:tcMar>
                    </w:tcPr>
                    <w:p w:rsidR="00C26DB8" w:rsidRDefault="00C26DB8" w:rsidP="00C26DB8">
                      <w:pPr>
                        <w:framePr w:hSpace="180" w:wrap="around" w:vAnchor="text" w:hAnchor="text" w:y="1"/>
                        <w:suppressOverlap/>
                        <w:cnfStyle w:val="000000000000"/>
                      </w:pPr>
                      <w:r>
                        <w:t>Analyzes the metadata</w:t>
                      </w:r>
                      <w:r w:rsidR="00086381">
                        <w:fldChar w:fldCharType="begin"/>
                      </w:r>
                      <w:r>
                        <w:instrText xml:space="preserve"> XE "</w:instrText>
                      </w:r>
                      <w:r w:rsidRPr="00C05AF3">
                        <w:instrText>metadata</w:instrText>
                      </w:r>
                      <w:r>
                        <w:instrText xml:space="preserve">" </w:instrText>
                      </w:r>
                      <w:r w:rsidR="00086381">
                        <w:fldChar w:fldCharType="end"/>
                      </w:r>
                      <w:r>
                        <w:t xml:space="preserve"> for graphic image files (location, date, and device used to capture the image). Can detect file formats JPG, GIF, and PNG.</w:t>
                      </w:r>
                    </w:p>
                  </w:tc>
                </w:tr>
                <w:tr w:rsidR="00C26DB8" w:rsidTr="00357923">
                  <w:trPr>
                    <w:cnfStyle w:val="000000100000"/>
                    <w:cantSplit/>
                  </w:trPr>
                  <w:tc>
                    <w:tcPr>
                      <w:cnfStyle w:val="001000000000"/>
                      <w:tcW w:w="1970" w:type="dxa"/>
                      <w:tcMar>
                        <w:top w:w="72" w:type="dxa"/>
                        <w:left w:w="115" w:type="dxa"/>
                        <w:bottom w:w="72" w:type="dxa"/>
                        <w:right w:w="115" w:type="dxa"/>
                      </w:tcMar>
                    </w:tcPr>
                    <w:p w:rsidR="00C26DB8" w:rsidRDefault="00C26DB8" w:rsidP="00C26DB8">
                      <w:pPr>
                        <w:framePr w:hSpace="180" w:wrap="around" w:vAnchor="text" w:hAnchor="text" w:y="1"/>
                        <w:suppressOverlap/>
                      </w:pPr>
                      <w:r>
                        <w:t xml:space="preserve">Recent Activity </w:t>
                      </w:r>
                      <w:r w:rsidR="00086381">
                        <w:fldChar w:fldCharType="begin"/>
                      </w:r>
                      <w:r>
                        <w:instrText xml:space="preserve"> XE "ingest module:exif p</w:instrText>
                      </w:r>
                      <w:r w:rsidRPr="0068038A">
                        <w:instrText>arser</w:instrText>
                      </w:r>
                      <w:r>
                        <w:instrText xml:space="preserve">" </w:instrText>
                      </w:r>
                      <w:r w:rsidR="00086381">
                        <w:fldChar w:fldCharType="end"/>
                      </w:r>
                    </w:p>
                  </w:tc>
                  <w:tc>
                    <w:tcPr>
                      <w:tcW w:w="4330" w:type="dxa"/>
                      <w:tcMar>
                        <w:top w:w="72" w:type="dxa"/>
                        <w:left w:w="115" w:type="dxa"/>
                        <w:bottom w:w="72" w:type="dxa"/>
                        <w:right w:w="115" w:type="dxa"/>
                      </w:tcMar>
                    </w:tcPr>
                    <w:p w:rsidR="00C26DB8" w:rsidRPr="009963D4" w:rsidRDefault="00C26DB8" w:rsidP="00C26DB8">
                      <w:pPr>
                        <w:framePr w:hSpace="180" w:wrap="around" w:vAnchor="text" w:hAnchor="text" w:y="1"/>
                        <w:suppressOverlap/>
                        <w:cnfStyle w:val="000000100000"/>
                      </w:pPr>
                      <w:r w:rsidRPr="009963D4">
                        <w:t>Extracts recent user activity by focusing on web artifacts and system settings.</w:t>
                      </w:r>
                    </w:p>
                    <w:p w:rsidR="00C26DB8" w:rsidRDefault="00C26DB8" w:rsidP="00C26DB8">
                      <w:pPr>
                        <w:pStyle w:val="ListBullet"/>
                        <w:framePr w:hSpace="180" w:wrap="around" w:vAnchor="text" w:hAnchor="text" w:y="1"/>
                        <w:suppressOverlap/>
                        <w:cnfStyle w:val="000000100000"/>
                      </w:pPr>
                      <w:r>
                        <w:t>Extracts information about the last seven days of disk activity</w:t>
                      </w:r>
                    </w:p>
                    <w:p w:rsidR="00C26DB8" w:rsidRDefault="00C26DB8" w:rsidP="00C26DB8">
                      <w:pPr>
                        <w:pStyle w:val="ListBullet"/>
                        <w:framePr w:hSpace="180" w:wrap="around" w:vAnchor="text" w:hAnchor="text" w:y="1"/>
                        <w:suppressOverlap/>
                        <w:cnfStyle w:val="000000100000"/>
                      </w:pPr>
                      <w:r>
                        <w:t>Categorizes files based on the file metadata</w:t>
                      </w:r>
                      <w:r w:rsidR="00086381">
                        <w:fldChar w:fldCharType="begin"/>
                      </w:r>
                      <w:r>
                        <w:instrText xml:space="preserve"> XE "</w:instrText>
                      </w:r>
                      <w:r w:rsidRPr="00C05AF3">
                        <w:instrText>metadata</w:instrText>
                      </w:r>
                      <w:r>
                        <w:instrText xml:space="preserve">" </w:instrText>
                      </w:r>
                      <w:r w:rsidR="00086381">
                        <w:fldChar w:fldCharType="end"/>
                      </w:r>
                    </w:p>
                    <w:p w:rsidR="00C26DB8" w:rsidRDefault="00C26DB8" w:rsidP="00C26DB8">
                      <w:pPr>
                        <w:pStyle w:val="ListBullet"/>
                        <w:framePr w:hSpace="180" w:wrap="around" w:vAnchor="text" w:hAnchor="text" w:y="1"/>
                        <w:suppressOverlap/>
                        <w:cnfStyle w:val="000000100000"/>
                      </w:pPr>
                      <w:r>
                        <w:t>Extracts Internet artifacts, such as downloads, browsing history, bookmarks, cookies, and search engine queries</w:t>
                      </w:r>
                    </w:p>
                    <w:p w:rsidR="00C26DB8" w:rsidRDefault="00C26DB8" w:rsidP="00C26DB8">
                      <w:pPr>
                        <w:pStyle w:val="ListBullet"/>
                        <w:framePr w:hSpace="180" w:wrap="around" w:vAnchor="text" w:hAnchor="text" w:y="1"/>
                        <w:suppressOverlap/>
                        <w:cnfStyle w:val="000000100000"/>
                      </w:pPr>
                      <w:r>
                        <w:t>Determines the device IDs of any devices connected to the computer at the time the disk image was captured</w:t>
                      </w:r>
                    </w:p>
                    <w:p w:rsidR="00C26DB8" w:rsidRDefault="00C26DB8" w:rsidP="00C26DB8">
                      <w:pPr>
                        <w:framePr w:hSpace="180" w:wrap="around" w:vAnchor="text" w:hAnchor="text" w:y="1"/>
                        <w:suppressOverlap/>
                        <w:cnfStyle w:val="000000100000"/>
                      </w:pPr>
                      <w:r>
                        <w:t>The module only supports Windows file systems.</w:t>
                      </w:r>
                    </w:p>
                  </w:tc>
                </w:tr>
              </w:tbl>
              <w:p w:rsidR="00CD5CFC" w:rsidRDefault="00683D39" w:rsidP="0079420B">
                <w:r>
                  <w:lastRenderedPageBreak/>
                  <w:t xml:space="preserve">You can also </w:t>
                </w:r>
                <w:r w:rsidR="00EE04F0">
                  <w:t>select</w:t>
                </w:r>
                <w:r>
                  <w:t xml:space="preserve"> whether to analyze the unallocated disk space</w:t>
                </w:r>
                <w:r w:rsidR="00086381">
                  <w:fldChar w:fldCharType="begin"/>
                </w:r>
                <w:r w:rsidR="00611352">
                  <w:instrText xml:space="preserve"> XE "</w:instrText>
                </w:r>
                <w:r w:rsidR="00611352" w:rsidRPr="00C05AF3">
                  <w:instrText>unallocated disk space</w:instrText>
                </w:r>
                <w:r w:rsidR="00611352">
                  <w:instrText xml:space="preserve">" </w:instrText>
                </w:r>
                <w:r w:rsidR="00086381">
                  <w:fldChar w:fldCharType="end"/>
                </w:r>
                <w:r>
                  <w:t>. This is the area that the operating system has marked as available for use</w:t>
                </w:r>
                <w:r w:rsidR="00CB2F11">
                  <w:t xml:space="preserve">, but which </w:t>
                </w:r>
                <w:r w:rsidR="002D5D29">
                  <w:t xml:space="preserve">it </w:t>
                </w:r>
                <w:r w:rsidR="00CB2F11">
                  <w:t>has not yet overwritten with new data</w:t>
                </w:r>
                <w:r>
                  <w:t xml:space="preserve">. If you choose not process it, </w:t>
                </w:r>
                <w:r w:rsidR="0016758D">
                  <w:t>ingest</w:t>
                </w:r>
                <w:r>
                  <w:t xml:space="preserve"> will finish </w:t>
                </w:r>
                <w:r w:rsidR="00CB6A9E">
                  <w:t>more quickly</w:t>
                </w:r>
                <w:r>
                  <w:t xml:space="preserve">, but you may miss some information. </w:t>
                </w:r>
              </w:p>
              <w:p w:rsidR="009D1502" w:rsidRDefault="00FA41A1" w:rsidP="0079420B">
                <w:r>
                  <w:t xml:space="preserve">The size of the image and the ingest modules you use determine how long it will take to analyze the image contents. If you are not sure what data you need, you should select all the available modules. If the process takes too long, you can </w:t>
                </w:r>
                <w:r w:rsidR="00C951DF">
                  <w:t>cancel</w:t>
                </w:r>
                <w:r>
                  <w:t xml:space="preserve"> it and </w:t>
                </w:r>
                <w:r w:rsidR="00562F9F">
                  <w:t>clear</w:t>
                </w:r>
                <w:r>
                  <w:t xml:space="preserve"> some modules</w:t>
                </w:r>
                <w:r w:rsidR="00562F9F">
                  <w:t xml:space="preserve"> in the configuration window</w:t>
                </w:r>
                <w:r>
                  <w:t xml:space="preserve">. Alternatively, if you think you only need certain types of information, you can limit the modules you select, and if you need more information, you can </w:t>
                </w:r>
                <w:r w:rsidR="00562F9F">
                  <w:t>restart</w:t>
                </w:r>
                <w:r>
                  <w:t xml:space="preserve"> ingest later. For example, if you think you only need Internet artifacts</w:t>
                </w:r>
                <w:r w:rsidR="00086381">
                  <w:fldChar w:fldCharType="begin"/>
                </w:r>
                <w:r w:rsidR="00562F9F">
                  <w:instrText xml:space="preserve"> XE "</w:instrText>
                </w:r>
                <w:r w:rsidR="00562F9F" w:rsidRPr="00041CD5">
                  <w:instrText>internet artifacts</w:instrText>
                </w:r>
                <w:r w:rsidR="00562F9F">
                  <w:instrText xml:space="preserve">" </w:instrText>
                </w:r>
                <w:r w:rsidR="00086381">
                  <w:fldChar w:fldCharType="end"/>
                </w:r>
                <w:r>
                  <w:t xml:space="preserve">, you may not need to select the </w:t>
                </w:r>
                <w:r w:rsidRPr="00C951DF">
                  <w:rPr>
                    <w:rStyle w:val="Strong"/>
                  </w:rPr>
                  <w:t xml:space="preserve">Hash </w:t>
                </w:r>
                <w:r w:rsidR="000D6226">
                  <w:rPr>
                    <w:rStyle w:val="Strong"/>
                  </w:rPr>
                  <w:t>Lookup</w:t>
                </w:r>
                <w:r>
                  <w:t xml:space="preserve"> module. </w:t>
                </w:r>
              </w:p>
              <w:p w:rsidR="00FA41A1" w:rsidRDefault="00FA41A1" w:rsidP="00171C99">
                <w:r>
                  <w:t xml:space="preserve">In the previous step, you added the image and the </w:t>
                </w:r>
                <w:r w:rsidRPr="00C958E1">
                  <w:rPr>
                    <w:rStyle w:val="Strong"/>
                  </w:rPr>
                  <w:t>Add Image</w:t>
                </w:r>
                <w:r w:rsidR="00A8243E">
                  <w:t xml:space="preserve"> window updated automatically to show</w:t>
                </w:r>
                <w:r>
                  <w:t xml:space="preserve"> </w:t>
                </w:r>
                <w:r w:rsidR="00A8243E">
                  <w:t xml:space="preserve">the next step: </w:t>
                </w:r>
                <w:r w:rsidRPr="00C958E1">
                  <w:rPr>
                    <w:rStyle w:val="Strong"/>
                  </w:rPr>
                  <w:t>Configure Ingest Modules</w:t>
                </w:r>
                <w:r w:rsidR="00A8243E">
                  <w:t xml:space="preserve"> (</w:t>
                </w:r>
                <w:r w:rsidR="00086381">
                  <w:fldChar w:fldCharType="begin"/>
                </w:r>
                <w:r w:rsidR="00A8243E">
                  <w:instrText xml:space="preserve"> REF _Ref366761715 \h </w:instrText>
                </w:r>
                <w:r w:rsidR="00086381">
                  <w:fldChar w:fldCharType="separate"/>
                </w:r>
                <w:r w:rsidR="00FC0988">
                  <w:t xml:space="preserve">Figure </w:t>
                </w:r>
                <w:r w:rsidR="00FC0988">
                  <w:rPr>
                    <w:noProof/>
                  </w:rPr>
                  <w:t>4</w:t>
                </w:r>
                <w:r w:rsidR="00086381">
                  <w:fldChar w:fldCharType="end"/>
                </w:r>
                <w:r w:rsidR="00A8243E">
                  <w:t>).</w:t>
                </w:r>
              </w:p>
              <w:p w:rsidR="00A8243E" w:rsidRDefault="00AE24B8" w:rsidP="00A8243E">
                <w:pPr>
                  <w:keepNext/>
                </w:pPr>
                <w:r>
                  <w:rPr>
                    <w:noProof/>
                    <w:lang w:eastAsia="en-CA" w:bidi="ar-SA"/>
                  </w:rPr>
                  <w:drawing>
                    <wp:inline distT="0" distB="0" distL="0" distR="0">
                      <wp:extent cx="3928572" cy="2357143"/>
                      <wp:effectExtent l="38100" t="57150" r="110028" b="100307"/>
                      <wp:docPr id="84" name="Picture 83" descr="Configure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Ingest.png"/>
                              <pic:cNvPicPr/>
                            </pic:nvPicPr>
                            <pic:blipFill>
                              <a:blip r:embed="rId29" cstate="print"/>
                              <a:stretch>
                                <a:fillRect/>
                              </a:stretch>
                            </pic:blipFill>
                            <pic:spPr>
                              <a:xfrm>
                                <a:off x="0" y="0"/>
                                <a:ext cx="3928572" cy="235714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1A1" w:rsidRPr="00833F59" w:rsidRDefault="00A8243E" w:rsidP="00A8243E">
                <w:pPr>
                  <w:pStyle w:val="Caption"/>
                </w:pPr>
                <w:bookmarkStart w:id="30" w:name="_Ref366761715"/>
                <w:bookmarkStart w:id="31" w:name="_Toc367192563"/>
                <w:r>
                  <w:t xml:space="preserve">Figure </w:t>
                </w:r>
                <w:fldSimple w:instr=" SEQ Figure \* ARABIC ">
                  <w:r w:rsidR="00244E12">
                    <w:rPr>
                      <w:noProof/>
                    </w:rPr>
                    <w:t>4</w:t>
                  </w:r>
                </w:fldSimple>
                <w:bookmarkEnd w:id="30"/>
                <w:r>
                  <w:t>: Configure Ingest Modules</w:t>
                </w:r>
                <w:bookmarkEnd w:id="31"/>
              </w:p>
            </w:tc>
          </w:tr>
          <w:tr w:rsidR="00F212AF" w:rsidTr="00C26DB8">
            <w:tc>
              <w:tcPr>
                <w:tcW w:w="3240" w:type="dxa"/>
              </w:tcPr>
              <w:p w:rsidR="00F212AF" w:rsidRDefault="003207AE" w:rsidP="0079420B">
                <w:pPr>
                  <w:pStyle w:val="Heading4"/>
                  <w:outlineLvl w:val="3"/>
                </w:pPr>
                <w:r>
                  <w:lastRenderedPageBreak/>
                  <w:t>To c</w:t>
                </w:r>
                <w:r w:rsidR="0016758D">
                  <w:t>onfigure i</w:t>
                </w:r>
                <w:r w:rsidR="00CD5CFC">
                  <w:t>ngest</w:t>
                </w:r>
              </w:p>
            </w:tc>
            <w:tc>
              <w:tcPr>
                <w:tcW w:w="360" w:type="dxa"/>
              </w:tcPr>
              <w:p w:rsidR="00F212AF" w:rsidRDefault="00F212AF" w:rsidP="0079420B">
                <w:pPr>
                  <w:pStyle w:val="ListNumber"/>
                  <w:numPr>
                    <w:ilvl w:val="0"/>
                    <w:numId w:val="0"/>
                  </w:numPr>
                </w:pPr>
              </w:p>
            </w:tc>
            <w:tc>
              <w:tcPr>
                <w:tcW w:w="6480" w:type="dxa"/>
              </w:tcPr>
              <w:p w:rsidR="00C958E1" w:rsidRDefault="00C958E1" w:rsidP="0079420B">
                <w:pPr>
                  <w:pStyle w:val="ListNumber"/>
                  <w:numPr>
                    <w:ilvl w:val="0"/>
                    <w:numId w:val="24"/>
                  </w:numPr>
                </w:pPr>
                <w:r>
                  <w:t>Select the</w:t>
                </w:r>
                <w:r w:rsidR="00C951DF">
                  <w:t xml:space="preserve"> </w:t>
                </w:r>
                <w:r w:rsidR="006A74C0">
                  <w:t xml:space="preserve">module name </w:t>
                </w:r>
                <w:r w:rsidR="00C951DF">
                  <w:t>check boxes for the</w:t>
                </w:r>
                <w:r>
                  <w:t xml:space="preserve"> modules you want to use to analyze the disk image contents.</w:t>
                </w:r>
              </w:p>
              <w:p w:rsidR="006176AF" w:rsidRDefault="00C958E1" w:rsidP="003A12CC">
                <w:pPr>
                  <w:pStyle w:val="ListNumber"/>
                  <w:numPr>
                    <w:ilvl w:val="0"/>
                    <w:numId w:val="7"/>
                  </w:numPr>
                </w:pPr>
                <w:r>
                  <w:t xml:space="preserve">Click </w:t>
                </w:r>
                <w:r w:rsidRPr="0079272A">
                  <w:rPr>
                    <w:rStyle w:val="Strong"/>
                  </w:rPr>
                  <w:t>Next</w:t>
                </w:r>
                <w:r>
                  <w:t xml:space="preserve">. </w:t>
                </w:r>
                <w:r w:rsidR="006176AF">
                  <w:t xml:space="preserve">The </w:t>
                </w:r>
                <w:r w:rsidR="006176AF" w:rsidRPr="00C958E1">
                  <w:rPr>
                    <w:rStyle w:val="Strong"/>
                  </w:rPr>
                  <w:t>Add Image</w:t>
                </w:r>
                <w:r w:rsidR="006176AF">
                  <w:t xml:space="preserve"> window </w:t>
                </w:r>
                <w:r w:rsidR="00A0260F">
                  <w:t>updates</w:t>
                </w:r>
                <w:r w:rsidR="006176AF">
                  <w:t xml:space="preserve"> to show </w:t>
                </w:r>
                <w:r w:rsidR="006176AF" w:rsidRPr="006176AF">
                  <w:rPr>
                    <w:rStyle w:val="Strong"/>
                  </w:rPr>
                  <w:t>Adding Image – Complete</w:t>
                </w:r>
                <w:r w:rsidR="006176AF">
                  <w:t xml:space="preserve">. </w:t>
                </w:r>
                <w:r w:rsidR="00CB6A9E">
                  <w:t>The image is part of the case and the ingest process begins.</w:t>
                </w:r>
              </w:p>
              <w:p w:rsidR="003A12CC" w:rsidRDefault="00C958E1" w:rsidP="00A8243E">
                <w:pPr>
                  <w:pStyle w:val="ListNumber"/>
                  <w:numPr>
                    <w:ilvl w:val="0"/>
                    <w:numId w:val="7"/>
                  </w:numPr>
                  <w:spacing w:line="240" w:lineRule="auto"/>
                </w:pPr>
                <w:r>
                  <w:t xml:space="preserve">Click </w:t>
                </w:r>
                <w:r w:rsidRPr="00CB2F11">
                  <w:rPr>
                    <w:rStyle w:val="Strong"/>
                  </w:rPr>
                  <w:t>Finish</w:t>
                </w:r>
                <w:r>
                  <w:t xml:space="preserve"> to close the wizard.</w:t>
                </w:r>
              </w:p>
              <w:p w:rsidR="002F6DA5" w:rsidRDefault="002F6DA5" w:rsidP="006A74C0">
                <w:pPr>
                  <w:pStyle w:val="ListContinue"/>
                </w:pPr>
                <w:r>
                  <w:lastRenderedPageBreak/>
                  <w:t xml:space="preserve">Autopsy begins analyzing the contents of the disk image. </w:t>
                </w:r>
                <w:r w:rsidR="00C958E1">
                  <w:t>You can monitor the progress in the bottom r</w:t>
                </w:r>
                <w:r>
                  <w:t>ight corner of the main window.</w:t>
                </w:r>
                <w:r w:rsidR="003A12CC">
                  <w:t xml:space="preserve"> </w:t>
                </w:r>
                <w:r>
                  <w:t>See “</w:t>
                </w:r>
                <w:r w:rsidR="00086381">
                  <w:fldChar w:fldCharType="begin"/>
                </w:r>
                <w:r>
                  <w:instrText xml:space="preserve"> REF _Ref353462460 \h </w:instrText>
                </w:r>
                <w:r w:rsidR="00086381">
                  <w:fldChar w:fldCharType="separate"/>
                </w:r>
                <w:r w:rsidR="00FC0988">
                  <w:t>Chapter 3 – Exploring Analyzed Data</w:t>
                </w:r>
                <w:r w:rsidR="00086381">
                  <w:fldChar w:fldCharType="end"/>
                </w:r>
                <w:r>
                  <w:t xml:space="preserve">” on page </w:t>
                </w:r>
                <w:r w:rsidR="00086381">
                  <w:fldChar w:fldCharType="begin"/>
                </w:r>
                <w:r>
                  <w:instrText xml:space="preserve"> PAGEREF _Ref353462460 \h </w:instrText>
                </w:r>
                <w:r w:rsidR="00086381">
                  <w:fldChar w:fldCharType="separate"/>
                </w:r>
                <w:r w:rsidR="00FC0988">
                  <w:rPr>
                    <w:noProof/>
                  </w:rPr>
                  <w:t>19</w:t>
                </w:r>
                <w:r w:rsidR="00086381">
                  <w:fldChar w:fldCharType="end"/>
                </w:r>
                <w:r>
                  <w:t xml:space="preserve"> for information about viewing the results of the analysis.</w:t>
                </w:r>
              </w:p>
              <w:p w:rsidR="006176AF" w:rsidRDefault="003A12CC" w:rsidP="006A74C0">
                <w:pPr>
                  <w:pStyle w:val="ListContinue"/>
                </w:pPr>
                <w:r>
                  <w:t xml:space="preserve">To view progress messages, click the </w:t>
                </w:r>
                <w:r>
                  <w:rPr>
                    <w:noProof/>
                    <w:lang w:eastAsia="en-CA" w:bidi="ar-SA"/>
                  </w:rPr>
                  <w:drawing>
                    <wp:inline distT="0" distB="0" distL="0" distR="0">
                      <wp:extent cx="220762" cy="238190"/>
                      <wp:effectExtent l="19050" t="0" r="7838" b="0"/>
                      <wp:docPr id="12" name="Picture 66"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0" cstate="print"/>
                              <a:stretch>
                                <a:fillRect/>
                              </a:stretch>
                            </pic:blipFill>
                            <pic:spPr>
                              <a:xfrm>
                                <a:off x="0" y="0"/>
                                <a:ext cx="220762" cy="238190"/>
                              </a:xfrm>
                              <a:prstGeom prst="rect">
                                <a:avLst/>
                              </a:prstGeom>
                            </pic:spPr>
                          </pic:pic>
                        </a:graphicData>
                      </a:graphic>
                    </wp:inline>
                  </w:drawing>
                </w:r>
                <w:r>
                  <w:t xml:space="preserve"> icon on the toolbar at the top of the window.</w:t>
                </w:r>
              </w:p>
              <w:p w:rsidR="006176AF" w:rsidRDefault="00AE24B8" w:rsidP="0079420B">
                <w:r>
                  <w:rPr>
                    <w:noProof/>
                    <w:lang w:eastAsia="en-CA" w:bidi="ar-SA"/>
                  </w:rPr>
                  <w:drawing>
                    <wp:inline distT="0" distB="0" distL="0" distR="0">
                      <wp:extent cx="3864000" cy="2208000"/>
                      <wp:effectExtent l="38100" t="57150" r="117450" b="97050"/>
                      <wp:docPr id="107" name="Picture 106" descr="IngestInProgressLabelled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InProgressLabelledNB.png"/>
                              <pic:cNvPicPr/>
                            </pic:nvPicPr>
                            <pic:blipFill>
                              <a:blip r:embed="rId31" cstate="print"/>
                              <a:stretch>
                                <a:fillRect/>
                              </a:stretch>
                            </pic:blipFill>
                            <pic:spPr>
                              <a:xfrm>
                                <a:off x="0" y="0"/>
                                <a:ext cx="3864000" cy="2208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6DB8" w:rsidRDefault="00562F9F" w:rsidP="003A12CC">
                <w:pPr>
                  <w:pStyle w:val="ListContinue"/>
                </w:pPr>
                <w:r>
                  <w:t xml:space="preserve">If ingest takes too long, </w:t>
                </w:r>
                <w:r w:rsidR="00C951DF">
                  <w:t xml:space="preserve">cancel it and </w:t>
                </w:r>
                <w:r>
                  <w:t xml:space="preserve">reduce the set of data to analyze. </w:t>
                </w:r>
              </w:p>
            </w:tc>
          </w:tr>
          <w:tr w:rsidR="00C958E1" w:rsidTr="002F6DA5">
            <w:tc>
              <w:tcPr>
                <w:tcW w:w="3240" w:type="dxa"/>
              </w:tcPr>
              <w:p w:rsidR="00C958E1" w:rsidRDefault="00C958E1" w:rsidP="0079420B">
                <w:pPr>
                  <w:pStyle w:val="Heading4"/>
                  <w:outlineLvl w:val="3"/>
                </w:pPr>
                <w:bookmarkStart w:id="32" w:name="_Ref352566018"/>
                <w:r>
                  <w:lastRenderedPageBreak/>
                  <w:t xml:space="preserve">To </w:t>
                </w:r>
                <w:r w:rsidR="00562F9F">
                  <w:t>cancel</w:t>
                </w:r>
                <w:r>
                  <w:t xml:space="preserve"> ingest</w:t>
                </w:r>
                <w:bookmarkEnd w:id="32"/>
                <w:r w:rsidR="00086381">
                  <w:fldChar w:fldCharType="begin"/>
                </w:r>
                <w:r w:rsidR="009F04FE">
                  <w:instrText xml:space="preserve"> XE "</w:instrText>
                </w:r>
                <w:r w:rsidR="009F04FE" w:rsidRPr="001763F7">
                  <w:instrText>ingest:cancel</w:instrText>
                </w:r>
                <w:r w:rsidR="009F04FE">
                  <w:instrText>ling</w:instrText>
                </w:r>
                <w:r w:rsidR="009F04FE" w:rsidRPr="001763F7">
                  <w:instrText xml:space="preserve"> ingest</w:instrText>
                </w:r>
                <w:r w:rsidR="009F04FE">
                  <w:instrText xml:space="preserve">" </w:instrText>
                </w:r>
                <w:r w:rsidR="00086381">
                  <w:fldChar w:fldCharType="end"/>
                </w:r>
                <w:r w:rsidR="00086381">
                  <w:fldChar w:fldCharType="begin"/>
                </w:r>
                <w:r w:rsidR="009F04FE">
                  <w:instrText xml:space="preserve"> XE "</w:instrText>
                </w:r>
                <w:r w:rsidR="009F04FE" w:rsidRPr="00320FEC">
                  <w:instrText>cancelling ingest</w:instrText>
                </w:r>
                <w:r w:rsidR="009F04FE">
                  <w:instrText xml:space="preserve">" </w:instrText>
                </w:r>
                <w:r w:rsidR="00086381">
                  <w:fldChar w:fldCharType="end"/>
                </w:r>
                <w:r w:rsidR="00086381">
                  <w:fldChar w:fldCharType="begin"/>
                </w:r>
                <w:r w:rsidR="00D959AC">
                  <w:instrText xml:space="preserve"> XE "</w:instrText>
                </w:r>
                <w:r w:rsidR="00D959AC" w:rsidRPr="00703476">
                  <w:instrText>ingest: stop</w:instrText>
                </w:r>
                <w:r w:rsidR="00BE7DFD">
                  <w:instrText>ping</w:instrText>
                </w:r>
                <w:r w:rsidR="00D959AC" w:rsidRPr="00703476">
                  <w:instrText xml:space="preserve"> ingest</w:instrText>
                </w:r>
                <w:r w:rsidR="00D959AC">
                  <w:instrText xml:space="preserve">" </w:instrText>
                </w:r>
                <w:r w:rsidR="00086381">
                  <w:fldChar w:fldCharType="end"/>
                </w:r>
              </w:p>
            </w:tc>
            <w:tc>
              <w:tcPr>
                <w:tcW w:w="360" w:type="dxa"/>
              </w:tcPr>
              <w:p w:rsidR="00C958E1" w:rsidRDefault="00C958E1" w:rsidP="0079420B">
                <w:pPr>
                  <w:pStyle w:val="ListNumber"/>
                  <w:numPr>
                    <w:ilvl w:val="0"/>
                    <w:numId w:val="0"/>
                  </w:numPr>
                </w:pPr>
              </w:p>
            </w:tc>
            <w:tc>
              <w:tcPr>
                <w:tcW w:w="6480" w:type="dxa"/>
              </w:tcPr>
              <w:p w:rsidR="00C958E1" w:rsidRDefault="00C958E1" w:rsidP="0079420B">
                <w:pPr>
                  <w:pStyle w:val="ListNumber"/>
                  <w:numPr>
                    <w:ilvl w:val="0"/>
                    <w:numId w:val="18"/>
                  </w:numPr>
                </w:pPr>
                <w:r>
                  <w:t>In the bottom right corner of the main window, ri</w:t>
                </w:r>
                <w:r w:rsidR="00173032">
                  <w:t>ght-click the blue progres</w:t>
                </w:r>
                <w:r w:rsidR="00554AE1">
                  <w:t xml:space="preserve">s bar and then </w:t>
                </w:r>
                <w:r w:rsidR="00173032">
                  <w:t>click</w:t>
                </w:r>
                <w:r w:rsidR="00554AE1">
                  <w:t xml:space="preserve"> </w:t>
                </w:r>
                <w:r w:rsidR="00173032" w:rsidRPr="00173032">
                  <w:rPr>
                    <w:rStyle w:val="Strong"/>
                  </w:rPr>
                  <w:t>Cancel Process</w:t>
                </w:r>
                <w:r w:rsidR="00173032">
                  <w:t>.</w:t>
                </w:r>
              </w:p>
              <w:p w:rsidR="005D47EC" w:rsidRDefault="00A7494F" w:rsidP="00C26DB8">
                <w:r>
                  <w:rPr>
                    <w:noProof/>
                    <w:lang w:eastAsia="en-CA" w:bidi="ar-SA"/>
                  </w:rPr>
                  <w:drawing>
                    <wp:inline distT="0" distB="0" distL="0" distR="0">
                      <wp:extent cx="3914286" cy="2135714"/>
                      <wp:effectExtent l="38100" t="57150" r="105264" b="93136"/>
                      <wp:docPr id="117" name="Picture 116" descr="Inge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nu.png"/>
                              <pic:cNvPicPr/>
                            </pic:nvPicPr>
                            <pic:blipFill>
                              <a:blip r:embed="rId32" cstate="print"/>
                              <a:stretch>
                                <a:fillRect/>
                              </a:stretch>
                            </pic:blipFill>
                            <pic:spPr>
                              <a:xfrm>
                                <a:off x="0" y="0"/>
                                <a:ext cx="3914286" cy="2135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12CC" w:rsidRDefault="003A12CC" w:rsidP="00173032">
                <w:pPr>
                  <w:pStyle w:val="ListContinue"/>
                </w:pPr>
              </w:p>
              <w:p w:rsidR="003A12CC" w:rsidRDefault="003A12CC" w:rsidP="00173032">
                <w:pPr>
                  <w:pStyle w:val="ListContinue"/>
                </w:pPr>
              </w:p>
              <w:p w:rsidR="003A12CC" w:rsidRDefault="003A12CC" w:rsidP="002F6DA5">
                <w:pPr>
                  <w:pStyle w:val="ListContinue"/>
                  <w:ind w:left="0"/>
                </w:pPr>
              </w:p>
              <w:p w:rsidR="00C958E1" w:rsidRDefault="00401608" w:rsidP="00173032">
                <w:pPr>
                  <w:pStyle w:val="ListContinue"/>
                </w:pPr>
                <w:r>
                  <w:lastRenderedPageBreak/>
                  <w:t xml:space="preserve">The </w:t>
                </w:r>
                <w:r w:rsidRPr="00401608">
                  <w:rPr>
                    <w:rStyle w:val="Strong"/>
                  </w:rPr>
                  <w:t>Cancel Running Task</w:t>
                </w:r>
                <w:r>
                  <w:t xml:space="preserve"> box appears.</w:t>
                </w:r>
              </w:p>
              <w:p w:rsidR="00401608" w:rsidRDefault="00A7494F" w:rsidP="0079420B">
                <w:r>
                  <w:rPr>
                    <w:noProof/>
                    <w:lang w:eastAsia="en-CA" w:bidi="ar-SA"/>
                  </w:rPr>
                  <w:drawing>
                    <wp:inline distT="0" distB="0" distL="0" distR="0">
                      <wp:extent cx="3780953" cy="1685714"/>
                      <wp:effectExtent l="38100" t="57150" r="105247" b="85936"/>
                      <wp:docPr id="118" name="Picture 117" descr="Cancel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Ingest.png"/>
                              <pic:cNvPicPr/>
                            </pic:nvPicPr>
                            <pic:blipFill>
                              <a:blip r:embed="rId33" cstate="print"/>
                              <a:stretch>
                                <a:fillRect/>
                              </a:stretch>
                            </pic:blipFill>
                            <pic:spPr>
                              <a:xfrm>
                                <a:off x="0" y="0"/>
                                <a:ext cx="3780953" cy="1685714"/>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401608" w:rsidRDefault="00401608" w:rsidP="0079420B">
                <w:pPr>
                  <w:pStyle w:val="ListNumber"/>
                </w:pPr>
                <w:r>
                  <w:t xml:space="preserve">Click </w:t>
                </w:r>
                <w:r w:rsidRPr="00401608">
                  <w:rPr>
                    <w:rStyle w:val="Strong"/>
                  </w:rPr>
                  <w:t>Yes</w:t>
                </w:r>
                <w:r>
                  <w:t xml:space="preserve"> to </w:t>
                </w:r>
                <w:r w:rsidR="00C951DF">
                  <w:t>cancel</w:t>
                </w:r>
                <w:r>
                  <w:t xml:space="preserve"> ingest. </w:t>
                </w:r>
                <w:r w:rsidR="00C951DF">
                  <w:t>Ingest stops and t</w:t>
                </w:r>
                <w:r>
                  <w:t>he blue progress bar</w:t>
                </w:r>
                <w:r w:rsidR="00562F9F">
                  <w:t xml:space="preserve"> </w:t>
                </w:r>
                <w:r w:rsidR="00FA41A1">
                  <w:t>at</w:t>
                </w:r>
                <w:r w:rsidR="00CB6A9E">
                  <w:t xml:space="preserve"> the bottom of the window</w:t>
                </w:r>
                <w:r>
                  <w:t xml:space="preserve"> disappears.</w:t>
                </w:r>
              </w:p>
              <w:p w:rsidR="00562F9F" w:rsidRDefault="00562F9F" w:rsidP="004E3D4C">
                <w:pPr>
                  <w:pStyle w:val="ListContinue"/>
                </w:pPr>
                <w:r>
                  <w:t>You can change the set of ingest modules to use and start ingest again.</w:t>
                </w:r>
              </w:p>
            </w:tc>
          </w:tr>
          <w:tr w:rsidR="00401608" w:rsidTr="002F6DA5">
            <w:tc>
              <w:tcPr>
                <w:tcW w:w="3240" w:type="dxa"/>
              </w:tcPr>
              <w:p w:rsidR="007B0412" w:rsidRDefault="00401608" w:rsidP="0079420B">
                <w:pPr>
                  <w:pStyle w:val="Heading4"/>
                  <w:outlineLvl w:val="3"/>
                </w:pPr>
                <w:bookmarkStart w:id="33" w:name="_Ref352395471"/>
                <w:r>
                  <w:lastRenderedPageBreak/>
                  <w:t xml:space="preserve">To </w:t>
                </w:r>
                <w:r w:rsidR="0070183E">
                  <w:t>restart</w:t>
                </w:r>
                <w:r>
                  <w:t xml:space="preserve"> ingest</w:t>
                </w:r>
                <w:bookmarkEnd w:id="33"/>
                <w:r w:rsidR="00086381">
                  <w:fldChar w:fldCharType="begin"/>
                </w:r>
                <w:r w:rsidR="00E64DE2">
                  <w:instrText xml:space="preserve"> XE "</w:instrText>
                </w:r>
                <w:r w:rsidR="00E64DE2" w:rsidRPr="001D5019">
                  <w:instrText>restarting ingest</w:instrText>
                </w:r>
                <w:r w:rsidR="00E64DE2">
                  <w:instrText xml:space="preserve">" </w:instrText>
                </w:r>
                <w:r w:rsidR="00086381">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9D3DD4" w:rsidTr="00171C99">
                  <w:trPr>
                    <w:trHeight w:val="632"/>
                  </w:trPr>
                  <w:tc>
                    <w:tcPr>
                      <w:tcW w:w="1172" w:type="pct"/>
                    </w:tcPr>
                    <w:p w:rsidR="009D3DD4" w:rsidRDefault="009D3DD4" w:rsidP="0079420B">
                      <w:pPr>
                        <w:pStyle w:val="List2"/>
                        <w:framePr w:hSpace="180" w:wrap="around" w:vAnchor="text" w:hAnchor="text" w:y="1"/>
                        <w:ind w:left="0" w:firstLine="0"/>
                        <w:suppressOverlap/>
                      </w:pPr>
                      <w:r>
                        <w:rPr>
                          <w:noProof/>
                          <w:lang w:eastAsia="en-CA" w:bidi="ar-SA"/>
                        </w:rPr>
                        <w:drawing>
                          <wp:inline distT="0" distB="0" distL="0" distR="0">
                            <wp:extent cx="370698" cy="369052"/>
                            <wp:effectExtent l="19050" t="0" r="0" b="0"/>
                            <wp:docPr id="7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9D3DD4" w:rsidRDefault="009D3DD4" w:rsidP="0079420B">
                      <w:pPr>
                        <w:pStyle w:val="List2"/>
                        <w:framePr w:hSpace="180" w:wrap="around" w:vAnchor="text" w:hAnchor="text" w:y="1"/>
                        <w:ind w:left="0" w:firstLine="0"/>
                        <w:suppressOverlap/>
                      </w:pPr>
                      <w:r>
                        <w:t xml:space="preserve">See the picture below if you need to locate the </w:t>
                      </w:r>
                      <w:r w:rsidRPr="004E3D4C">
                        <w:rPr>
                          <w:rStyle w:val="Strong"/>
                        </w:rPr>
                        <w:t>Data Explorer</w:t>
                      </w:r>
                      <w:r>
                        <w:t>.</w:t>
                      </w:r>
                    </w:p>
                  </w:tc>
                </w:tr>
                <w:tr w:rsidR="009D3DD4" w:rsidTr="00171C99">
                  <w:trPr>
                    <w:trHeight w:val="632"/>
                  </w:trPr>
                  <w:tc>
                    <w:tcPr>
                      <w:tcW w:w="5000" w:type="pct"/>
                      <w:gridSpan w:val="2"/>
                    </w:tcPr>
                    <w:p w:rsidR="009D3DD4" w:rsidRDefault="009D3DD4" w:rsidP="0079420B">
                      <w:pPr>
                        <w:pStyle w:val="List2"/>
                        <w:framePr w:hSpace="180" w:wrap="around" w:vAnchor="text" w:hAnchor="text" w:y="1"/>
                        <w:ind w:left="0" w:firstLine="0"/>
                        <w:suppressOverlap/>
                      </w:pPr>
                      <w:r>
                        <w:rPr>
                          <w:noProof/>
                          <w:lang w:eastAsia="en-CA" w:bidi="ar-SA"/>
                        </w:rPr>
                        <w:drawing>
                          <wp:inline distT="0" distB="0" distL="0" distR="0">
                            <wp:extent cx="1916000" cy="1057275"/>
                            <wp:effectExtent l="19050" t="0" r="8050" b="0"/>
                            <wp:docPr id="93"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401608" w:rsidRDefault="00086381" w:rsidP="0079420B">
                <w:pPr>
                  <w:pStyle w:val="Heading4"/>
                  <w:outlineLvl w:val="3"/>
                </w:pPr>
                <w:r>
                  <w:fldChar w:fldCharType="begin"/>
                </w:r>
                <w:r w:rsidR="00D959AC">
                  <w:instrText xml:space="preserve"> XE "</w:instrText>
                </w:r>
                <w:r w:rsidR="00BE7DFD">
                  <w:instrText>ingest: restarting</w:instrText>
                </w:r>
                <w:r w:rsidR="00D959AC" w:rsidRPr="00AB5E07">
                  <w:instrText xml:space="preserve"> ingest</w:instrText>
                </w:r>
                <w:r w:rsidR="00D959AC">
                  <w:instrText xml:space="preserve">" </w:instrText>
                </w:r>
                <w:r>
                  <w:fldChar w:fldCharType="end"/>
                </w:r>
              </w:p>
            </w:tc>
            <w:tc>
              <w:tcPr>
                <w:tcW w:w="360" w:type="dxa"/>
              </w:tcPr>
              <w:p w:rsidR="00401608" w:rsidRDefault="00401608" w:rsidP="0079420B">
                <w:pPr>
                  <w:pStyle w:val="ListNumber"/>
                  <w:numPr>
                    <w:ilvl w:val="0"/>
                    <w:numId w:val="0"/>
                  </w:numPr>
                </w:pPr>
              </w:p>
            </w:tc>
            <w:tc>
              <w:tcPr>
                <w:tcW w:w="6480" w:type="dxa"/>
              </w:tcPr>
              <w:p w:rsidR="00401608" w:rsidRDefault="00401608" w:rsidP="003D0B79">
                <w:pPr>
                  <w:pStyle w:val="ListNumber"/>
                  <w:numPr>
                    <w:ilvl w:val="0"/>
                    <w:numId w:val="38"/>
                  </w:numPr>
                </w:pPr>
                <w:r>
                  <w:t xml:space="preserve">Click the </w:t>
                </w:r>
                <w:r w:rsidRPr="00CB6A9E">
                  <w:rPr>
                    <w:rStyle w:val="Strong"/>
                  </w:rPr>
                  <w:t>Images</w:t>
                </w:r>
                <w:r>
                  <w:t xml:space="preserve"> section of the </w:t>
                </w:r>
                <w:r w:rsidRPr="00CB6A9E">
                  <w:rPr>
                    <w:rStyle w:val="Strong"/>
                  </w:rPr>
                  <w:t>Data Explorer</w:t>
                </w:r>
                <w:r w:rsidR="00562F9F">
                  <w:t xml:space="preserve"> (see “</w:t>
                </w:r>
                <w:r w:rsidR="00086381">
                  <w:fldChar w:fldCharType="begin"/>
                </w:r>
                <w:r w:rsidR="00832018">
                  <w:instrText xml:space="preserve"> REF _Ref353779070 \h </w:instrText>
                </w:r>
                <w:r w:rsidR="00086381">
                  <w:fldChar w:fldCharType="separate"/>
                </w:r>
                <w:r w:rsidR="00FC0988">
                  <w:t>Using the Data Explorer</w:t>
                </w:r>
                <w:r w:rsidR="00086381">
                  <w:fldChar w:fldCharType="end"/>
                </w:r>
                <w:r w:rsidR="00562F9F">
                  <w:t xml:space="preserve">” on page </w:t>
                </w:r>
                <w:r w:rsidR="00086381">
                  <w:fldChar w:fldCharType="begin"/>
                </w:r>
                <w:r w:rsidR="00562F9F">
                  <w:instrText xml:space="preserve"> PAGEREF _Ref353546528 \h </w:instrText>
                </w:r>
                <w:r w:rsidR="00086381">
                  <w:fldChar w:fldCharType="separate"/>
                </w:r>
                <w:r w:rsidR="00FC0988">
                  <w:rPr>
                    <w:noProof/>
                  </w:rPr>
                  <w:t>20</w:t>
                </w:r>
                <w:r w:rsidR="00086381">
                  <w:fldChar w:fldCharType="end"/>
                </w:r>
                <w:r w:rsidR="00562F9F">
                  <w:t>)</w:t>
                </w:r>
                <w:r w:rsidR="00173032">
                  <w:t>.</w:t>
                </w:r>
                <w:r w:rsidR="00086381" w:rsidRPr="00173032">
                  <w:fldChar w:fldCharType="begin"/>
                </w:r>
                <w:r w:rsidR="00611352" w:rsidRPr="00173032">
                  <w:instrText xml:space="preserve"> XE "</w:instrText>
                </w:r>
                <w:r w:rsidR="00BE7DFD" w:rsidRPr="00173032">
                  <w:instrText xml:space="preserve">data </w:instrText>
                </w:r>
                <w:r w:rsidR="00FD1B18" w:rsidRPr="00173032">
                  <w:instrText>e</w:instrText>
                </w:r>
                <w:r w:rsidR="00611352" w:rsidRPr="00173032">
                  <w:instrText xml:space="preserve">xplorer" </w:instrText>
                </w:r>
                <w:r w:rsidR="00086381" w:rsidRPr="00173032">
                  <w:fldChar w:fldCharType="end"/>
                </w:r>
                <w:r w:rsidR="00173032">
                  <w:t xml:space="preserve"> R</w:t>
                </w:r>
                <w:r w:rsidRPr="00173032">
                  <w:t>ight</w:t>
                </w:r>
                <w:r>
                  <w:t>-clic</w:t>
                </w:r>
                <w:r w:rsidR="00173032">
                  <w:t xml:space="preserve">k the image you want to process and then click </w:t>
                </w:r>
                <w:r w:rsidR="00173032" w:rsidRPr="00401608">
                  <w:rPr>
                    <w:rStyle w:val="Strong"/>
                  </w:rPr>
                  <w:t>Restart Ingest Modules</w:t>
                </w:r>
                <w:r>
                  <w:t>.</w:t>
                </w:r>
              </w:p>
              <w:p w:rsidR="005D47EC" w:rsidRDefault="00A7494F" w:rsidP="00C26DB8">
                <w:r>
                  <w:rPr>
                    <w:noProof/>
                    <w:lang w:eastAsia="en-CA" w:bidi="ar-SA"/>
                  </w:rPr>
                  <w:drawing>
                    <wp:inline distT="0" distB="0" distL="0" distR="0">
                      <wp:extent cx="3628572" cy="1885714"/>
                      <wp:effectExtent l="38100" t="57150" r="105228" b="95486"/>
                      <wp:docPr id="119" name="Picture 118" descr="Imag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enu.png"/>
                              <pic:cNvPicPr/>
                            </pic:nvPicPr>
                            <pic:blipFill>
                              <a:blip r:embed="rId35" cstate="print"/>
                              <a:stretch>
                                <a:fillRect/>
                              </a:stretch>
                            </pic:blipFill>
                            <pic:spPr>
                              <a:xfrm>
                                <a:off x="0" y="0"/>
                                <a:ext cx="3628572" cy="188571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6226" w:rsidRDefault="000D6226" w:rsidP="000D6226"/>
              <w:p w:rsidR="000D6226" w:rsidRDefault="000D6226" w:rsidP="000D6226"/>
              <w:p w:rsidR="000D6226" w:rsidRDefault="000D6226" w:rsidP="000D6226"/>
              <w:p w:rsidR="000D6226" w:rsidRDefault="000D6226" w:rsidP="000D6226"/>
              <w:p w:rsidR="000D6226" w:rsidRDefault="000D6226" w:rsidP="00173032">
                <w:pPr>
                  <w:pStyle w:val="ListContinue"/>
                </w:pPr>
              </w:p>
              <w:p w:rsidR="00401608" w:rsidRDefault="00401608" w:rsidP="00173032">
                <w:pPr>
                  <w:pStyle w:val="ListContinue"/>
                </w:pPr>
                <w:r>
                  <w:lastRenderedPageBreak/>
                  <w:t xml:space="preserve">The </w:t>
                </w:r>
                <w:r w:rsidRPr="00401608">
                  <w:rPr>
                    <w:rStyle w:val="Strong"/>
                  </w:rPr>
                  <w:t>Ingest Modules</w:t>
                </w:r>
                <w:r>
                  <w:t xml:space="preserve"> window appears.</w:t>
                </w:r>
              </w:p>
              <w:p w:rsidR="00401608" w:rsidRDefault="00A7494F" w:rsidP="0079420B">
                <w:r>
                  <w:rPr>
                    <w:noProof/>
                    <w:lang w:eastAsia="en-CA" w:bidi="ar-SA"/>
                  </w:rPr>
                  <w:drawing>
                    <wp:inline distT="0" distB="0" distL="0" distR="0">
                      <wp:extent cx="3883715" cy="2372286"/>
                      <wp:effectExtent l="38100" t="57150" r="116785" b="104214"/>
                      <wp:docPr id="120" name="Picture 119" descr="RestartIn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rtIngest.png"/>
                              <pic:cNvPicPr/>
                            </pic:nvPicPr>
                            <pic:blipFill>
                              <a:blip r:embed="rId36" cstate="print"/>
                              <a:stretch>
                                <a:fillRect/>
                              </a:stretch>
                            </pic:blipFill>
                            <pic:spPr>
                              <a:xfrm>
                                <a:off x="0" y="0"/>
                                <a:ext cx="3883715" cy="23722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1608" w:rsidRDefault="00401608" w:rsidP="00EC730D">
                <w:pPr>
                  <w:pStyle w:val="ListNumber"/>
                  <w:spacing w:after="100"/>
                </w:pPr>
                <w:r>
                  <w:t>Select the</w:t>
                </w:r>
                <w:r w:rsidR="004E3D4C">
                  <w:t xml:space="preserve"> </w:t>
                </w:r>
                <w:r w:rsidR="006A74C0">
                  <w:t xml:space="preserve">module name </w:t>
                </w:r>
                <w:r w:rsidR="004E3D4C">
                  <w:t>check boxes for the</w:t>
                </w:r>
                <w:r>
                  <w:t xml:space="preserve"> modules you want to </w:t>
                </w:r>
                <w:r w:rsidR="0079420B">
                  <w:t>use</w:t>
                </w:r>
                <w:r>
                  <w:t xml:space="preserve"> and click </w:t>
                </w:r>
                <w:r w:rsidRPr="00401608">
                  <w:rPr>
                    <w:rStyle w:val="Strong"/>
                  </w:rPr>
                  <w:t>Start</w:t>
                </w:r>
                <w:r w:rsidR="00562F9F">
                  <w:t xml:space="preserve">. Ingest </w:t>
                </w:r>
                <w:r>
                  <w:t>starts and you can monitor the progress in the bottom right corner of the window.</w:t>
                </w:r>
              </w:p>
            </w:tc>
          </w:tr>
          <w:tr w:rsidR="00EE04F0" w:rsidTr="002F6DA5">
            <w:tc>
              <w:tcPr>
                <w:tcW w:w="3240" w:type="dxa"/>
              </w:tcPr>
              <w:p w:rsidR="00EE04F0" w:rsidRDefault="00EE04F0" w:rsidP="0079420B">
                <w:pPr>
                  <w:pStyle w:val="Heading4"/>
                  <w:outlineLvl w:val="3"/>
                </w:pPr>
              </w:p>
            </w:tc>
            <w:tc>
              <w:tcPr>
                <w:tcW w:w="360" w:type="dxa"/>
              </w:tcPr>
              <w:p w:rsidR="00EE04F0" w:rsidRDefault="00EE04F0" w:rsidP="0079420B">
                <w:pPr>
                  <w:pStyle w:val="ListNumber"/>
                  <w:numPr>
                    <w:ilvl w:val="0"/>
                    <w:numId w:val="0"/>
                  </w:numPr>
                </w:pPr>
              </w:p>
            </w:tc>
            <w:tc>
              <w:tcPr>
                <w:tcW w:w="6480" w:type="dxa"/>
              </w:tcPr>
              <w:p w:rsidR="00EE04F0" w:rsidRDefault="000D6226" w:rsidP="00061936">
                <w:pPr>
                  <w:pStyle w:val="Heading2"/>
                  <w:outlineLvl w:val="1"/>
                </w:pPr>
                <w:bookmarkStart w:id="34" w:name="_Toc351984440"/>
                <w:bookmarkStart w:id="35" w:name="_Ref352564987"/>
                <w:bookmarkStart w:id="36" w:name="_Ref353784477"/>
                <w:bookmarkStart w:id="37" w:name="_Toc367192537"/>
                <w:r>
                  <w:t>U</w:t>
                </w:r>
                <w:r w:rsidR="00EC730D">
                  <w:t>sing</w:t>
                </w:r>
                <w:r w:rsidR="00EE04F0">
                  <w:t xml:space="preserve"> a Hash Database</w:t>
                </w:r>
                <w:bookmarkEnd w:id="34"/>
                <w:bookmarkEnd w:id="35"/>
                <w:bookmarkEnd w:id="36"/>
                <w:bookmarkEnd w:id="37"/>
                <w:r w:rsidR="00086381">
                  <w:fldChar w:fldCharType="begin"/>
                </w:r>
                <w:r w:rsidR="006C749E">
                  <w:instrText xml:space="preserve"> XE "</w:instrText>
                </w:r>
                <w:r w:rsidR="00BE7DFD">
                  <w:instrText>hash database:adding a hash d</w:instrText>
                </w:r>
                <w:r w:rsidR="006C749E" w:rsidRPr="00C73810">
                  <w:instrText>atabase</w:instrText>
                </w:r>
                <w:r w:rsidR="006C749E">
                  <w:instrText xml:space="preserve">" </w:instrText>
                </w:r>
                <w:r w:rsidR="00086381">
                  <w:fldChar w:fldCharType="end"/>
                </w:r>
                <w:r w:rsidR="00086381">
                  <w:fldChar w:fldCharType="begin"/>
                </w:r>
                <w:r w:rsidR="00AF03D5">
                  <w:instrText xml:space="preserve"> XE "</w:instrText>
                </w:r>
                <w:r w:rsidR="00AF03D5" w:rsidRPr="00C9456C">
                  <w:instrText>hash database</w:instrText>
                </w:r>
                <w:r w:rsidR="00AF03D5">
                  <w:instrText xml:space="preserve">" </w:instrText>
                </w:r>
                <w:r w:rsidR="00086381">
                  <w:fldChar w:fldCharType="end"/>
                </w:r>
              </w:p>
              <w:p w:rsidR="00331029" w:rsidRDefault="005D47EC" w:rsidP="0041595A">
                <w:pPr>
                  <w:rPr>
                    <w:rFonts w:eastAsia="Times New Roman"/>
                    <w:lang w:eastAsia="en-CA" w:bidi="ar-SA"/>
                  </w:rPr>
                </w:pPr>
                <w:r>
                  <w:rPr>
                    <w:rFonts w:eastAsia="Times New Roman"/>
                    <w:lang w:eastAsia="en-CA" w:bidi="ar-SA"/>
                  </w:rPr>
                  <w:t xml:space="preserve">A hash database contains a list of MD5 sum values that Autopsy can use </w:t>
                </w:r>
                <w:r w:rsidR="00CB6A9E" w:rsidRPr="00CB6A9E">
                  <w:rPr>
                    <w:rFonts w:eastAsia="Times New Roman"/>
                    <w:lang w:eastAsia="en-CA" w:bidi="ar-SA"/>
                  </w:rPr>
                  <w:t>to i</w:t>
                </w:r>
                <w:r w:rsidR="004E3D4C">
                  <w:rPr>
                    <w:rFonts w:eastAsia="Times New Roman"/>
                    <w:lang w:eastAsia="en-CA" w:bidi="ar-SA"/>
                  </w:rPr>
                  <w:t>dentify files that are “known”</w:t>
                </w:r>
                <w:r w:rsidR="00CB6A9E">
                  <w:rPr>
                    <w:rFonts w:eastAsia="Times New Roman"/>
                    <w:lang w:eastAsia="en-CA" w:bidi="ar-SA"/>
                  </w:rPr>
                  <w:t xml:space="preserve">. </w:t>
                </w:r>
                <w:r w:rsidR="00CB6A9E" w:rsidRPr="00CB6A9E">
                  <w:rPr>
                    <w:rFonts w:eastAsia="Times New Roman"/>
                    <w:lang w:eastAsia="en-CA" w:bidi="ar-SA"/>
                  </w:rPr>
                  <w:t>Known good files are those that can be safely ignored</w:t>
                </w:r>
                <w:r w:rsidR="004E3D4C">
                  <w:rPr>
                    <w:rFonts w:eastAsia="Times New Roman"/>
                    <w:lang w:eastAsia="en-CA" w:bidi="ar-SA"/>
                  </w:rPr>
                  <w:t xml:space="preserve"> during disk analysis</w:t>
                </w:r>
                <w:r w:rsidR="00CB6A9E" w:rsidRPr="00CB6A9E">
                  <w:rPr>
                    <w:rFonts w:eastAsia="Times New Roman"/>
                    <w:lang w:eastAsia="en-CA" w:bidi="ar-SA"/>
                  </w:rPr>
                  <w:t xml:space="preserve">. This set of files frequently includes standard </w:t>
                </w:r>
                <w:r w:rsidR="00FA41A1">
                  <w:rPr>
                    <w:rFonts w:eastAsia="Times New Roman"/>
                    <w:lang w:eastAsia="en-CA" w:bidi="ar-SA"/>
                  </w:rPr>
                  <w:t>operating system</w:t>
                </w:r>
                <w:r w:rsidR="00CB6A9E" w:rsidRPr="00CB6A9E">
                  <w:rPr>
                    <w:rFonts w:eastAsia="Times New Roman"/>
                    <w:lang w:eastAsia="en-CA" w:bidi="ar-SA"/>
                  </w:rPr>
                  <w:t xml:space="preserve"> and application files. </w:t>
                </w:r>
                <w:r w:rsidR="00FA41A1">
                  <w:rPr>
                    <w:rFonts w:eastAsia="Times New Roman"/>
                    <w:lang w:eastAsia="en-CA" w:bidi="ar-SA"/>
                  </w:rPr>
                  <w:t>By i</w:t>
                </w:r>
                <w:r w:rsidR="00CB6A9E" w:rsidRPr="00CB6A9E">
                  <w:rPr>
                    <w:rFonts w:eastAsia="Times New Roman"/>
                    <w:lang w:eastAsia="en-CA" w:bidi="ar-SA"/>
                  </w:rPr>
                  <w:t xml:space="preserve">gnoring </w:t>
                </w:r>
                <w:r w:rsidR="00FA41A1">
                  <w:rPr>
                    <w:rFonts w:eastAsia="Times New Roman"/>
                    <w:lang w:eastAsia="en-CA" w:bidi="ar-SA"/>
                  </w:rPr>
                  <w:t xml:space="preserve">these </w:t>
                </w:r>
                <w:r w:rsidR="00CB6A9E" w:rsidRPr="00CB6A9E">
                  <w:rPr>
                    <w:rFonts w:eastAsia="Times New Roman"/>
                    <w:lang w:eastAsia="en-CA" w:bidi="ar-SA"/>
                  </w:rPr>
                  <w:t xml:space="preserve">files, </w:t>
                </w:r>
                <w:r w:rsidR="00FA41A1">
                  <w:rPr>
                    <w:rFonts w:eastAsia="Times New Roman"/>
                    <w:lang w:eastAsia="en-CA" w:bidi="ar-SA"/>
                  </w:rPr>
                  <w:t xml:space="preserve">you </w:t>
                </w:r>
                <w:r w:rsidR="00CB6A9E" w:rsidRPr="00CB6A9E">
                  <w:rPr>
                    <w:rFonts w:eastAsia="Times New Roman"/>
                    <w:lang w:eastAsia="en-CA" w:bidi="ar-SA"/>
                  </w:rPr>
                  <w:t>can greatly reduce</w:t>
                </w:r>
                <w:r w:rsidR="00F15309">
                  <w:rPr>
                    <w:rFonts w:eastAsia="Times New Roman"/>
                    <w:lang w:eastAsia="en-CA" w:bidi="ar-SA"/>
                  </w:rPr>
                  <w:t xml:space="preserve"> disk</w:t>
                </w:r>
                <w:r w:rsidR="00CB6A9E" w:rsidRPr="00CB6A9E">
                  <w:rPr>
                    <w:rFonts w:eastAsia="Times New Roman"/>
                    <w:lang w:eastAsia="en-CA" w:bidi="ar-SA"/>
                  </w:rPr>
                  <w:t xml:space="preserve"> image analysis time.</w:t>
                </w:r>
              </w:p>
              <w:p w:rsidR="00EE04F0" w:rsidRPr="0041595A" w:rsidRDefault="00CB6A9E" w:rsidP="0041595A">
                <w:pPr>
                  <w:rPr>
                    <w:rFonts w:eastAsia="Times New Roman"/>
                    <w:lang w:eastAsia="en-CA" w:bidi="ar-SA"/>
                  </w:rPr>
                </w:pPr>
                <w:r w:rsidRPr="0041595A">
                  <w:rPr>
                    <w:rFonts w:eastAsia="Times New Roman"/>
                    <w:lang w:eastAsia="en-CA" w:bidi="ar-SA"/>
                  </w:rPr>
                  <w:t>Known bad (also called nota</w:t>
                </w:r>
                <w:r w:rsidR="00F15309" w:rsidRPr="0041595A">
                  <w:rPr>
                    <w:rFonts w:eastAsia="Times New Roman"/>
                    <w:lang w:eastAsia="en-CA" w:bidi="ar-SA"/>
                  </w:rPr>
                  <w:t>ble) files are those that deserve special attention. Th</w:t>
                </w:r>
                <w:r w:rsidRPr="0041595A">
                  <w:rPr>
                    <w:rFonts w:eastAsia="Times New Roman"/>
                    <w:lang w:eastAsia="en-CA" w:bidi="ar-SA"/>
                  </w:rPr>
                  <w:t>is set will vary depending on the type of investigation, but common examples include contraband images and malware</w:t>
                </w:r>
                <w:r w:rsidR="00FA41A1" w:rsidRPr="0041595A">
                  <w:rPr>
                    <w:rFonts w:eastAsia="Times New Roman"/>
                    <w:lang w:eastAsia="en-CA" w:bidi="ar-SA"/>
                  </w:rPr>
                  <w:t>.</w:t>
                </w: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EC730D" w:rsidRDefault="00EC730D" w:rsidP="0079420B">
                <w:pPr>
                  <w:rPr>
                    <w:rFonts w:eastAsia="Times New Roman"/>
                    <w:lang w:eastAsia="en-CA" w:bidi="ar-SA"/>
                  </w:rPr>
                </w:pPr>
              </w:p>
              <w:p w:rsidR="00F15309" w:rsidRDefault="00F15309" w:rsidP="0079420B">
                <w:pPr>
                  <w:rPr>
                    <w:rFonts w:eastAsia="Times New Roman"/>
                    <w:lang w:eastAsia="en-CA" w:bidi="ar-SA"/>
                  </w:rPr>
                </w:pPr>
                <w:r>
                  <w:rPr>
                    <w:rFonts w:eastAsia="Times New Roman"/>
                    <w:lang w:eastAsia="en-CA" w:bidi="ar-SA"/>
                  </w:rPr>
                  <w:lastRenderedPageBreak/>
                  <w:t>You can use hash databases with the following formats</w:t>
                </w:r>
              </w:p>
              <w:p w:rsidR="00F15309" w:rsidRDefault="00F15309" w:rsidP="0079420B">
                <w:pPr>
                  <w:pStyle w:val="ListBullet2"/>
                </w:pPr>
                <w:r w:rsidRPr="00050811">
                  <w:t>NIST NSRL</w:t>
                </w:r>
                <w:r w:rsidR="00086381">
                  <w:fldChar w:fldCharType="begin"/>
                </w:r>
                <w:r>
                  <w:instrText xml:space="preserve"> TA \l "</w:instrText>
                </w:r>
                <w:r w:rsidRPr="008417DE">
                  <w:instrText>NSRL: National Software Reference Library</w:instrText>
                </w:r>
                <w:r>
                  <w:instrText xml:space="preserve">" \s "NSRL" \c 1 </w:instrText>
                </w:r>
                <w:r w:rsidR="00086381">
                  <w:fldChar w:fldCharType="end"/>
                </w:r>
                <w:r w:rsidR="00086381">
                  <w:fldChar w:fldCharType="begin"/>
                </w:r>
                <w:r>
                  <w:instrText xml:space="preserve"> XE "hash d</w:instrText>
                </w:r>
                <w:r w:rsidRPr="00675F39">
                  <w:instrText>atabase:NIST NSRL</w:instrText>
                </w:r>
                <w:r>
                  <w:instrText xml:space="preserve">" </w:instrText>
                </w:r>
                <w:r w:rsidR="00086381">
                  <w:fldChar w:fldCharType="end"/>
                </w:r>
                <w:r w:rsidRPr="00050811">
                  <w:t xml:space="preserve"> </w:t>
                </w:r>
              </w:p>
              <w:p w:rsidR="00F15309" w:rsidRDefault="00F15309" w:rsidP="0079420B">
                <w:pPr>
                  <w:pStyle w:val="ListBullet2"/>
                </w:pPr>
                <w:r>
                  <w:t>EnCase</w:t>
                </w:r>
                <w:r w:rsidR="00086381">
                  <w:fldChar w:fldCharType="begin"/>
                </w:r>
                <w:r>
                  <w:instrText xml:space="preserve"> XE "</w:instrText>
                </w:r>
                <w:r w:rsidRPr="00F9204F">
                  <w:instrText>hash database:EnCase</w:instrText>
                </w:r>
                <w:r>
                  <w:instrText xml:space="preserve">" </w:instrText>
                </w:r>
                <w:r w:rsidR="00086381">
                  <w:fldChar w:fldCharType="end"/>
                </w:r>
                <w:r w:rsidRPr="00050811">
                  <w:t xml:space="preserve"> </w:t>
                </w:r>
              </w:p>
              <w:p w:rsidR="00F15309" w:rsidRDefault="00F15309" w:rsidP="0079420B">
                <w:pPr>
                  <w:pStyle w:val="ListBullet2"/>
                </w:pPr>
                <w:r w:rsidRPr="00050811">
                  <w:t>MD5</w:t>
                </w:r>
                <w:r w:rsidR="00086381">
                  <w:fldChar w:fldCharType="begin"/>
                </w:r>
                <w:r>
                  <w:instrText xml:space="preserve"> TA \l "</w:instrText>
                </w:r>
                <w:r w:rsidRPr="00076B61">
                  <w:instrText>MD5: Message Data 5 – a one way hash function</w:instrText>
                </w:r>
                <w:r>
                  <w:instrText xml:space="preserve">" \s "MD5" \c 1 </w:instrText>
                </w:r>
                <w:r w:rsidR="00086381">
                  <w:fldChar w:fldCharType="end"/>
                </w:r>
                <w:r w:rsidRPr="00050811">
                  <w:t xml:space="preserve"> </w:t>
                </w:r>
              </w:p>
              <w:p w:rsidR="00EC730D" w:rsidRPr="00EC730D" w:rsidRDefault="00F15309" w:rsidP="0079420B">
                <w:pPr>
                  <w:pStyle w:val="ListBullet2"/>
                </w:pPr>
                <w:r>
                  <w:t>HashKeeper</w:t>
                </w:r>
              </w:p>
              <w:p w:rsidR="00F15309" w:rsidRPr="00FA41A1" w:rsidRDefault="000A1B9A" w:rsidP="0079420B">
                <w:pPr>
                  <w:rPr>
                    <w:rFonts w:eastAsia="Times New Roman"/>
                    <w:lang w:eastAsia="en-CA" w:bidi="ar-SA"/>
                  </w:rPr>
                </w:pPr>
                <w:r w:rsidRPr="000A1B9A">
                  <w:rPr>
                    <w:rFonts w:eastAsia="Times New Roman"/>
                    <w:lang w:eastAsia="en-CA" w:bidi="ar-SA"/>
                  </w:rPr>
                  <w:t xml:space="preserve">To use a hash database, ensure that you enable the </w:t>
                </w:r>
                <w:r w:rsidRPr="000A1B9A">
                  <w:rPr>
                    <w:rStyle w:val="Strong"/>
                    <w:lang w:eastAsia="en-CA" w:bidi="ar-SA"/>
                  </w:rPr>
                  <w:t>Hash Lookup</w:t>
                </w:r>
                <w:r w:rsidRPr="000A1B9A">
                  <w:rPr>
                    <w:rFonts w:eastAsia="Times New Roman"/>
                    <w:lang w:eastAsia="en-CA" w:bidi="ar-SA"/>
                  </w:rPr>
                  <w:t xml:space="preserve"> ingest module.</w:t>
                </w:r>
              </w:p>
            </w:tc>
          </w:tr>
          <w:tr w:rsidR="00F15309" w:rsidTr="00C26DB8">
            <w:tc>
              <w:tcPr>
                <w:tcW w:w="3240" w:type="dxa"/>
              </w:tcPr>
              <w:p w:rsidR="00F15309" w:rsidRDefault="00F15309" w:rsidP="000D6226">
                <w:pPr>
                  <w:pStyle w:val="Heading4"/>
                  <w:outlineLvl w:val="3"/>
                </w:pPr>
                <w:r>
                  <w:lastRenderedPageBreak/>
                  <w:t xml:space="preserve">To </w:t>
                </w:r>
                <w:r w:rsidR="000D6226">
                  <w:t>use</w:t>
                </w:r>
                <w:r>
                  <w:t xml:space="preserve"> a hash database</w:t>
                </w:r>
              </w:p>
            </w:tc>
            <w:tc>
              <w:tcPr>
                <w:tcW w:w="360" w:type="dxa"/>
              </w:tcPr>
              <w:p w:rsidR="00F15309" w:rsidRDefault="00F15309" w:rsidP="0079420B">
                <w:pPr>
                  <w:pStyle w:val="ListNumber"/>
                  <w:numPr>
                    <w:ilvl w:val="0"/>
                    <w:numId w:val="0"/>
                  </w:numPr>
                </w:pPr>
              </w:p>
            </w:tc>
            <w:tc>
              <w:tcPr>
                <w:tcW w:w="6480" w:type="dxa"/>
              </w:tcPr>
              <w:p w:rsidR="00F15309" w:rsidRDefault="00C7616A" w:rsidP="0079420B">
                <w:pPr>
                  <w:pStyle w:val="ListNumber"/>
                  <w:numPr>
                    <w:ilvl w:val="0"/>
                    <w:numId w:val="37"/>
                  </w:numPr>
                </w:pPr>
                <w:r>
                  <w:t>On</w:t>
                </w:r>
                <w:r w:rsidR="00F15309">
                  <w:t xml:space="preserve"> the </w:t>
                </w:r>
                <w:r w:rsidR="00F15309" w:rsidRPr="00B87011">
                  <w:rPr>
                    <w:rStyle w:val="Strong"/>
                  </w:rPr>
                  <w:t>Tools</w:t>
                </w:r>
                <w:r w:rsidR="00F15309">
                  <w:t xml:space="preserve"> menu, click </w:t>
                </w:r>
                <w:r w:rsidR="00F15309" w:rsidRPr="00B87011">
                  <w:rPr>
                    <w:rStyle w:val="Strong"/>
                  </w:rPr>
                  <w:t>Options</w:t>
                </w:r>
                <w:r w:rsidR="00F15309">
                  <w:t xml:space="preserve">. The </w:t>
                </w:r>
                <w:r w:rsidR="00B87011" w:rsidRPr="00B87011">
                  <w:rPr>
                    <w:rStyle w:val="Strong"/>
                  </w:rPr>
                  <w:t>Options</w:t>
                </w:r>
                <w:r w:rsidR="00B87011">
                  <w:t xml:space="preserve"> window appears.</w:t>
                </w:r>
              </w:p>
              <w:p w:rsidR="00B87011" w:rsidRDefault="006B0502" w:rsidP="0079420B">
                <w:r>
                  <w:rPr>
                    <w:noProof/>
                    <w:lang w:eastAsia="en-CA" w:bidi="ar-SA"/>
                  </w:rPr>
                  <w:drawing>
                    <wp:inline distT="0" distB="0" distL="0" distR="0">
                      <wp:extent cx="3866477" cy="3291048"/>
                      <wp:effectExtent l="38100" t="57150" r="114973" b="99852"/>
                      <wp:docPr id="121" name="Picture 120" descr="Options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HashDatabase.png"/>
                              <pic:cNvPicPr/>
                            </pic:nvPicPr>
                            <pic:blipFill>
                              <a:blip r:embed="rId37" cstate="print"/>
                              <a:stretch>
                                <a:fillRect/>
                              </a:stretch>
                            </pic:blipFill>
                            <pic:spPr>
                              <a:xfrm>
                                <a:off x="0" y="0"/>
                                <a:ext cx="3866477" cy="329104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730D" w:rsidRDefault="00B87011" w:rsidP="0079420B">
                <w:pPr>
                  <w:pStyle w:val="ListNumber"/>
                </w:pPr>
                <w:r>
                  <w:t xml:space="preserve">If it is not already active, click </w:t>
                </w:r>
                <w:r w:rsidRPr="00B87011">
                  <w:rPr>
                    <w:rStyle w:val="Strong"/>
                  </w:rPr>
                  <w:t>Hash Database</w:t>
                </w:r>
                <w:r>
                  <w:t xml:space="preserve">. Click </w:t>
                </w:r>
                <w:r w:rsidRPr="00B87011">
                  <w:rPr>
                    <w:rStyle w:val="Strong"/>
                  </w:rPr>
                  <w:t>Import Database</w:t>
                </w:r>
                <w:r>
                  <w:t xml:space="preserve">. </w:t>
                </w:r>
              </w:p>
              <w:p w:rsidR="00EC730D" w:rsidRDefault="00EC730D" w:rsidP="00EC730D"/>
              <w:p w:rsidR="00EC730D" w:rsidRDefault="00EC730D" w:rsidP="00EC730D"/>
              <w:p w:rsidR="002F6DA5" w:rsidRDefault="002F6DA5" w:rsidP="00EC730D"/>
              <w:p w:rsidR="00EC730D" w:rsidRDefault="00EC730D" w:rsidP="00EC730D">
                <w:pPr>
                  <w:pStyle w:val="ListNumber"/>
                  <w:numPr>
                    <w:ilvl w:val="0"/>
                    <w:numId w:val="0"/>
                  </w:numPr>
                </w:pPr>
              </w:p>
              <w:p w:rsidR="00F15309" w:rsidRDefault="00B87011" w:rsidP="002F6DA5">
                <w:pPr>
                  <w:pStyle w:val="ListContinue"/>
                </w:pPr>
                <w:r>
                  <w:lastRenderedPageBreak/>
                  <w:t xml:space="preserve">The </w:t>
                </w:r>
                <w:r w:rsidRPr="0079420B">
                  <w:rPr>
                    <w:rStyle w:val="Strong"/>
                  </w:rPr>
                  <w:t>Add Hash Database</w:t>
                </w:r>
                <w:r>
                  <w:t xml:space="preserve"> dialog box appears.</w:t>
                </w:r>
              </w:p>
              <w:p w:rsidR="00B87011" w:rsidRDefault="006B0502" w:rsidP="0079420B">
                <w:r>
                  <w:rPr>
                    <w:noProof/>
                    <w:lang w:eastAsia="en-CA" w:bidi="ar-SA"/>
                  </w:rPr>
                  <w:drawing>
                    <wp:inline distT="0" distB="0" distL="0" distR="0">
                      <wp:extent cx="3866667" cy="2295238"/>
                      <wp:effectExtent l="38100" t="57150" r="114783" b="86012"/>
                      <wp:docPr id="122" name="Picture 121" descr="Add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HashDatabase.png"/>
                              <pic:cNvPicPr/>
                            </pic:nvPicPr>
                            <pic:blipFill>
                              <a:blip r:embed="rId38" cstate="print"/>
                              <a:stretch>
                                <a:fillRect/>
                              </a:stretch>
                            </pic:blipFill>
                            <pic:spPr>
                              <a:xfrm>
                                <a:off x="0" y="0"/>
                                <a:ext cx="3866667" cy="229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B87011" w:rsidP="0079420B">
                <w:pPr>
                  <w:pStyle w:val="ListNumber"/>
                </w:pPr>
                <w:r>
                  <w:t xml:space="preserve">Click </w:t>
                </w:r>
                <w:r w:rsidRPr="00B87011">
                  <w:rPr>
                    <w:rStyle w:val="Strong"/>
                  </w:rPr>
                  <w:t>Browse</w:t>
                </w:r>
                <w:r>
                  <w:t xml:space="preserve"> and </w:t>
                </w:r>
                <w:r w:rsidR="002F6DA5">
                  <w:t>change to the directory on your computer where the database is stored.</w:t>
                </w:r>
                <w:r>
                  <w:t xml:space="preserve"> The </w:t>
                </w:r>
                <w:r w:rsidRPr="00B87011">
                  <w:rPr>
                    <w:rStyle w:val="Strong"/>
                  </w:rPr>
                  <w:t>Open</w:t>
                </w:r>
                <w:r>
                  <w:t xml:space="preserve"> </w:t>
                </w:r>
                <w:r w:rsidR="00C740F3">
                  <w:t>dialog box</w:t>
                </w:r>
                <w:r>
                  <w:t xml:space="preserve"> appears.</w:t>
                </w:r>
              </w:p>
              <w:p w:rsidR="00DB6C29" w:rsidRDefault="006B0502" w:rsidP="00DB6C29">
                <w:r>
                  <w:rPr>
                    <w:noProof/>
                    <w:lang w:eastAsia="en-CA" w:bidi="ar-SA"/>
                  </w:rPr>
                  <w:drawing>
                    <wp:inline distT="0" distB="0" distL="0" distR="0">
                      <wp:extent cx="3929714" cy="2858571"/>
                      <wp:effectExtent l="38100" t="57150" r="108886" b="94179"/>
                      <wp:docPr id="123" name="Picture 122" descr="HashDatabaseNavi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Navigate.png"/>
                              <pic:cNvPicPr/>
                            </pic:nvPicPr>
                            <pic:blipFill>
                              <a:blip r:embed="rId39" cstate="print"/>
                              <a:stretch>
                                <a:fillRect/>
                              </a:stretch>
                            </pic:blipFill>
                            <pic:spPr>
                              <a:xfrm>
                                <a:off x="0" y="0"/>
                                <a:ext cx="3929714" cy="285857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B87011" w:rsidP="00331029">
                <w:pPr>
                  <w:pStyle w:val="ListNumber"/>
                </w:pPr>
                <w:r>
                  <w:t>Click th</w:t>
                </w:r>
                <w:r w:rsidR="00EC6B78">
                  <w:t xml:space="preserve">e database file name and click </w:t>
                </w:r>
                <w:r w:rsidR="00EC6B78" w:rsidRPr="00EC6B78">
                  <w:rPr>
                    <w:rStyle w:val="Strong"/>
                  </w:rPr>
                  <w:t>O</w:t>
                </w:r>
                <w:r w:rsidRPr="00EC6B78">
                  <w:rPr>
                    <w:rStyle w:val="Strong"/>
                  </w:rPr>
                  <w:t>pen</w:t>
                </w:r>
                <w:r>
                  <w:t>.</w:t>
                </w:r>
              </w:p>
              <w:p w:rsidR="002F6DA5" w:rsidRDefault="002F6DA5" w:rsidP="003B4566"/>
              <w:p w:rsidR="003B4566" w:rsidRDefault="003B4566" w:rsidP="003B4566"/>
              <w:p w:rsidR="003B4566" w:rsidRDefault="003B4566" w:rsidP="003B4566">
                <w:pPr>
                  <w:pStyle w:val="ListContinue"/>
                </w:pPr>
              </w:p>
              <w:p w:rsidR="003B4566" w:rsidRDefault="003B4566" w:rsidP="003B4566">
                <w:pPr>
                  <w:pStyle w:val="ListContinue"/>
                </w:pPr>
                <w:r>
                  <w:lastRenderedPageBreak/>
                  <w:t xml:space="preserve">The </w:t>
                </w:r>
                <w:r w:rsidRPr="003B4566">
                  <w:rPr>
                    <w:rStyle w:val="Strong"/>
                  </w:rPr>
                  <w:t>Add Hash Database</w:t>
                </w:r>
                <w:r>
                  <w:t xml:space="preserve"> box updates to show the name of the database you selected.</w:t>
                </w:r>
              </w:p>
              <w:p w:rsidR="00B87011" w:rsidRDefault="00A170E6" w:rsidP="0079420B">
                <w:r>
                  <w:rPr>
                    <w:noProof/>
                    <w:lang w:eastAsia="en-CA" w:bidi="ar-SA"/>
                  </w:rPr>
                  <w:drawing>
                    <wp:inline distT="0" distB="0" distL="0" distR="0">
                      <wp:extent cx="3866667" cy="2295238"/>
                      <wp:effectExtent l="38100" t="57150" r="114783" b="86012"/>
                      <wp:docPr id="20" name="Picture 19" descr="HashDatabase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DatabaseSelected.png"/>
                              <pic:cNvPicPr/>
                            </pic:nvPicPr>
                            <pic:blipFill>
                              <a:blip r:embed="rId40" cstate="print"/>
                              <a:stretch>
                                <a:fillRect/>
                              </a:stretch>
                            </pic:blipFill>
                            <pic:spPr>
                              <a:xfrm>
                                <a:off x="0" y="0"/>
                                <a:ext cx="3866667" cy="229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7011" w:rsidRDefault="009305D2" w:rsidP="0079420B">
                <w:pPr>
                  <w:pStyle w:val="ListNumber"/>
                </w:pPr>
                <w:r>
                  <w:t>If you want to designate the database as a list of known good files, c</w:t>
                </w:r>
                <w:r w:rsidR="00B87011">
                  <w:t xml:space="preserve">lick </w:t>
                </w:r>
                <w:r w:rsidR="00B87011" w:rsidRPr="00B87011">
                  <w:rPr>
                    <w:rStyle w:val="Strong"/>
                  </w:rPr>
                  <w:t>NSRL</w:t>
                </w:r>
                <w:r w:rsidR="00B87011">
                  <w:t xml:space="preserve">. Otherwise, click </w:t>
                </w:r>
                <w:r w:rsidR="00B87011" w:rsidRPr="00B87011">
                  <w:rPr>
                    <w:rStyle w:val="Strong"/>
                  </w:rPr>
                  <w:t>Known Bad</w:t>
                </w:r>
                <w:r w:rsidR="00086381">
                  <w:rPr>
                    <w:rStyle w:val="Strong"/>
                  </w:rPr>
                  <w:fldChar w:fldCharType="begin"/>
                </w:r>
                <w:r w:rsidR="00611352">
                  <w:instrText xml:space="preserve"> XE "</w:instrText>
                </w:r>
                <w:r w:rsidR="00611352" w:rsidRPr="00C0349D">
                  <w:rPr>
                    <w:rStyle w:val="Strong"/>
                  </w:rPr>
                  <w:instrText>hash database:</w:instrText>
                </w:r>
                <w:r w:rsidR="00611352" w:rsidRPr="00C0349D">
                  <w:instrText>known bad files</w:instrText>
                </w:r>
                <w:r w:rsidR="00611352">
                  <w:instrText xml:space="preserve">" </w:instrText>
                </w:r>
                <w:r w:rsidR="00086381">
                  <w:rPr>
                    <w:rStyle w:val="Strong"/>
                  </w:rPr>
                  <w:fldChar w:fldCharType="end"/>
                </w:r>
                <w:r w:rsidR="00B87011">
                  <w:t xml:space="preserve">. Click </w:t>
                </w:r>
                <w:r w:rsidR="00B87011" w:rsidRPr="00B87011">
                  <w:rPr>
                    <w:rStyle w:val="Strong"/>
                  </w:rPr>
                  <w:t>OK</w:t>
                </w:r>
                <w:r w:rsidR="00B87011">
                  <w:t xml:space="preserve">. </w:t>
                </w:r>
                <w:r w:rsidR="003B4566">
                  <w:t xml:space="preserve">Ensure that the </w:t>
                </w:r>
                <w:r w:rsidR="003B4566" w:rsidRPr="003B4566">
                  <w:rPr>
                    <w:rStyle w:val="Strong"/>
                  </w:rPr>
                  <w:t>Enable for ingest</w:t>
                </w:r>
                <w:r w:rsidR="003B4566">
                  <w:t xml:space="preserve"> checkbox is selected.</w:t>
                </w:r>
              </w:p>
              <w:tbl>
                <w:tblPr>
                  <w:tblStyle w:val="ColumnTable"/>
                  <w:tblW w:w="4727" w:type="pct"/>
                  <w:tblLayout w:type="fixed"/>
                  <w:tblLook w:val="04A0"/>
                </w:tblPr>
                <w:tblGrid>
                  <w:gridCol w:w="836"/>
                  <w:gridCol w:w="5181"/>
                </w:tblGrid>
                <w:tr w:rsidR="00A5331E" w:rsidTr="003A2CAA">
                  <w:trPr>
                    <w:trHeight w:val="632"/>
                  </w:trPr>
                  <w:tc>
                    <w:tcPr>
                      <w:tcW w:w="695" w:type="pct"/>
                    </w:tcPr>
                    <w:p w:rsidR="00A5331E" w:rsidRDefault="00A5331E" w:rsidP="00A5331E">
                      <w:pPr>
                        <w:pStyle w:val="List2"/>
                        <w:framePr w:hSpace="180" w:wrap="around" w:vAnchor="text" w:hAnchor="text" w:y="1"/>
                        <w:ind w:left="0" w:firstLine="0"/>
                        <w:suppressOverlap/>
                      </w:pPr>
                      <w:r>
                        <w:rPr>
                          <w:noProof/>
                          <w:lang w:eastAsia="en-CA" w:bidi="ar-SA"/>
                        </w:rPr>
                        <w:drawing>
                          <wp:inline distT="0" distB="0" distL="0" distR="0">
                            <wp:extent cx="365714" cy="365714"/>
                            <wp:effectExtent l="19050" t="0" r="0" b="0"/>
                            <wp:docPr id="4"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A5331E" w:rsidRDefault="00A5331E" w:rsidP="00A5331E">
                      <w:pPr>
                        <w:pStyle w:val="List2"/>
                        <w:framePr w:hSpace="180" w:wrap="around" w:vAnchor="text" w:hAnchor="text" w:y="1"/>
                        <w:ind w:left="0" w:firstLine="0"/>
                        <w:suppressOverlap/>
                      </w:pPr>
                      <w:r>
                        <w:t>You can use multiple hash databases; however, you cannot use the same database for both good and bad files.</w:t>
                      </w:r>
                    </w:p>
                  </w:tc>
                </w:tr>
              </w:tbl>
              <w:p w:rsidR="00A5331E" w:rsidRDefault="00A5331E" w:rsidP="00A5331E">
                <w:pPr>
                  <w:pStyle w:val="ListContinue"/>
                </w:pPr>
                <w:r>
                  <w:t xml:space="preserve">The </w:t>
                </w:r>
                <w:r w:rsidRPr="005F4916">
                  <w:rPr>
                    <w:rStyle w:val="Strong"/>
                  </w:rPr>
                  <w:t>Options</w:t>
                </w:r>
                <w:r>
                  <w:t xml:space="preserve"> window reappears and shows the database in the list.</w:t>
                </w:r>
              </w:p>
              <w:p w:rsidR="00B87011" w:rsidRDefault="00DB6C29" w:rsidP="0079420B">
                <w:pPr>
                  <w:pStyle w:val="ListNumber"/>
                  <w:numPr>
                    <w:ilvl w:val="0"/>
                    <w:numId w:val="0"/>
                  </w:numPr>
                  <w:ind w:left="360" w:hanging="360"/>
                </w:pPr>
                <w:r>
                  <w:rPr>
                    <w:noProof/>
                    <w:lang w:eastAsia="en-CA" w:bidi="ar-SA"/>
                  </w:rPr>
                  <w:drawing>
                    <wp:inline distT="0" distB="0" distL="0" distR="0">
                      <wp:extent cx="3929143" cy="1748571"/>
                      <wp:effectExtent l="38100" t="57150" r="109457" b="99279"/>
                      <wp:docPr id="15" name="Picture 14" descr="Index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HashDatabase.png"/>
                              <pic:cNvPicPr/>
                            </pic:nvPicPr>
                            <pic:blipFill>
                              <a:blip r:embed="rId41" cstate="print"/>
                              <a:stretch>
                                <a:fillRect/>
                              </a:stretch>
                            </pic:blipFill>
                            <pic:spPr>
                              <a:xfrm>
                                <a:off x="0" y="0"/>
                                <a:ext cx="3929143" cy="174857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4566" w:rsidRDefault="005F4916" w:rsidP="0079420B">
                <w:pPr>
                  <w:pStyle w:val="ListNumber"/>
                </w:pPr>
                <w:r>
                  <w:t xml:space="preserve">If this is the first time you added the database, </w:t>
                </w:r>
                <w:r w:rsidR="00321DDF">
                  <w:t xml:space="preserve">the </w:t>
                </w:r>
                <w:r w:rsidR="00321DDF" w:rsidRPr="00BF6778">
                  <w:rPr>
                    <w:rStyle w:val="Strong"/>
                  </w:rPr>
                  <w:t>Index Status</w:t>
                </w:r>
                <w:r w:rsidR="00321DDF">
                  <w:t xml:space="preserve"> shows </w:t>
                </w:r>
                <w:r w:rsidR="00321DDF" w:rsidRPr="00BE0530">
                  <w:rPr>
                    <w:rStyle w:val="Strong"/>
                  </w:rPr>
                  <w:t>ERROR: Index does not exist</w:t>
                </w:r>
                <w:r w:rsidR="00321DDF">
                  <w:t xml:space="preserve">. </w:t>
                </w:r>
                <w:r>
                  <w:t xml:space="preserve">Click </w:t>
                </w:r>
                <w:r w:rsidRPr="005F4916">
                  <w:rPr>
                    <w:rStyle w:val="Strong"/>
                  </w:rPr>
                  <w:t>Index</w:t>
                </w:r>
                <w:r>
                  <w:t>.</w:t>
                </w:r>
                <w:r w:rsidR="00B87011">
                  <w:t xml:space="preserve"> </w:t>
                </w:r>
              </w:p>
              <w:p w:rsidR="003B4566" w:rsidRDefault="003B4566" w:rsidP="003B4566">
                <w:pPr>
                  <w:pStyle w:val="ListContinue"/>
                </w:pPr>
              </w:p>
              <w:p w:rsidR="00B87011" w:rsidRDefault="005F4916" w:rsidP="003B4566">
                <w:pPr>
                  <w:pStyle w:val="ListContinue"/>
                </w:pPr>
                <w:r>
                  <w:lastRenderedPageBreak/>
                  <w:t xml:space="preserve">The </w:t>
                </w:r>
                <w:r w:rsidRPr="005F4916">
                  <w:rPr>
                    <w:rStyle w:val="Strong"/>
                  </w:rPr>
                  <w:t>Index database</w:t>
                </w:r>
                <w:r>
                  <w:t xml:space="preserve"> dialog box appears</w:t>
                </w:r>
                <w:r w:rsidR="003B4566">
                  <w:t xml:space="preserve"> to show the progress of the indexing process</w:t>
                </w:r>
                <w:r>
                  <w:t>.</w:t>
                </w:r>
              </w:p>
              <w:p w:rsidR="005F4916" w:rsidRDefault="00DB6C29" w:rsidP="0079420B">
                <w:r>
                  <w:rPr>
                    <w:noProof/>
                    <w:lang w:eastAsia="en-CA" w:bidi="ar-SA"/>
                  </w:rPr>
                  <w:drawing>
                    <wp:inline distT="0" distB="0" distL="0" distR="0">
                      <wp:extent cx="3904857" cy="978095"/>
                      <wp:effectExtent l="38100" t="57150" r="114693" b="88705"/>
                      <wp:docPr id="16" name="Picture 15" descr="IndexingHas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ingHashDatabase.png"/>
                              <pic:cNvPicPr/>
                            </pic:nvPicPr>
                            <pic:blipFill>
                              <a:blip r:embed="rId42" cstate="print"/>
                              <a:stretch>
                                <a:fillRect/>
                              </a:stretch>
                            </pic:blipFill>
                            <pic:spPr>
                              <a:xfrm>
                                <a:off x="0" y="0"/>
                                <a:ext cx="3904857" cy="97809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4916" w:rsidRDefault="00321DDF" w:rsidP="001E3A03">
                <w:pPr>
                  <w:pStyle w:val="ListContinue"/>
                </w:pPr>
                <w:r>
                  <w:t xml:space="preserve">When it finishes, the </w:t>
                </w:r>
                <w:r w:rsidRPr="00BF6778">
                  <w:rPr>
                    <w:rStyle w:val="Strong"/>
                  </w:rPr>
                  <w:t>Index Status</w:t>
                </w:r>
                <w:r>
                  <w:t xml:space="preserve"> changes to </w:t>
                </w:r>
                <w:r w:rsidR="00585484" w:rsidRPr="00BF6778">
                  <w:rPr>
                    <w:rStyle w:val="Strong"/>
                  </w:rPr>
                  <w:t>Database and Index exist</w:t>
                </w:r>
                <w:r w:rsidR="00585484">
                  <w:t xml:space="preserve">. </w:t>
                </w:r>
              </w:p>
              <w:p w:rsidR="00321DDF" w:rsidRDefault="00DB6C29" w:rsidP="0079420B">
                <w:r>
                  <w:rPr>
                    <w:noProof/>
                    <w:lang w:eastAsia="en-CA" w:bidi="ar-SA"/>
                  </w:rPr>
                  <w:drawing>
                    <wp:inline distT="0" distB="0" distL="0" distR="0">
                      <wp:extent cx="3180953" cy="1342857"/>
                      <wp:effectExtent l="38100" t="57150" r="114697" b="85893"/>
                      <wp:docPr id="17" name="Picture 16" descr="DatabaseInde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Indexed.png"/>
                              <pic:cNvPicPr/>
                            </pic:nvPicPr>
                            <pic:blipFill>
                              <a:blip r:embed="rId43" cstate="print"/>
                              <a:stretch>
                                <a:fillRect/>
                              </a:stretch>
                            </pic:blipFill>
                            <pic:spPr>
                              <a:xfrm>
                                <a:off x="0" y="0"/>
                                <a:ext cx="3180953" cy="134285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3A03" w:rsidRDefault="00585484" w:rsidP="0079420B">
                <w:pPr>
                  <w:pStyle w:val="ListNumber"/>
                </w:pPr>
                <w:r>
                  <w:t xml:space="preserve">To close the </w:t>
                </w:r>
                <w:r w:rsidRPr="00611352">
                  <w:rPr>
                    <w:rStyle w:val="Strong"/>
                  </w:rPr>
                  <w:t>Options</w:t>
                </w:r>
                <w:r>
                  <w:t xml:space="preserve"> window, click </w:t>
                </w:r>
                <w:r w:rsidRPr="00611352">
                  <w:rPr>
                    <w:rStyle w:val="Strong"/>
                  </w:rPr>
                  <w:t>OK</w:t>
                </w:r>
                <w:r>
                  <w:t xml:space="preserve">. </w:t>
                </w:r>
              </w:p>
              <w:p w:rsidR="00585484" w:rsidRPr="00B87011" w:rsidRDefault="00585484" w:rsidP="001E3A03">
                <w:pPr>
                  <w:pStyle w:val="ListContinue"/>
                </w:pPr>
                <w:r>
                  <w:t>You have successfully added a hash database.</w:t>
                </w:r>
                <w:r w:rsidR="001E3A03">
                  <w:t xml:space="preserve"> </w:t>
                </w:r>
                <w:r>
                  <w:t xml:space="preserve">To use </w:t>
                </w:r>
                <w:r w:rsidR="002945FD">
                  <w:t xml:space="preserve">the database </w:t>
                </w:r>
                <w:r>
                  <w:t xml:space="preserve">with your image, you need to </w:t>
                </w:r>
                <w:r w:rsidR="00BF6778">
                  <w:t>restart</w:t>
                </w:r>
                <w:r>
                  <w:t xml:space="preserve"> ingest. See “</w:t>
                </w:r>
                <w:fldSimple w:instr=" REF _Ref352395471 \h  \* MERGEFORMAT ">
                  <w:r w:rsidR="00794088">
                    <w:t>To restart ingest</w:t>
                  </w:r>
                </w:fldSimple>
                <w:r>
                  <w:t xml:space="preserve">” on page </w:t>
                </w:r>
                <w:r w:rsidR="00086381">
                  <w:fldChar w:fldCharType="begin"/>
                </w:r>
                <w:r>
                  <w:instrText xml:space="preserve"> PAGEREF _Ref352395471 \h </w:instrText>
                </w:r>
                <w:r w:rsidR="00086381">
                  <w:fldChar w:fldCharType="separate"/>
                </w:r>
                <w:r w:rsidR="00794088">
                  <w:rPr>
                    <w:noProof/>
                  </w:rPr>
                  <w:t>13</w:t>
                </w:r>
                <w:r w:rsidR="00086381">
                  <w:fldChar w:fldCharType="end"/>
                </w:r>
                <w:r>
                  <w:t>.</w:t>
                </w:r>
              </w:p>
            </w:tc>
          </w:tr>
        </w:tbl>
        <w:p w:rsidR="00EF6C79" w:rsidRDefault="00912C21" w:rsidP="00EF6C79">
          <w:pPr>
            <w:pStyle w:val="Heading1"/>
          </w:pPr>
          <w:bookmarkStart w:id="38" w:name="_Ref353462460"/>
          <w:bookmarkStart w:id="39" w:name="_Ref353462463"/>
          <w:bookmarkStart w:id="40" w:name="_Toc367192538"/>
          <w:r>
            <w:lastRenderedPageBreak/>
            <w:t xml:space="preserve">Chapter 3 – </w:t>
          </w:r>
          <w:r w:rsidR="00EF6C79">
            <w:t>Exploring Analyzed Data</w:t>
          </w:r>
          <w:bookmarkEnd w:id="38"/>
          <w:bookmarkEnd w:id="39"/>
          <w:bookmarkEnd w:id="40"/>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F212AF" w:rsidTr="000D0100">
            <w:tc>
              <w:tcPr>
                <w:tcW w:w="3240" w:type="dxa"/>
              </w:tcPr>
              <w:p w:rsidR="009D1502" w:rsidRPr="009D1502" w:rsidRDefault="009D1502" w:rsidP="009D1502"/>
            </w:tc>
            <w:tc>
              <w:tcPr>
                <w:tcW w:w="360" w:type="dxa"/>
              </w:tcPr>
              <w:p w:rsidR="00F212AF" w:rsidRDefault="00F212AF" w:rsidP="00CE364B">
                <w:pPr>
                  <w:pStyle w:val="ListNumber"/>
                  <w:numPr>
                    <w:ilvl w:val="0"/>
                    <w:numId w:val="0"/>
                  </w:numPr>
                </w:pPr>
              </w:p>
            </w:tc>
            <w:tc>
              <w:tcPr>
                <w:tcW w:w="6480" w:type="dxa"/>
              </w:tcPr>
              <w:p w:rsidR="00861319" w:rsidRDefault="008B7C4B" w:rsidP="005E29EA">
                <w:r>
                  <w:t xml:space="preserve">After ingest starts, you </w:t>
                </w:r>
                <w:r w:rsidR="00BF6778">
                  <w:t>use the Autopsy interface window</w:t>
                </w:r>
                <w:r w:rsidR="001E3A03">
                  <w:t xml:space="preserve"> (</w:t>
                </w:r>
                <w:r w:rsidR="00086381">
                  <w:fldChar w:fldCharType="begin"/>
                </w:r>
                <w:r w:rsidR="001E3A03">
                  <w:instrText xml:space="preserve"> REF _Ref366763096 \h </w:instrText>
                </w:r>
                <w:r w:rsidR="00086381">
                  <w:fldChar w:fldCharType="separate"/>
                </w:r>
                <w:r w:rsidR="00794088">
                  <w:t xml:space="preserve">Figure </w:t>
                </w:r>
                <w:r w:rsidR="00794088">
                  <w:rPr>
                    <w:noProof/>
                  </w:rPr>
                  <w:t>5</w:t>
                </w:r>
                <w:r w:rsidR="00086381">
                  <w:fldChar w:fldCharType="end"/>
                </w:r>
                <w:r w:rsidR="001E3A03">
                  <w:t>)</w:t>
                </w:r>
                <w:r w:rsidR="00BF6778">
                  <w:t xml:space="preserve"> to </w:t>
                </w:r>
                <w:r>
                  <w:t>begin exploring the data it analyzed. It</w:t>
                </w:r>
                <w:r w:rsidR="005E29EA">
                  <w:t xml:space="preserve"> has thr</w:t>
                </w:r>
                <w:r w:rsidR="00CB6A9E">
                  <w:t xml:space="preserve">ee regions: </w:t>
                </w:r>
              </w:p>
              <w:p w:rsidR="00861319" w:rsidRDefault="00CB6A9E" w:rsidP="00861319">
                <w:pPr>
                  <w:pStyle w:val="ListBullet"/>
                </w:pPr>
                <w:r>
                  <w:t>t</w:t>
                </w:r>
                <w:r w:rsidR="005E29EA">
                  <w:t xml:space="preserve">he </w:t>
                </w:r>
                <w:r w:rsidR="005E29EA" w:rsidRPr="00FA41A1">
                  <w:rPr>
                    <w:rStyle w:val="Strong"/>
                  </w:rPr>
                  <w:t>Data Explorer</w:t>
                </w:r>
              </w:p>
              <w:p w:rsidR="00861319" w:rsidRDefault="005E29EA" w:rsidP="00861319">
                <w:pPr>
                  <w:pStyle w:val="ListBullet"/>
                </w:pPr>
                <w:r>
                  <w:t xml:space="preserve">the </w:t>
                </w:r>
                <w:r w:rsidR="00E115E1">
                  <w:rPr>
                    <w:rStyle w:val="Strong"/>
                  </w:rPr>
                  <w:t>Result</w:t>
                </w:r>
                <w:r w:rsidRPr="00FA41A1">
                  <w:rPr>
                    <w:rStyle w:val="Strong"/>
                  </w:rPr>
                  <w:t xml:space="preserve"> Viewer</w:t>
                </w:r>
              </w:p>
              <w:p w:rsidR="005E29EA" w:rsidRDefault="005E29EA" w:rsidP="00861319">
                <w:pPr>
                  <w:pStyle w:val="ListBullet"/>
                </w:pPr>
                <w:r>
                  <w:t xml:space="preserve">the </w:t>
                </w:r>
                <w:r w:rsidRPr="00FA41A1">
                  <w:rPr>
                    <w:rStyle w:val="Strong"/>
                  </w:rPr>
                  <w:t>Content Viewer</w:t>
                </w:r>
              </w:p>
              <w:p w:rsidR="005E29EA" w:rsidRDefault="0043496D" w:rsidP="005E29EA">
                <w:pPr>
                  <w:keepNext/>
                </w:pPr>
                <w:r>
                  <w:rPr>
                    <w:noProof/>
                    <w:lang w:eastAsia="en-CA" w:bidi="ar-SA"/>
                  </w:rPr>
                  <w:drawing>
                    <wp:inline distT="0" distB="0" distL="0" distR="0">
                      <wp:extent cx="3876191" cy="2811810"/>
                      <wp:effectExtent l="38100" t="57150" r="105259" b="102840"/>
                      <wp:docPr id="26" name="Picture 25" descr="MainWindow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Labeled.png"/>
                              <pic:cNvPicPr/>
                            </pic:nvPicPr>
                            <pic:blipFill>
                              <a:blip r:embed="rId44" cstate="print"/>
                              <a:stretch>
                                <a:fillRect/>
                              </a:stretch>
                            </pic:blipFill>
                            <pic:spPr>
                              <a:xfrm>
                                <a:off x="0" y="0"/>
                                <a:ext cx="3876191" cy="281181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E29EA" w:rsidRPr="005E29EA" w:rsidRDefault="005E29EA" w:rsidP="005E29EA">
                <w:pPr>
                  <w:pStyle w:val="Caption"/>
                </w:pPr>
                <w:bookmarkStart w:id="41" w:name="_Ref366763096"/>
                <w:bookmarkStart w:id="42" w:name="_Toc367192564"/>
                <w:r>
                  <w:t xml:space="preserve">Figure </w:t>
                </w:r>
                <w:fldSimple w:instr=" SEQ Figure \* ARABIC ">
                  <w:r w:rsidR="00244E12">
                    <w:rPr>
                      <w:noProof/>
                    </w:rPr>
                    <w:t>5</w:t>
                  </w:r>
                </w:fldSimple>
                <w:bookmarkEnd w:id="41"/>
                <w:r>
                  <w:t>: Autopsy Interface Window</w:t>
                </w:r>
                <w:bookmarkEnd w:id="42"/>
              </w:p>
              <w:p w:rsidR="002945FD" w:rsidRDefault="002945FD" w:rsidP="00F170E7">
                <w:bookmarkStart w:id="43" w:name="_Ref353546512"/>
                <w:bookmarkStart w:id="44" w:name="_Ref353546528"/>
              </w:p>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2945FD" w:rsidRDefault="002945FD" w:rsidP="00F170E7"/>
              <w:p w:rsidR="00F170E7" w:rsidRDefault="00F170E7" w:rsidP="00F170E7"/>
              <w:p w:rsidR="0076028A" w:rsidRDefault="0076028A" w:rsidP="00EF6C79">
                <w:pPr>
                  <w:pStyle w:val="Heading2"/>
                  <w:outlineLvl w:val="1"/>
                </w:pPr>
                <w:bookmarkStart w:id="45" w:name="_Ref353779064"/>
                <w:bookmarkStart w:id="46" w:name="_Ref353779070"/>
                <w:bookmarkStart w:id="47" w:name="_Toc367192539"/>
                <w:r>
                  <w:lastRenderedPageBreak/>
                  <w:t>Using the Data Explorer</w:t>
                </w:r>
                <w:bookmarkEnd w:id="43"/>
                <w:bookmarkEnd w:id="44"/>
                <w:bookmarkEnd w:id="45"/>
                <w:bookmarkEnd w:id="46"/>
                <w:bookmarkEnd w:id="47"/>
                <w:r w:rsidR="00086381">
                  <w:fldChar w:fldCharType="begin"/>
                </w:r>
                <w:r w:rsidR="006C77C9">
                  <w:instrText xml:space="preserve"> XE "</w:instrText>
                </w:r>
                <w:r w:rsidR="006C77C9" w:rsidRPr="00FD773A">
                  <w:instrText>data explorer</w:instrText>
                </w:r>
                <w:r w:rsidR="006C77C9">
                  <w:instrText xml:space="preserve">" </w:instrText>
                </w:r>
                <w:r w:rsidR="00086381">
                  <w:fldChar w:fldCharType="end"/>
                </w:r>
              </w:p>
              <w:p w:rsidR="00852ABB" w:rsidRDefault="00C04280" w:rsidP="004410FB">
                <w:r>
                  <w:t>As i</w:t>
                </w:r>
                <w:r w:rsidR="00683D39">
                  <w:t xml:space="preserve">ngest runs, it categorizes information. The </w:t>
                </w:r>
                <w:r w:rsidR="00FD1B18">
                  <w:rPr>
                    <w:rStyle w:val="Strong"/>
                  </w:rPr>
                  <w:t>D</w:t>
                </w:r>
                <w:r w:rsidR="00B82B57">
                  <w:rPr>
                    <w:rStyle w:val="Strong"/>
                  </w:rPr>
                  <w:t>ata E</w:t>
                </w:r>
                <w:r w:rsidR="00683D39" w:rsidRPr="00031414">
                  <w:rPr>
                    <w:rStyle w:val="Strong"/>
                  </w:rPr>
                  <w:t>xplorer</w:t>
                </w:r>
                <w:r w:rsidR="005A02DE">
                  <w:rPr>
                    <w:rStyle w:val="Strong"/>
                  </w:rPr>
                  <w:t xml:space="preserve"> </w:t>
                </w:r>
                <w:r w:rsidR="00794088" w:rsidRPr="00794088">
                  <w:t>(</w:t>
                </w:r>
                <w:fldSimple w:instr=" REF _Ref366763117 \h  \* MERGEFORMAT ">
                  <w:r w:rsidR="00794088" w:rsidRPr="00794088">
                    <w:t>Figure 6</w:t>
                  </w:r>
                </w:fldSimple>
                <w:r w:rsidR="001E3A03" w:rsidRPr="00794088">
                  <w:t>)</w:t>
                </w:r>
                <w:r w:rsidR="001E3A03">
                  <w:rPr>
                    <w:rStyle w:val="Strong"/>
                  </w:rPr>
                  <w:t xml:space="preserve"> </w:t>
                </w:r>
                <w:r w:rsidR="00031414">
                  <w:t xml:space="preserve">shows the </w:t>
                </w:r>
                <w:r w:rsidR="00683D39">
                  <w:t>res</w:t>
                </w:r>
                <w:r w:rsidR="00031414">
                  <w:t>ults in a tree view</w:t>
                </w:r>
                <w:r w:rsidR="00683D39">
                  <w:t>.</w:t>
                </w:r>
              </w:p>
              <w:p w:rsidR="005E29EA" w:rsidRDefault="00086381" w:rsidP="005E29EA">
                <w:pPr>
                  <w:keepNext/>
                </w:pPr>
                <w:r>
                  <w:rPr>
                    <w:noProof/>
                    <w:lang w:eastAsia="zh-TW"/>
                  </w:rPr>
                  <w:pict>
                    <v:shapetype id="_x0000_t202" coordsize="21600,21600" o:spt="202" path="m,l,21600r21600,l21600,xe">
                      <v:stroke joinstyle="miter"/>
                      <v:path gradientshapeok="t" o:connecttype="rect"/>
                    </v:shapetype>
                    <v:shape id="_x0000_s1033" type="#_x0000_t202" style="position:absolute;margin-left:207.75pt;margin-top:260.25pt;width:120.25pt;height:78.15pt;z-index:251667456;mso-width-relative:margin;mso-height-relative:margin" stroked="f">
                      <v:textbox style="mso-next-textbox:#_x0000_s1033">
                        <w:txbxContent>
                          <w:p w:rsidR="00F52A0A" w:rsidRDefault="00F52A0A">
                            <w:r w:rsidRPr="00852ABB">
                              <w:t xml:space="preserve">The </w:t>
                            </w:r>
                            <w:r w:rsidRPr="00031414">
                              <w:rPr>
                                <w:rStyle w:val="Strong"/>
                              </w:rPr>
                              <w:t>Results</w:t>
                            </w:r>
                            <w:r w:rsidRPr="00852ABB">
                              <w:t xml:space="preserve"> section shows the results of</w:t>
                            </w:r>
                            <w:r>
                              <w:t xml:space="preserve"> the data extracted during the i</w:t>
                            </w:r>
                            <w:r w:rsidRPr="00852ABB">
                              <w:t>ngest process.</w:t>
                            </w:r>
                          </w:p>
                        </w:txbxContent>
                      </v:textbox>
                    </v:shape>
                  </w:pict>
                </w:r>
                <w:r>
                  <w:rPr>
                    <w:noProof/>
                    <w:lang w:eastAsia="zh-TW"/>
                  </w:rPr>
                  <w:pict>
                    <v:shape id="_x0000_s1034" type="#_x0000_t202" style="position:absolute;margin-left:209.65pt;margin-top:352.5pt;width:120pt;height:90pt;z-index:251669504;mso-width-relative:margin;mso-height-relative:margin" stroked="f">
                      <v:textbox style="mso-next-textbox:#_x0000_s1034">
                        <w:txbxContent>
                          <w:p w:rsidR="00F52A0A" w:rsidRDefault="00F52A0A">
                            <w:r w:rsidRPr="00852ABB">
                              <w:t xml:space="preserve">The </w:t>
                            </w:r>
                            <w:r w:rsidRPr="00031414">
                              <w:rPr>
                                <w:rStyle w:val="Strong"/>
                              </w:rPr>
                              <w:t>Keyword Hit</w:t>
                            </w:r>
                            <w:r w:rsidRPr="004E2C5A">
                              <w:rPr>
                                <w:rStyle w:val="Strong"/>
                              </w:rPr>
                              <w:t>s</w:t>
                            </w:r>
                            <w:r w:rsidRPr="00852ABB">
                              <w:t xml:space="preserve"> section shows search results from custom or pre-defined search criteria.</w:t>
                            </w:r>
                          </w:p>
                        </w:txbxContent>
                      </v:textbox>
                    </v:shape>
                  </w:pict>
                </w:r>
                <w:r>
                  <w:rPr>
                    <w:noProof/>
                    <w:lang w:eastAsia="zh-TW"/>
                  </w:rPr>
                  <w:pict>
                    <v:shape id="_x0000_s1030" type="#_x0000_t202" style="position:absolute;margin-left:212.25pt;margin-top:138.75pt;width:120.25pt;height:75pt;z-index:251663360;mso-width-relative:margin;mso-height-relative:margin" stroked="f">
                      <v:textbox style="mso-next-textbox:#_x0000_s1030">
                        <w:txbxContent>
                          <w:p w:rsidR="00F52A0A" w:rsidRDefault="00F52A0A" w:rsidP="00852ABB">
                            <w:r>
                              <w:t xml:space="preserve">The </w:t>
                            </w:r>
                            <w:r w:rsidRPr="00031414">
                              <w:rPr>
                                <w:rStyle w:val="Strong"/>
                              </w:rPr>
                              <w:t>Views</w:t>
                            </w:r>
                            <w:r>
                              <w:t xml:space="preserve"> section shows the files that Autopsy could categorize based on the file metadata.</w:t>
                            </w:r>
                          </w:p>
                        </w:txbxContent>
                      </v:textbox>
                    </v:shape>
                  </w:pict>
                </w:r>
                <w:r>
                  <w:rPr>
                    <w:noProof/>
                    <w:lang w:eastAsia="zh-TW"/>
                  </w:rPr>
                  <w:pict>
                    <v:shape id="_x0000_s1032" type="#_x0000_t202" style="position:absolute;margin-left:3in;margin-top:-1.5pt;width:120.4pt;height:63.4pt;z-index:251665408;mso-width-relative:margin;mso-height-relative:margin" stroked="f">
                      <v:textbox style="mso-next-textbox:#_x0000_s1032">
                        <w:txbxContent>
                          <w:p w:rsidR="00F52A0A" w:rsidRDefault="00F52A0A">
                            <w:r w:rsidRPr="00852ABB">
                              <w:t xml:space="preserve">The </w:t>
                            </w:r>
                            <w:r w:rsidRPr="00031414">
                              <w:rPr>
                                <w:rStyle w:val="Strong"/>
                              </w:rPr>
                              <w:t>Images</w:t>
                            </w:r>
                            <w:r w:rsidRPr="00852ABB">
                              <w:t xml:space="preserve"> section shows the image contents in Windows Explorer format.</w:t>
                            </w:r>
                          </w:p>
                        </w:txbxContent>
                      </v:textbox>
                    </v:shape>
                  </w:pict>
                </w:r>
                <w:r w:rsidR="004E2C5A">
                  <w:rPr>
                    <w:noProof/>
                    <w:lang w:eastAsia="en-CA" w:bidi="ar-SA"/>
                  </w:rPr>
                  <w:drawing>
                    <wp:inline distT="0" distB="0" distL="0" distR="0">
                      <wp:extent cx="3523810" cy="5380953"/>
                      <wp:effectExtent l="19050" t="0" r="440" b="0"/>
                      <wp:docPr id="69" name="Picture 68" descr="LeftPanelLabe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anelLabeled2.png"/>
                              <pic:cNvPicPr/>
                            </pic:nvPicPr>
                            <pic:blipFill>
                              <a:blip r:embed="rId45" cstate="print"/>
                              <a:stretch>
                                <a:fillRect/>
                              </a:stretch>
                            </pic:blipFill>
                            <pic:spPr>
                              <a:xfrm>
                                <a:off x="0" y="0"/>
                                <a:ext cx="3523810" cy="5380953"/>
                              </a:xfrm>
                              <a:prstGeom prst="rect">
                                <a:avLst/>
                              </a:prstGeom>
                            </pic:spPr>
                          </pic:pic>
                        </a:graphicData>
                      </a:graphic>
                    </wp:inline>
                  </w:drawing>
                </w:r>
              </w:p>
              <w:p w:rsidR="00852ABB" w:rsidRDefault="005E29EA" w:rsidP="00112F62">
                <w:pPr>
                  <w:pStyle w:val="Caption"/>
                </w:pPr>
                <w:bookmarkStart w:id="48" w:name="_Ref366763117"/>
                <w:bookmarkStart w:id="49" w:name="_Toc367192565"/>
                <w:r>
                  <w:t xml:space="preserve">Figure </w:t>
                </w:r>
                <w:fldSimple w:instr=" SEQ Figure \* ARABIC ">
                  <w:r w:rsidR="00244E12">
                    <w:rPr>
                      <w:noProof/>
                    </w:rPr>
                    <w:t>6</w:t>
                  </w:r>
                </w:fldSimple>
                <w:bookmarkEnd w:id="48"/>
                <w:r>
                  <w:t>: The Data Explorer Panel</w:t>
                </w:r>
                <w:bookmarkEnd w:id="49"/>
              </w:p>
              <w:p w:rsidR="004410FB" w:rsidRDefault="004410FB" w:rsidP="004410FB">
                <w:r>
                  <w:t>If you click any item in the tre</w:t>
                </w:r>
                <w:r w:rsidR="001F1E98">
                  <w:t xml:space="preserve">e, the </w:t>
                </w:r>
                <w:r w:rsidR="00112F62">
                  <w:rPr>
                    <w:rStyle w:val="Strong"/>
                  </w:rPr>
                  <w:t>Result</w:t>
                </w:r>
                <w:r w:rsidRPr="00CB2F11">
                  <w:rPr>
                    <w:rStyle w:val="Strong"/>
                  </w:rPr>
                  <w:t xml:space="preserve"> Viewer</w:t>
                </w:r>
                <w:r w:rsidR="00086381">
                  <w:rPr>
                    <w:rStyle w:val="Strong"/>
                  </w:rPr>
                  <w:fldChar w:fldCharType="begin"/>
                </w:r>
                <w:r w:rsidR="00E115E1">
                  <w:instrText xml:space="preserve"> XE "</w:instrText>
                </w:r>
                <w:r w:rsidR="00B82B57">
                  <w:rPr>
                    <w:rStyle w:val="Strong"/>
                  </w:rPr>
                  <w:instrText>result v</w:instrText>
                </w:r>
                <w:r w:rsidR="00E115E1" w:rsidRPr="0002492A">
                  <w:rPr>
                    <w:rStyle w:val="Strong"/>
                  </w:rPr>
                  <w:instrText>iewer</w:instrText>
                </w:r>
                <w:r w:rsidR="00E115E1">
                  <w:instrText xml:space="preserve">" </w:instrText>
                </w:r>
                <w:r w:rsidR="00086381">
                  <w:rPr>
                    <w:rStyle w:val="Strong"/>
                  </w:rPr>
                  <w:fldChar w:fldCharType="end"/>
                </w:r>
                <w:r>
                  <w:t xml:space="preserve"> shows the contents. </w:t>
                </w:r>
              </w:p>
              <w:p w:rsidR="002945FD" w:rsidRDefault="002945FD" w:rsidP="009D1502">
                <w:bookmarkStart w:id="50" w:name="_Ref352326269"/>
              </w:p>
              <w:p w:rsidR="000D0100" w:rsidRPr="009D1502" w:rsidRDefault="000D0100" w:rsidP="009D1502"/>
              <w:p w:rsidR="0076028A" w:rsidRDefault="0076028A" w:rsidP="00EF6C79">
                <w:pPr>
                  <w:pStyle w:val="Heading2"/>
                  <w:outlineLvl w:val="1"/>
                </w:pPr>
                <w:bookmarkStart w:id="51" w:name="_Ref353780788"/>
                <w:bookmarkStart w:id="52" w:name="_Toc367192540"/>
                <w:r>
                  <w:lastRenderedPageBreak/>
                  <w:t>Using the Result Viewer</w:t>
                </w:r>
                <w:bookmarkEnd w:id="50"/>
                <w:bookmarkEnd w:id="51"/>
                <w:bookmarkEnd w:id="52"/>
                <w:r w:rsidR="00086381">
                  <w:fldChar w:fldCharType="begin"/>
                </w:r>
                <w:r w:rsidR="00611352">
                  <w:instrText xml:space="preserve"> XE "</w:instrText>
                </w:r>
                <w:r w:rsidR="00611352" w:rsidRPr="001649ED">
                  <w:instrText>result viewer</w:instrText>
                </w:r>
                <w:r w:rsidR="000C2CC5">
                  <w:instrText>: using the result v</w:instrText>
                </w:r>
                <w:r w:rsidR="000C2CC5" w:rsidRPr="001649ED">
                  <w:instrText>iewer</w:instrText>
                </w:r>
                <w:r w:rsidR="000C2CC5">
                  <w:instrText xml:space="preserve"> </w:instrText>
                </w:r>
                <w:r w:rsidR="00611352">
                  <w:instrText xml:space="preserve">" </w:instrText>
                </w:r>
                <w:r w:rsidR="00086381">
                  <w:fldChar w:fldCharType="end"/>
                </w:r>
              </w:p>
              <w:p w:rsidR="00CF45C7" w:rsidRDefault="009F04FE" w:rsidP="00CF45C7">
                <w:r>
                  <w:t xml:space="preserve">When you select an item </w:t>
                </w:r>
                <w:r w:rsidR="00173032">
                  <w:t>in the</w:t>
                </w:r>
                <w:r>
                  <w:t xml:space="preserve"> </w:t>
                </w:r>
                <w:r w:rsidRPr="009F04FE">
                  <w:rPr>
                    <w:rStyle w:val="Strong"/>
                  </w:rPr>
                  <w:t>Data Explorer</w:t>
                </w:r>
                <w:r>
                  <w:t>, the</w:t>
                </w:r>
                <w:r w:rsidR="00E115E1">
                  <w:t xml:space="preserve"> </w:t>
                </w:r>
                <w:r w:rsidR="00E115E1" w:rsidRPr="00130D4F">
                  <w:rPr>
                    <w:rStyle w:val="Strong"/>
                  </w:rPr>
                  <w:t>Result Viewer</w:t>
                </w:r>
                <w:r w:rsidR="00086381" w:rsidRPr="00130D4F">
                  <w:rPr>
                    <w:rStyle w:val="Strong"/>
                  </w:rPr>
                  <w:fldChar w:fldCharType="begin"/>
                </w:r>
                <w:r w:rsidR="00B82B57">
                  <w:rPr>
                    <w:rStyle w:val="Strong"/>
                  </w:rPr>
                  <w:instrText xml:space="preserve"> XE "result v</w:instrText>
                </w:r>
                <w:r w:rsidR="00E115E1" w:rsidRPr="00130D4F">
                  <w:rPr>
                    <w:rStyle w:val="Strong"/>
                  </w:rPr>
                  <w:instrText xml:space="preserve">iewer" </w:instrText>
                </w:r>
                <w:r w:rsidR="00086381" w:rsidRPr="00130D4F">
                  <w:rPr>
                    <w:rStyle w:val="Strong"/>
                  </w:rPr>
                  <w:fldChar w:fldCharType="end"/>
                </w:r>
                <w:r w:rsidR="00E115E1">
                  <w:t xml:space="preserve"> shows the </w:t>
                </w:r>
                <w:r w:rsidR="00CF45C7">
                  <w:t xml:space="preserve">results. You can display the results in different formats, depending on the type of file. </w:t>
                </w:r>
                <w:r w:rsidR="00086381">
                  <w:fldChar w:fldCharType="begin"/>
                </w:r>
                <w:r w:rsidR="00861319">
                  <w:instrText xml:space="preserve"> REF _Ref353438626 \h </w:instrText>
                </w:r>
                <w:r w:rsidR="00086381">
                  <w:fldChar w:fldCharType="separate"/>
                </w:r>
                <w:r w:rsidR="00794088">
                  <w:t xml:space="preserve">Figure </w:t>
                </w:r>
                <w:r w:rsidR="00794088">
                  <w:rPr>
                    <w:noProof/>
                  </w:rPr>
                  <w:t>7</w:t>
                </w:r>
                <w:r w:rsidR="00086381">
                  <w:fldChar w:fldCharType="end"/>
                </w:r>
                <w:r w:rsidR="00130D4F">
                  <w:t xml:space="preserve"> </w:t>
                </w:r>
                <w:r w:rsidR="00CF45C7">
                  <w:t xml:space="preserve">shows a list of files categorized as Microsoft Office file types. </w:t>
                </w:r>
              </w:p>
              <w:p w:rsidR="00CF45C7" w:rsidRDefault="0043496D" w:rsidP="00CF45C7">
                <w:pPr>
                  <w:pStyle w:val="NormalWeb"/>
                  <w:keepNext/>
                </w:pPr>
                <w:r>
                  <w:rPr>
                    <w:noProof/>
                  </w:rPr>
                  <w:drawing>
                    <wp:inline distT="0" distB="0" distL="0" distR="0">
                      <wp:extent cx="3901333" cy="1784190"/>
                      <wp:effectExtent l="38100" t="57150" r="118217" b="101760"/>
                      <wp:docPr id="39" name="Picture 38" descr="ResultViewer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Directory.png"/>
                              <pic:cNvPicPr/>
                            </pic:nvPicPr>
                            <pic:blipFill>
                              <a:blip r:embed="rId46" cstate="print"/>
                              <a:stretch>
                                <a:fillRect/>
                              </a:stretch>
                            </pic:blipFill>
                            <pic:spPr>
                              <a:xfrm>
                                <a:off x="0" y="0"/>
                                <a:ext cx="3901333" cy="178419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3" w:name="_Ref353438626"/>
                <w:bookmarkStart w:id="54" w:name="_Ref352321861"/>
                <w:bookmarkStart w:id="55" w:name="_Toc367192566"/>
                <w:r>
                  <w:t xml:space="preserve">Figure </w:t>
                </w:r>
                <w:fldSimple w:instr=" SEQ Figure \* ARABIC ">
                  <w:r w:rsidR="00244E12">
                    <w:rPr>
                      <w:noProof/>
                    </w:rPr>
                    <w:t>7</w:t>
                  </w:r>
                </w:fldSimple>
                <w:bookmarkEnd w:id="53"/>
                <w:r>
                  <w:t xml:space="preserve">: Result Viewer </w:t>
                </w:r>
                <w:r w:rsidR="001E3A03">
                  <w:t xml:space="preserve">– </w:t>
                </w:r>
                <w:r>
                  <w:t xml:space="preserve">Directory </w:t>
                </w:r>
                <w:r w:rsidR="001E3A03">
                  <w:t xml:space="preserve">Listing Table </w:t>
                </w:r>
                <w:r>
                  <w:t>View</w:t>
                </w:r>
                <w:bookmarkEnd w:id="54"/>
                <w:bookmarkEnd w:id="55"/>
              </w:p>
              <w:p w:rsidR="00034158" w:rsidRDefault="00034158" w:rsidP="00CF45C7">
                <w:r>
                  <w:t xml:space="preserve">You can use the </w:t>
                </w:r>
                <w:r w:rsidRPr="00130D4F">
                  <w:rPr>
                    <w:rStyle w:val="Strong"/>
                  </w:rPr>
                  <w:t>Table View</w:t>
                </w:r>
                <w:r>
                  <w:t xml:space="preserve"> tab under the</w:t>
                </w:r>
                <w:r w:rsidR="00130D4F">
                  <w:t xml:space="preserve"> </w:t>
                </w:r>
                <w:r w:rsidR="00130D4F" w:rsidRPr="00130D4F">
                  <w:rPr>
                    <w:rStyle w:val="Strong"/>
                  </w:rPr>
                  <w:t>Directory Listing</w:t>
                </w:r>
                <w:r w:rsidR="00086381">
                  <w:rPr>
                    <w:rStyle w:val="Strong"/>
                  </w:rPr>
                  <w:fldChar w:fldCharType="begin"/>
                </w:r>
                <w:r w:rsidR="00611352">
                  <w:instrText xml:space="preserve"> XE "</w:instrText>
                </w:r>
                <w:r w:rsidR="00611352" w:rsidRPr="004A1659">
                  <w:rPr>
                    <w:rStyle w:val="Strong"/>
                  </w:rPr>
                  <w:instrText>result viewer:</w:instrText>
                </w:r>
                <w:r w:rsidR="00BE7DFD">
                  <w:instrText>directory l</w:instrText>
                </w:r>
                <w:r w:rsidR="00611352" w:rsidRPr="004A1659">
                  <w:instrText>isting</w:instrText>
                </w:r>
                <w:r w:rsidR="00611352">
                  <w:instrText xml:space="preserve">" </w:instrText>
                </w:r>
                <w:r w:rsidR="00086381">
                  <w:rPr>
                    <w:rStyle w:val="Strong"/>
                  </w:rPr>
                  <w:fldChar w:fldCharType="end"/>
                </w:r>
                <w:r w:rsidR="00130D4F">
                  <w:t xml:space="preserve"> </w:t>
                </w:r>
                <w:r>
                  <w:t xml:space="preserve">view to </w:t>
                </w:r>
                <w:r w:rsidR="00130D4F">
                  <w:t xml:space="preserve">display the data as a table </w:t>
                </w:r>
                <w:r>
                  <w:t>showing</w:t>
                </w:r>
                <w:r w:rsidR="00130D4F">
                  <w:t xml:space="preserve"> the properties of each file. The properties shown are: </w:t>
                </w:r>
              </w:p>
              <w:p w:rsidR="00034158" w:rsidRDefault="00161553" w:rsidP="00034158">
                <w:pPr>
                  <w:pStyle w:val="ListBullet"/>
                </w:pPr>
                <w:r>
                  <w:t>name</w:t>
                </w:r>
              </w:p>
              <w:p w:rsidR="00034158" w:rsidRDefault="00130D4F" w:rsidP="00034158">
                <w:pPr>
                  <w:pStyle w:val="ListBullet"/>
                </w:pPr>
                <w:r>
                  <w:t xml:space="preserve">time (modified, </w:t>
                </w:r>
                <w:r w:rsidR="00161553">
                  <w:t>changed, accessed, and created)</w:t>
                </w:r>
                <w:r>
                  <w:t xml:space="preserve"> </w:t>
                </w:r>
              </w:p>
              <w:p w:rsidR="00034158" w:rsidRDefault="00161553" w:rsidP="00034158">
                <w:pPr>
                  <w:pStyle w:val="ListBullet"/>
                </w:pPr>
                <w:r>
                  <w:t>size</w:t>
                </w:r>
              </w:p>
              <w:p w:rsidR="00034158" w:rsidRDefault="00130D4F" w:rsidP="00034158">
                <w:pPr>
                  <w:pStyle w:val="ListBullet"/>
                </w:pPr>
                <w:r>
                  <w:t>flags (directory and metadata</w:t>
                </w:r>
                <w:r w:rsidR="00086381">
                  <w:fldChar w:fldCharType="begin"/>
                </w:r>
                <w:r w:rsidR="00611352">
                  <w:instrText xml:space="preserve"> XE "</w:instrText>
                </w:r>
                <w:r w:rsidR="00611352" w:rsidRPr="00C05AF3">
                  <w:instrText>metadata</w:instrText>
                </w:r>
                <w:r w:rsidR="00611352">
                  <w:instrText xml:space="preserve">" </w:instrText>
                </w:r>
                <w:r w:rsidR="00086381">
                  <w:fldChar w:fldCharType="end"/>
                </w:r>
                <w:r w:rsidR="00161553">
                  <w:t>)</w:t>
                </w:r>
              </w:p>
              <w:p w:rsidR="00034158" w:rsidRDefault="00161553" w:rsidP="00034158">
                <w:pPr>
                  <w:pStyle w:val="ListBullet"/>
                </w:pPr>
                <w:r>
                  <w:t>mode</w:t>
                </w:r>
              </w:p>
              <w:p w:rsidR="00034158" w:rsidRDefault="00161553" w:rsidP="00034158">
                <w:pPr>
                  <w:pStyle w:val="ListBullet"/>
                </w:pPr>
                <w:r>
                  <w:t>user ID</w:t>
                </w:r>
              </w:p>
              <w:p w:rsidR="00034158" w:rsidRDefault="00161553" w:rsidP="00034158">
                <w:pPr>
                  <w:pStyle w:val="ListBullet"/>
                </w:pPr>
                <w:r>
                  <w:t>group ID</w:t>
                </w:r>
              </w:p>
              <w:p w:rsidR="00034158" w:rsidRDefault="00161553" w:rsidP="00034158">
                <w:pPr>
                  <w:pStyle w:val="ListBullet"/>
                </w:pPr>
                <w:r>
                  <w:t>metadata address</w:t>
                </w:r>
              </w:p>
              <w:p w:rsidR="00034158" w:rsidRDefault="00161553" w:rsidP="00034158">
                <w:pPr>
                  <w:pStyle w:val="ListBullet"/>
                </w:pPr>
                <w:r>
                  <w:t>attribute address</w:t>
                </w:r>
              </w:p>
              <w:p w:rsidR="00034158" w:rsidRDefault="00161553" w:rsidP="00034158">
                <w:pPr>
                  <w:pStyle w:val="ListBullet"/>
                </w:pPr>
                <w:r>
                  <w:t>type (directory and meta)</w:t>
                </w:r>
              </w:p>
              <w:p w:rsidR="001E3A03" w:rsidRDefault="001E3A03" w:rsidP="00CF45C7"/>
              <w:p w:rsidR="001E3A03" w:rsidRDefault="001E3A03" w:rsidP="00CF45C7"/>
              <w:p w:rsidR="001E3A03" w:rsidRDefault="001E3A03" w:rsidP="00CF45C7"/>
              <w:p w:rsidR="001E3A03" w:rsidRDefault="001E3A03" w:rsidP="00CF45C7"/>
              <w:p w:rsidR="001E3A03" w:rsidRDefault="001E3A03" w:rsidP="00CF45C7"/>
              <w:p w:rsidR="004C4EB8" w:rsidRDefault="00CF45C7" w:rsidP="00CF45C7">
                <w:r>
                  <w:lastRenderedPageBreak/>
                  <w:t>If you view a list of</w:t>
                </w:r>
                <w:r w:rsidR="001E3A03">
                  <w:t xml:space="preserve"> graphic</w:t>
                </w:r>
                <w:r>
                  <w:t xml:space="preserve"> images, </w:t>
                </w:r>
                <w:r w:rsidR="00130D4F">
                  <w:t xml:space="preserve">in addition to the </w:t>
                </w:r>
                <w:r w:rsidR="00130D4F" w:rsidRPr="00130D4F">
                  <w:rPr>
                    <w:rStyle w:val="Strong"/>
                  </w:rPr>
                  <w:t>Table View</w:t>
                </w:r>
                <w:r w:rsidR="00086381">
                  <w:rPr>
                    <w:rStyle w:val="Strong"/>
                  </w:rPr>
                  <w:fldChar w:fldCharType="begin"/>
                </w:r>
                <w:r w:rsidR="00611352">
                  <w:instrText xml:space="preserve"> "</w:instrText>
                </w:r>
                <w:r w:rsidR="00611352" w:rsidRPr="00827135">
                  <w:rPr>
                    <w:rStyle w:val="Strong"/>
                  </w:rPr>
                  <w:instrText>result viewer:</w:instrText>
                </w:r>
                <w:r w:rsidR="00BE7DFD">
                  <w:instrText>table v</w:instrText>
                </w:r>
                <w:r w:rsidR="00611352" w:rsidRPr="00827135">
                  <w:instrText>iew</w:instrText>
                </w:r>
                <w:r w:rsidR="00611352">
                  <w:instrText xml:space="preserve">" </w:instrText>
                </w:r>
                <w:r w:rsidR="00086381">
                  <w:rPr>
                    <w:rStyle w:val="Strong"/>
                  </w:rPr>
                  <w:fldChar w:fldCharType="end"/>
                </w:r>
                <w:r w:rsidR="00130D4F">
                  <w:t xml:space="preserve">, </w:t>
                </w:r>
                <w:r>
                  <w:t xml:space="preserve">you can use the </w:t>
                </w:r>
                <w:r w:rsidRPr="00130D4F">
                  <w:rPr>
                    <w:rStyle w:val="Strong"/>
                  </w:rPr>
                  <w:t>Thumbnail View</w:t>
                </w:r>
                <w:r w:rsidR="00086381">
                  <w:rPr>
                    <w:rStyle w:val="Strong"/>
                  </w:rPr>
                  <w:fldChar w:fldCharType="begin"/>
                </w:r>
                <w:r w:rsidR="00611352">
                  <w:instrText xml:space="preserve"> XE "</w:instrText>
                </w:r>
                <w:r w:rsidR="00611352" w:rsidRPr="00717349">
                  <w:rPr>
                    <w:rStyle w:val="Strong"/>
                  </w:rPr>
                  <w:instrText>result viewer:</w:instrText>
                </w:r>
                <w:r w:rsidR="00BE7DFD">
                  <w:instrText>thumbnail v</w:instrText>
                </w:r>
                <w:r w:rsidR="00611352" w:rsidRPr="00717349">
                  <w:instrText>iew</w:instrText>
                </w:r>
                <w:r w:rsidR="00611352">
                  <w:instrText xml:space="preserve">" </w:instrText>
                </w:r>
                <w:r w:rsidR="00086381">
                  <w:rPr>
                    <w:rStyle w:val="Strong"/>
                  </w:rPr>
                  <w:fldChar w:fldCharType="end"/>
                </w:r>
                <w:r>
                  <w:t xml:space="preserve"> tab to see the </w:t>
                </w:r>
                <w:r w:rsidR="001E3A03">
                  <w:t xml:space="preserve">graphic </w:t>
                </w:r>
                <w:r>
                  <w:t>images, instead of a list of files</w:t>
                </w:r>
                <w:r w:rsidR="001E3A03">
                  <w:t xml:space="preserve"> (</w:t>
                </w:r>
                <w:r w:rsidR="00086381">
                  <w:fldChar w:fldCharType="begin"/>
                </w:r>
                <w:r w:rsidR="00794088">
                  <w:instrText xml:space="preserve"> REF _Ref366763284 \h </w:instrText>
                </w:r>
                <w:r w:rsidR="00086381">
                  <w:fldChar w:fldCharType="separate"/>
                </w:r>
                <w:r w:rsidR="00794088">
                  <w:t xml:space="preserve">Figure </w:t>
                </w:r>
                <w:r w:rsidR="00794088">
                  <w:rPr>
                    <w:noProof/>
                  </w:rPr>
                  <w:t>8</w:t>
                </w:r>
                <w:r w:rsidR="00086381">
                  <w:fldChar w:fldCharType="end"/>
                </w:r>
                <w:r w:rsidR="00794088">
                  <w:t>)</w:t>
                </w:r>
                <w:r w:rsidR="004C4EB8">
                  <w:t>.</w:t>
                </w:r>
              </w:p>
              <w:tbl>
                <w:tblPr>
                  <w:tblStyle w:val="ColumnTable"/>
                  <w:tblW w:w="4727" w:type="pct"/>
                  <w:tblLayout w:type="fixed"/>
                  <w:tblLook w:val="04A0"/>
                </w:tblPr>
                <w:tblGrid>
                  <w:gridCol w:w="836"/>
                  <w:gridCol w:w="5181"/>
                </w:tblGrid>
                <w:tr w:rsidR="004C4EB8" w:rsidTr="00FD198D">
                  <w:trPr>
                    <w:trHeight w:val="632"/>
                  </w:trPr>
                  <w:tc>
                    <w:tcPr>
                      <w:tcW w:w="695" w:type="pct"/>
                    </w:tcPr>
                    <w:p w:rsidR="004C4EB8" w:rsidRDefault="004C4EB8" w:rsidP="004C4EB8">
                      <w:pPr>
                        <w:pStyle w:val="List2"/>
                        <w:ind w:left="0" w:firstLine="0"/>
                      </w:pPr>
                      <w:r>
                        <w:rPr>
                          <w:noProof/>
                          <w:lang w:eastAsia="en-CA" w:bidi="ar-SA"/>
                        </w:rPr>
                        <w:drawing>
                          <wp:inline distT="0" distB="0" distL="0" distR="0">
                            <wp:extent cx="365714" cy="365714"/>
                            <wp:effectExtent l="19050" t="0" r="0" b="0"/>
                            <wp:docPr id="6"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4C4EB8" w:rsidRDefault="004C4EB8" w:rsidP="004C4EB8">
                      <w:pPr>
                        <w:pStyle w:val="List2"/>
                        <w:ind w:left="0" w:firstLine="0"/>
                      </w:pPr>
                      <w:r>
                        <w:t>Autopsy supports viewing JPG, PNG, and GIF image formats.</w:t>
                      </w:r>
                    </w:p>
                  </w:tc>
                </w:tr>
              </w:tbl>
              <w:p w:rsidR="00CF45C7" w:rsidRDefault="0043496D" w:rsidP="00CF45C7">
                <w:pPr>
                  <w:keepNext/>
                </w:pPr>
                <w:r>
                  <w:rPr>
                    <w:noProof/>
                    <w:lang w:eastAsia="en-CA" w:bidi="ar-SA"/>
                  </w:rPr>
                  <w:drawing>
                    <wp:inline distT="0" distB="0" distL="0" distR="0">
                      <wp:extent cx="3877334" cy="2629333"/>
                      <wp:effectExtent l="38100" t="57150" r="123166" b="94817"/>
                      <wp:docPr id="40" name="Picture 39" descr="ResultViewer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Thumbnail.png"/>
                              <pic:cNvPicPr/>
                            </pic:nvPicPr>
                            <pic:blipFill>
                              <a:blip r:embed="rId47" cstate="print"/>
                              <a:stretch>
                                <a:fillRect/>
                              </a:stretch>
                            </pic:blipFill>
                            <pic:spPr>
                              <a:xfrm>
                                <a:off x="0" y="0"/>
                                <a:ext cx="3877334" cy="262933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6" w:name="_Ref366763284"/>
                <w:bookmarkStart w:id="57" w:name="_Ref352321609"/>
                <w:bookmarkStart w:id="58" w:name="_Toc367192567"/>
                <w:r>
                  <w:t xml:space="preserve">Figure </w:t>
                </w:r>
                <w:fldSimple w:instr=" SEQ Figure \* ARABIC ">
                  <w:r w:rsidR="00244E12">
                    <w:rPr>
                      <w:noProof/>
                    </w:rPr>
                    <w:t>8</w:t>
                  </w:r>
                </w:fldSimple>
                <w:bookmarkEnd w:id="56"/>
                <w:r>
                  <w:t xml:space="preserve">: Result Viewer </w:t>
                </w:r>
                <w:r w:rsidR="001E3A03">
                  <w:t xml:space="preserve">– Directory Listing </w:t>
                </w:r>
                <w:r>
                  <w:t>Thumbnail View</w:t>
                </w:r>
                <w:bookmarkEnd w:id="57"/>
                <w:bookmarkEnd w:id="58"/>
              </w:p>
              <w:p w:rsidR="004410FB" w:rsidRDefault="00CF45C7" w:rsidP="00111279">
                <w:r>
                  <w:t>If you perform a keyword search</w:t>
                </w:r>
                <w:r w:rsidR="00111279">
                  <w:t xml:space="preserve"> (see “</w:t>
                </w:r>
                <w:fldSimple w:instr=" REF _Ref353550861 \h  \* MERGEFORMAT ">
                  <w:r w:rsidR="00963464" w:rsidRPr="00963464">
                    <w:t>Chapter 4 – Searching File Contents</w:t>
                  </w:r>
                </w:fldSimple>
                <w:r w:rsidR="00111279">
                  <w:t xml:space="preserve">” on page </w:t>
                </w:r>
                <w:r w:rsidR="00086381">
                  <w:fldChar w:fldCharType="begin"/>
                </w:r>
                <w:r w:rsidR="00111279">
                  <w:instrText xml:space="preserve"> PAGEREF _Ref353550894 \h </w:instrText>
                </w:r>
                <w:r w:rsidR="00086381">
                  <w:fldChar w:fldCharType="separate"/>
                </w:r>
                <w:r w:rsidR="00963464">
                  <w:rPr>
                    <w:noProof/>
                  </w:rPr>
                  <w:t>26</w:t>
                </w:r>
                <w:r w:rsidR="00086381">
                  <w:fldChar w:fldCharType="end"/>
                </w:r>
                <w:r w:rsidR="00111279">
                  <w:t>)</w:t>
                </w:r>
                <w:r>
                  <w:t xml:space="preserve">, </w:t>
                </w:r>
                <w:r w:rsidR="009305D2">
                  <w:t>to see the results, click</w:t>
                </w:r>
                <w:r>
                  <w:t xml:space="preserve"> the </w:t>
                </w:r>
                <w:r w:rsidRPr="004B7AAE">
                  <w:rPr>
                    <w:rStyle w:val="Strong"/>
                  </w:rPr>
                  <w:t>Keyword search</w:t>
                </w:r>
                <w:r>
                  <w:t xml:space="preserve"> tab</w:t>
                </w:r>
                <w:r w:rsidR="001E3A03">
                  <w:t xml:space="preserve"> (</w:t>
                </w:r>
                <w:r w:rsidR="00086381">
                  <w:fldChar w:fldCharType="begin"/>
                </w:r>
                <w:r w:rsidR="001E3A03">
                  <w:instrText xml:space="preserve"> REF _Ref366763333 \h </w:instrText>
                </w:r>
                <w:r w:rsidR="00086381">
                  <w:fldChar w:fldCharType="separate"/>
                </w:r>
                <w:r w:rsidR="00963464">
                  <w:t xml:space="preserve">Figure </w:t>
                </w:r>
                <w:r w:rsidR="00963464">
                  <w:rPr>
                    <w:noProof/>
                  </w:rPr>
                  <w:t>9</w:t>
                </w:r>
                <w:r w:rsidR="00086381">
                  <w:fldChar w:fldCharType="end"/>
                </w:r>
                <w:r w:rsidR="001E3A03">
                  <w:t>).</w:t>
                </w:r>
              </w:p>
              <w:p w:rsidR="00CF45C7" w:rsidRDefault="000D0100" w:rsidP="00CF45C7">
                <w:pPr>
                  <w:keepNext/>
                </w:pPr>
                <w:r>
                  <w:rPr>
                    <w:noProof/>
                    <w:lang w:eastAsia="en-CA" w:bidi="ar-SA"/>
                  </w:rPr>
                  <w:drawing>
                    <wp:inline distT="0" distB="0" distL="0" distR="0">
                      <wp:extent cx="3908572" cy="2044286"/>
                      <wp:effectExtent l="38100" t="57150" r="110978" b="89314"/>
                      <wp:docPr id="43" name="Picture 42" descr="ResultViewerKey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iewerKeyword.png"/>
                              <pic:cNvPicPr/>
                            </pic:nvPicPr>
                            <pic:blipFill>
                              <a:blip r:embed="rId48" cstate="print"/>
                              <a:stretch>
                                <a:fillRect/>
                              </a:stretch>
                            </pic:blipFill>
                            <pic:spPr>
                              <a:xfrm>
                                <a:off x="0" y="0"/>
                                <a:ext cx="3908572" cy="20442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45C7" w:rsidRDefault="00CF45C7" w:rsidP="00CF45C7">
                <w:pPr>
                  <w:pStyle w:val="Caption"/>
                </w:pPr>
                <w:bookmarkStart w:id="59" w:name="_Ref366763333"/>
                <w:bookmarkStart w:id="60" w:name="_Ref352321743"/>
                <w:bookmarkStart w:id="61" w:name="_Toc367192568"/>
                <w:r>
                  <w:t xml:space="preserve">Figure </w:t>
                </w:r>
                <w:fldSimple w:instr=" SEQ Figure \* ARABIC ">
                  <w:r w:rsidR="00244E12">
                    <w:rPr>
                      <w:noProof/>
                    </w:rPr>
                    <w:t>9</w:t>
                  </w:r>
                </w:fldSimple>
                <w:bookmarkEnd w:id="59"/>
                <w:r>
                  <w:t xml:space="preserve">: Result Viewer </w:t>
                </w:r>
                <w:r w:rsidR="001E3A03">
                  <w:t xml:space="preserve">– </w:t>
                </w:r>
                <w:r>
                  <w:t>Keyword Search</w:t>
                </w:r>
                <w:bookmarkEnd w:id="60"/>
                <w:r w:rsidR="001E3A03">
                  <w:t xml:space="preserve"> View</w:t>
                </w:r>
                <w:bookmarkEnd w:id="61"/>
                <w:r w:rsidR="00086381">
                  <w:fldChar w:fldCharType="begin"/>
                </w:r>
                <w:r w:rsidR="00611352">
                  <w:instrText xml:space="preserve"> XE "</w:instrText>
                </w:r>
                <w:r w:rsidR="00BE7DFD">
                  <w:instrText>ingest module:keyword s</w:instrText>
                </w:r>
                <w:r w:rsidR="00611352" w:rsidRPr="002069C3">
                  <w:instrText>earch</w:instrText>
                </w:r>
                <w:r w:rsidR="00611352">
                  <w:instrText xml:space="preserve">" </w:instrText>
                </w:r>
                <w:r w:rsidR="00086381">
                  <w:fldChar w:fldCharType="end"/>
                </w:r>
              </w:p>
              <w:p w:rsidR="001E3A03" w:rsidRDefault="001E3A03" w:rsidP="004B7AAE"/>
              <w:p w:rsidR="00CF45C7" w:rsidRDefault="00CF45C7" w:rsidP="004B7AAE">
                <w:r>
                  <w:lastRenderedPageBreak/>
                  <w:t xml:space="preserve">The </w:t>
                </w:r>
                <w:r w:rsidRPr="004B7AAE">
                  <w:rPr>
                    <w:rStyle w:val="Strong"/>
                  </w:rPr>
                  <w:t>Keyword search</w:t>
                </w:r>
                <w:r>
                  <w:t xml:space="preserve"> </w:t>
                </w:r>
                <w:r w:rsidR="004B7AAE">
                  <w:t xml:space="preserve">tab separates the list into keyword matches for each keyword list. Once you close the </w:t>
                </w:r>
                <w:r w:rsidR="004B7AAE" w:rsidRPr="004B7AAE">
                  <w:rPr>
                    <w:rStyle w:val="Strong"/>
                  </w:rPr>
                  <w:t>Keyword search</w:t>
                </w:r>
                <w:r w:rsidR="004B7AAE">
                  <w:t xml:space="preserve"> tab, </w:t>
                </w:r>
                <w:r w:rsidR="009305D2">
                  <w:t>to</w:t>
                </w:r>
                <w:r w:rsidR="004B7AAE">
                  <w:t xml:space="preserve"> view the list</w:t>
                </w:r>
                <w:r w:rsidR="00111279">
                  <w:t xml:space="preserve"> again</w:t>
                </w:r>
                <w:r w:rsidR="009305D2">
                  <w:t>,</w:t>
                </w:r>
                <w:r w:rsidR="004B7AAE">
                  <w:t xml:space="preserve"> </w:t>
                </w:r>
                <w:r w:rsidR="009305D2">
                  <w:t>click</w:t>
                </w:r>
                <w:r w:rsidR="004B7AAE">
                  <w:t xml:space="preserve"> the list name under the </w:t>
                </w:r>
                <w:r w:rsidR="004B7AAE" w:rsidRPr="004B7AAE">
                  <w:rPr>
                    <w:rStyle w:val="Strong"/>
                  </w:rPr>
                  <w:t>Keyword Hits</w:t>
                </w:r>
                <w:r w:rsidR="004B7AAE">
                  <w:t xml:space="preserve"> section of the </w:t>
                </w:r>
                <w:r w:rsidR="004B7AAE" w:rsidRPr="004B7AAE">
                  <w:rPr>
                    <w:rStyle w:val="Strong"/>
                  </w:rPr>
                  <w:t>Data Explorer</w:t>
                </w:r>
                <w:r w:rsidR="00086381">
                  <w:rPr>
                    <w:rStyle w:val="Strong"/>
                  </w:rPr>
                  <w:fldChar w:fldCharType="begin"/>
                </w:r>
                <w:r w:rsidR="00611352">
                  <w:instrText xml:space="preserve"> XE "</w:instrText>
                </w:r>
                <w:r w:rsidR="00BE7DFD">
                  <w:rPr>
                    <w:rStyle w:val="Strong"/>
                  </w:rPr>
                  <w:instrText>data e</w:instrText>
                </w:r>
                <w:r w:rsidR="00611352" w:rsidRPr="00C05AF3">
                  <w:rPr>
                    <w:rStyle w:val="Strong"/>
                  </w:rPr>
                  <w:instrText>xplorer</w:instrText>
                </w:r>
                <w:r w:rsidR="00611352">
                  <w:instrText xml:space="preserve">" </w:instrText>
                </w:r>
                <w:r w:rsidR="00086381">
                  <w:rPr>
                    <w:rStyle w:val="Strong"/>
                  </w:rPr>
                  <w:fldChar w:fldCharType="end"/>
                </w:r>
                <w:r w:rsidR="004B7AAE">
                  <w:t>.</w:t>
                </w:r>
              </w:p>
              <w:p w:rsidR="004B7AAE" w:rsidRPr="004410FB" w:rsidRDefault="004B7AAE" w:rsidP="009F04FE">
                <w:r>
                  <w:t xml:space="preserve">When you click a file in any view of the </w:t>
                </w:r>
                <w:r w:rsidRPr="004B7AAE">
                  <w:rPr>
                    <w:rStyle w:val="Strong"/>
                  </w:rPr>
                  <w:t>Result Viewer</w:t>
                </w:r>
                <w:r>
                  <w:t xml:space="preserve">, the contents appear </w:t>
                </w:r>
                <w:r w:rsidR="00173032">
                  <w:t>in the</w:t>
                </w:r>
                <w:r>
                  <w:t xml:space="preserve"> </w:t>
                </w:r>
                <w:r w:rsidRPr="004B7AAE">
                  <w:rPr>
                    <w:rStyle w:val="Strong"/>
                  </w:rPr>
                  <w:t>Content Viewer</w:t>
                </w:r>
                <w:r w:rsidR="00086381">
                  <w:rPr>
                    <w:rStyle w:val="Strong"/>
                  </w:rPr>
                  <w:fldChar w:fldCharType="begin"/>
                </w:r>
                <w:r w:rsidR="00611352">
                  <w:instrText xml:space="preserve"> XE "</w:instrText>
                </w:r>
                <w:r w:rsidR="00BE7DFD">
                  <w:rPr>
                    <w:rStyle w:val="Strong"/>
                  </w:rPr>
                  <w:instrText>content v</w:instrText>
                </w:r>
                <w:r w:rsidR="00611352" w:rsidRPr="00C05AF3">
                  <w:rPr>
                    <w:rStyle w:val="Strong"/>
                  </w:rPr>
                  <w:instrText>iewer</w:instrText>
                </w:r>
                <w:r w:rsidR="00611352">
                  <w:instrText xml:space="preserve">" </w:instrText>
                </w:r>
                <w:r w:rsidR="00086381">
                  <w:rPr>
                    <w:rStyle w:val="Strong"/>
                  </w:rPr>
                  <w:fldChar w:fldCharType="end"/>
                </w:r>
                <w:r>
                  <w:t>.</w:t>
                </w:r>
              </w:p>
            </w:tc>
          </w:tr>
          <w:tr w:rsidR="00EF6C79" w:rsidTr="000D0100">
            <w:tc>
              <w:tcPr>
                <w:tcW w:w="3240" w:type="dxa"/>
                <w:tcMar>
                  <w:top w:w="144" w:type="dxa"/>
                  <w:bottom w:w="144" w:type="dxa"/>
                </w:tcMar>
              </w:tcPr>
              <w:p w:rsidR="00F83542" w:rsidRDefault="00F83542" w:rsidP="00F170E7">
                <w:pPr>
                  <w:pStyle w:val="Heading4"/>
                  <w:spacing w:after="100"/>
                  <w:outlineLvl w:val="3"/>
                </w:pPr>
                <w:bookmarkStart w:id="62" w:name="_Toc351984443"/>
              </w:p>
              <w:p w:rsidR="00F83542" w:rsidRDefault="00F83542" w:rsidP="00F170E7">
                <w:pPr>
                  <w:pStyle w:val="Heading4"/>
                  <w:spacing w:after="100"/>
                  <w:outlineLvl w:val="3"/>
                </w:pPr>
              </w:p>
              <w:p w:rsidR="00EF6C79" w:rsidRDefault="00EF6C79" w:rsidP="00F83542">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F83542" w:rsidRPr="006D503B" w:rsidRDefault="00F83542" w:rsidP="00F83542">
                <w:pPr>
                  <w:pStyle w:val="Heading2"/>
                  <w:outlineLvl w:val="1"/>
                </w:pPr>
                <w:bookmarkStart w:id="63" w:name="_Toc367192541"/>
                <w:r>
                  <w:t>Viewing File Contents</w:t>
                </w:r>
                <w:bookmarkEnd w:id="63"/>
              </w:p>
              <w:p w:rsidR="00EF6C79" w:rsidRDefault="00F83542" w:rsidP="00F170E7">
                <w:r>
                  <w:t xml:space="preserve">You can view the file contents in different formats, depending on the file type. You can view the file contents in either the </w:t>
                </w:r>
                <w:r w:rsidRPr="00C04280">
                  <w:rPr>
                    <w:rStyle w:val="Strong"/>
                  </w:rPr>
                  <w:t>Content Viewer</w:t>
                </w:r>
                <w:r w:rsidR="00086381">
                  <w:rPr>
                    <w:rStyle w:val="Strong"/>
                  </w:rPr>
                  <w:fldChar w:fldCharType="begin"/>
                </w:r>
                <w:r>
                  <w:instrText xml:space="preserve"> XE "</w:instrText>
                </w:r>
                <w:r>
                  <w:rPr>
                    <w:rStyle w:val="Strong"/>
                  </w:rPr>
                  <w:instrText>content v</w:instrText>
                </w:r>
                <w:r w:rsidRPr="00C05AF3">
                  <w:rPr>
                    <w:rStyle w:val="Strong"/>
                  </w:rPr>
                  <w:instrText>iewer</w:instrText>
                </w:r>
                <w:r>
                  <w:instrText xml:space="preserve">" </w:instrText>
                </w:r>
                <w:r w:rsidR="00086381">
                  <w:rPr>
                    <w:rStyle w:val="Strong"/>
                  </w:rPr>
                  <w:fldChar w:fldCharType="end"/>
                </w:r>
                <w:r>
                  <w:t xml:space="preserve"> at the bottom of the screen or in a new window</w:t>
                </w:r>
              </w:p>
            </w:tc>
          </w:tr>
          <w:tr w:rsidR="00F83542" w:rsidTr="000D0100">
            <w:tc>
              <w:tcPr>
                <w:tcW w:w="3240" w:type="dxa"/>
                <w:tcMar>
                  <w:top w:w="144" w:type="dxa"/>
                  <w:bottom w:w="144" w:type="dxa"/>
                </w:tcMar>
              </w:tcPr>
              <w:p w:rsidR="00F83542" w:rsidRDefault="00F83542" w:rsidP="00F83542">
                <w:pPr>
                  <w:pStyle w:val="Heading4"/>
                  <w:spacing w:after="100"/>
                  <w:outlineLvl w:val="3"/>
                </w:pPr>
                <w:bookmarkStart w:id="64" w:name="_Toc351984444"/>
                <w:bookmarkEnd w:id="62"/>
                <w:r>
                  <w:t>Text View</w:t>
                </w:r>
                <w:r w:rsidR="00086381">
                  <w:fldChar w:fldCharType="begin"/>
                </w:r>
                <w:r>
                  <w:instrText xml:space="preserve"> XE "content viewer:t</w:instrText>
                </w:r>
                <w:r w:rsidRPr="00040DE5">
                  <w:instrText xml:space="preserve">ext </w:instrText>
                </w:r>
                <w:r>
                  <w:instrText>v</w:instrText>
                </w:r>
                <w:r w:rsidRPr="00040DE5">
                  <w:instrText>iew</w:instrText>
                </w:r>
                <w:r>
                  <w:instrText xml:space="preserve">" </w:instrText>
                </w:r>
                <w:r w:rsidR="00086381">
                  <w:fldChar w:fldCharType="end"/>
                </w:r>
              </w:p>
              <w:p w:rsidR="00F83542" w:rsidRDefault="00F83542" w:rsidP="00F170E7">
                <w:pPr>
                  <w:pStyle w:val="Heading4"/>
                  <w:spacing w:after="100"/>
                  <w:outlineLvl w:val="3"/>
                </w:pPr>
              </w:p>
            </w:tc>
            <w:tc>
              <w:tcPr>
                <w:tcW w:w="360" w:type="dxa"/>
                <w:tcMar>
                  <w:top w:w="144" w:type="dxa"/>
                  <w:bottom w:w="144" w:type="dxa"/>
                </w:tcMar>
              </w:tcPr>
              <w:p w:rsidR="00F83542" w:rsidRDefault="00F83542" w:rsidP="00F170E7">
                <w:pPr>
                  <w:pStyle w:val="ListNumber"/>
                  <w:numPr>
                    <w:ilvl w:val="0"/>
                    <w:numId w:val="0"/>
                  </w:numPr>
                  <w:spacing w:after="100"/>
                </w:pPr>
              </w:p>
            </w:tc>
            <w:tc>
              <w:tcPr>
                <w:tcW w:w="6480" w:type="dxa"/>
                <w:tcMar>
                  <w:top w:w="144" w:type="dxa"/>
                  <w:bottom w:w="144" w:type="dxa"/>
                </w:tcMar>
              </w:tcPr>
              <w:p w:rsidR="00F83542" w:rsidRDefault="00F83542" w:rsidP="00F83542">
                <w:r>
                  <w:t xml:space="preserve">The </w:t>
                </w:r>
                <w:r w:rsidRPr="00080102">
                  <w:rPr>
                    <w:rStyle w:val="Strong"/>
                  </w:rPr>
                  <w:t>Keyword Search</w:t>
                </w:r>
                <w:r w:rsidR="00086381">
                  <w:rPr>
                    <w:rStyle w:val="Strong"/>
                  </w:rPr>
                  <w:fldChar w:fldCharType="begin"/>
                </w:r>
                <w:r>
                  <w:instrText xml:space="preserve"> XE "ingest module:keyword s</w:instrText>
                </w:r>
                <w:r w:rsidRPr="002069C3">
                  <w:instrText>earch</w:instrText>
                </w:r>
                <w:r>
                  <w:instrText xml:space="preserve">" </w:instrText>
                </w:r>
                <w:r w:rsidR="00086381">
                  <w:rPr>
                    <w:rStyle w:val="Strong"/>
                  </w:rPr>
                  <w:fldChar w:fldCharType="end"/>
                </w:r>
                <w:r>
                  <w:t xml:space="preserve"> ingest module creates an index of words it can identify in the files on the disk image. This index is the basis for running keyword searches. If ingest used the </w:t>
                </w:r>
                <w:r w:rsidR="00A9739A" w:rsidRPr="00080102">
                  <w:rPr>
                    <w:rStyle w:val="Strong"/>
                  </w:rPr>
                  <w:t>Keyword Search</w:t>
                </w:r>
                <w:r w:rsidR="00086381">
                  <w:rPr>
                    <w:rStyle w:val="Strong"/>
                  </w:rPr>
                  <w:fldChar w:fldCharType="begin"/>
                </w:r>
                <w:r w:rsidR="00A9739A">
                  <w:instrText xml:space="preserve"> XE "ingest module:keyword s</w:instrText>
                </w:r>
                <w:r w:rsidR="00A9739A" w:rsidRPr="002069C3">
                  <w:instrText>earch</w:instrText>
                </w:r>
                <w:r w:rsidR="00A9739A">
                  <w:instrText xml:space="preserve">" </w:instrText>
                </w:r>
                <w:r w:rsidR="00086381">
                  <w:rPr>
                    <w:rStyle w:val="Strong"/>
                  </w:rPr>
                  <w:fldChar w:fldCharType="end"/>
                </w:r>
                <w:r w:rsidR="00A9739A">
                  <w:t xml:space="preserve"> </w:t>
                </w:r>
                <w:r>
                  <w:t xml:space="preserve">module, to view the search results for a file, click the </w:t>
                </w:r>
                <w:r w:rsidRPr="007C1D0A">
                  <w:rPr>
                    <w:rStyle w:val="Strong"/>
                  </w:rPr>
                  <w:t>Text</w:t>
                </w:r>
                <w:r w:rsidRPr="00C04280">
                  <w:t xml:space="preserve"> tab</w:t>
                </w:r>
                <w:r>
                  <w:rPr>
                    <w:rStyle w:val="Strong"/>
                  </w:rPr>
                  <w:t>.</w:t>
                </w:r>
                <w:r>
                  <w:t xml:space="preserve"> </w:t>
                </w:r>
              </w:p>
              <w:p w:rsidR="00F83542" w:rsidRDefault="00F83542" w:rsidP="00F83542">
                <w:r>
                  <w:t>The text view and the string view are different because the string view relies on searching the file for data that appears to be text. Some file types, such as PDF files, do not have text data at the byte level, but the keyword indexing process can interpret a PDF file and produce text. For files the module can identify, the file metadata</w:t>
                </w:r>
                <w:r w:rsidR="00086381">
                  <w:fldChar w:fldCharType="begin"/>
                </w:r>
                <w:r>
                  <w:instrText xml:space="preserve"> XE "</w:instrText>
                </w:r>
                <w:r w:rsidRPr="00C05AF3">
                  <w:instrText>metadata</w:instrText>
                </w:r>
                <w:r>
                  <w:instrText xml:space="preserve">" </w:instrText>
                </w:r>
                <w:r w:rsidR="00086381">
                  <w:fldChar w:fldCharType="end"/>
                </w:r>
                <w:r>
                  <w:t xml:space="preserve"> (such as creation date and author) may appear at the end of the displayed text. Unlike the string view, the text view cannot view the data in another language. </w:t>
                </w:r>
              </w:p>
              <w:p w:rsidR="00F83542" w:rsidRDefault="00F83542" w:rsidP="00F83542">
                <w:r>
                  <w:t xml:space="preserve">If this tab is not available, either the file has no text or you did not enable </w:t>
                </w:r>
                <w:r w:rsidRPr="00C04280">
                  <w:rPr>
                    <w:rStyle w:val="Strong"/>
                  </w:rPr>
                  <w:t>Keyword Search</w:t>
                </w:r>
                <w:r w:rsidR="00086381">
                  <w:rPr>
                    <w:rStyle w:val="Strong"/>
                  </w:rPr>
                  <w:fldChar w:fldCharType="begin"/>
                </w:r>
                <w:r>
                  <w:instrText xml:space="preserve"> XE "ingest module:keyword s</w:instrText>
                </w:r>
                <w:r w:rsidRPr="002069C3">
                  <w:instrText>earch</w:instrText>
                </w:r>
                <w:r>
                  <w:instrText xml:space="preserve">" </w:instrText>
                </w:r>
                <w:r w:rsidR="00086381">
                  <w:rPr>
                    <w:rStyle w:val="Strong"/>
                  </w:rPr>
                  <w:fldChar w:fldCharType="end"/>
                </w:r>
                <w:r>
                  <w:t xml:space="preserve"> ingest module.</w:t>
                </w:r>
              </w:p>
            </w:tc>
          </w:tr>
          <w:tr w:rsidR="00EF6C79" w:rsidTr="000D0100">
            <w:tc>
              <w:tcPr>
                <w:tcW w:w="3240" w:type="dxa"/>
                <w:tcMar>
                  <w:top w:w="144" w:type="dxa"/>
                  <w:bottom w:w="144" w:type="dxa"/>
                </w:tcMar>
              </w:tcPr>
              <w:p w:rsidR="002D5253" w:rsidRDefault="002D5253" w:rsidP="00F170E7">
                <w:pPr>
                  <w:pStyle w:val="Heading4"/>
                  <w:spacing w:after="100"/>
                  <w:outlineLvl w:val="3"/>
                </w:pPr>
                <w:r>
                  <w:t xml:space="preserve">Result </w:t>
                </w:r>
                <w:bookmarkEnd w:id="64"/>
                <w:r>
                  <w:t>View</w:t>
                </w:r>
                <w:r w:rsidR="00086381">
                  <w:fldChar w:fldCharType="begin"/>
                </w:r>
                <w:r>
                  <w:instrText xml:space="preserve"> XE "</w:instrText>
                </w:r>
                <w:r w:rsidR="00BE7DFD">
                  <w:instrText>content viewer:result v</w:instrText>
                </w:r>
                <w:r w:rsidRPr="001F067B">
                  <w:instrText>iew</w:instrText>
                </w:r>
                <w:r>
                  <w:instrText xml:space="preserve">" </w:instrText>
                </w:r>
                <w:r w:rsidR="00086381">
                  <w:fldChar w:fldCharType="end"/>
                </w:r>
              </w:p>
              <w:p w:rsidR="00EF6C79" w:rsidRDefault="00EF6C79" w:rsidP="00F170E7">
                <w:pPr>
                  <w:pStyle w:val="Heading4"/>
                  <w:spacing w:after="100"/>
                  <w:outlineLvl w:val="3"/>
                </w:pPr>
              </w:p>
            </w:tc>
            <w:tc>
              <w:tcPr>
                <w:tcW w:w="360" w:type="dxa"/>
                <w:tcMar>
                  <w:top w:w="144" w:type="dxa"/>
                  <w:bottom w:w="144" w:type="dxa"/>
                </w:tcMar>
              </w:tcPr>
              <w:p w:rsidR="00EF6C79" w:rsidRDefault="00EF6C79" w:rsidP="00F170E7">
                <w:pPr>
                  <w:pStyle w:val="ListNumber"/>
                  <w:numPr>
                    <w:ilvl w:val="0"/>
                    <w:numId w:val="0"/>
                  </w:numPr>
                  <w:spacing w:after="100"/>
                </w:pPr>
              </w:p>
            </w:tc>
            <w:tc>
              <w:tcPr>
                <w:tcW w:w="6480" w:type="dxa"/>
                <w:tcMar>
                  <w:top w:w="144" w:type="dxa"/>
                  <w:bottom w:w="144" w:type="dxa"/>
                </w:tcMar>
              </w:tcPr>
              <w:p w:rsidR="00EF6C79" w:rsidRDefault="002D5253" w:rsidP="00F170E7">
                <w:r>
                  <w:t xml:space="preserve">The </w:t>
                </w:r>
                <w:r w:rsidRPr="00713B13">
                  <w:rPr>
                    <w:rStyle w:val="Strong"/>
                  </w:rPr>
                  <w:t>Result View</w:t>
                </w:r>
                <w:r>
                  <w:t xml:space="preserve"> shows </w:t>
                </w:r>
                <w:r w:rsidR="00F85F78">
                  <w:t xml:space="preserve">file </w:t>
                </w:r>
                <w:r>
                  <w:t>properties</w:t>
                </w:r>
                <w:r w:rsidR="00F85F78">
                  <w:t xml:space="preserve"> that were extracted during ingest</w:t>
                </w:r>
                <w:r w:rsidR="00086381">
                  <w:rPr>
                    <w:rStyle w:val="Strong"/>
                  </w:rPr>
                  <w:fldChar w:fldCharType="begin"/>
                </w:r>
                <w:r>
                  <w:instrText xml:space="preserve"> XE "</w:instrText>
                </w:r>
                <w:r w:rsidR="00BE7DFD">
                  <w:rPr>
                    <w:rStyle w:val="Strong"/>
                  </w:rPr>
                  <w:instrText>content v</w:instrText>
                </w:r>
                <w:r w:rsidRPr="00C05AF3">
                  <w:rPr>
                    <w:rStyle w:val="Strong"/>
                  </w:rPr>
                  <w:instrText>iewer</w:instrText>
                </w:r>
                <w:r>
                  <w:instrText xml:space="preserve">" </w:instrText>
                </w:r>
                <w:r w:rsidR="00086381">
                  <w:rPr>
                    <w:rStyle w:val="Strong"/>
                  </w:rPr>
                  <w:fldChar w:fldCharType="end"/>
                </w:r>
                <w:r>
                  <w:t xml:space="preserve">. This tab is normally available for items shown under </w:t>
                </w:r>
                <w:r w:rsidRPr="00713B13">
                  <w:rPr>
                    <w:rStyle w:val="Strong"/>
                  </w:rPr>
                  <w:t>Results</w:t>
                </w:r>
                <w:r>
                  <w:t xml:space="preserve"> or </w:t>
                </w:r>
                <w:r w:rsidRPr="00713B13">
                  <w:rPr>
                    <w:rStyle w:val="Strong"/>
                  </w:rPr>
                  <w:t>Keyword Hits</w:t>
                </w:r>
                <w:r>
                  <w:t xml:space="preserve"> </w:t>
                </w:r>
                <w:r w:rsidR="00173032">
                  <w:t>in the</w:t>
                </w:r>
                <w:r>
                  <w:t xml:space="preserve"> </w:t>
                </w:r>
                <w:r w:rsidRPr="00F85F78">
                  <w:rPr>
                    <w:rStyle w:val="Strong"/>
                  </w:rPr>
                  <w:t>Data Explorer</w:t>
                </w:r>
                <w:r w:rsidR="00086381">
                  <w:fldChar w:fldCharType="begin"/>
                </w:r>
                <w:r>
                  <w:instrText xml:space="preserve"> XE "</w:instrText>
                </w:r>
                <w:r w:rsidR="00BE7DFD">
                  <w:rPr>
                    <w:rStyle w:val="Strong"/>
                  </w:rPr>
                  <w:instrText>data e</w:instrText>
                </w:r>
                <w:r w:rsidRPr="00C05AF3">
                  <w:rPr>
                    <w:rStyle w:val="Strong"/>
                  </w:rPr>
                  <w:instrText>xplorer</w:instrText>
                </w:r>
                <w:r>
                  <w:instrText xml:space="preserve">" </w:instrText>
                </w:r>
                <w:r w:rsidR="00086381">
                  <w:fldChar w:fldCharType="end"/>
                </w:r>
                <w:r>
                  <w:t>. For email messages, this is usually the most useful view.</w:t>
                </w:r>
              </w:p>
            </w:tc>
          </w:tr>
          <w:tr w:rsidR="002D5253" w:rsidTr="000D0100">
            <w:tc>
              <w:tcPr>
                <w:tcW w:w="3240" w:type="dxa"/>
                <w:tcMar>
                  <w:top w:w="144" w:type="dxa"/>
                  <w:bottom w:w="144" w:type="dxa"/>
                </w:tcMar>
              </w:tcPr>
              <w:p w:rsidR="002D5253" w:rsidRDefault="002D5253" w:rsidP="00F170E7">
                <w:pPr>
                  <w:pStyle w:val="Heading4"/>
                  <w:spacing w:after="100"/>
                  <w:outlineLvl w:val="3"/>
                </w:pPr>
                <w:bookmarkStart w:id="65" w:name="_Toc351984445"/>
                <w:r>
                  <w:t>String</w:t>
                </w:r>
                <w:bookmarkEnd w:id="65"/>
                <w:r>
                  <w:t xml:space="preserve"> View</w:t>
                </w:r>
                <w:r w:rsidR="00086381">
                  <w:fldChar w:fldCharType="begin"/>
                </w:r>
                <w:r w:rsidR="00BE7DFD">
                  <w:instrText xml:space="preserve"> XE "content viewer:string v</w:instrText>
                </w:r>
                <w:r w:rsidR="00BE7DFD" w:rsidRPr="00762694">
                  <w:instrText>iew</w:instrText>
                </w:r>
                <w:r w:rsidR="00BE7DFD">
                  <w:instrText xml:space="preserve">" </w:instrText>
                </w:r>
                <w:r w:rsidR="00086381">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080102">
                  <w:rPr>
                    <w:rStyle w:val="Strong"/>
                  </w:rPr>
                  <w:t>String View</w:t>
                </w:r>
                <w:r>
                  <w:t xml:space="preserve"> tab show</w:t>
                </w:r>
                <w:r w:rsidR="00034158">
                  <w:t>s</w:t>
                </w:r>
                <w:r>
                  <w:t xml:space="preserve"> possible text strings in files, which could be in binary format. The view shows the strings after they have been </w:t>
                </w:r>
                <w:r w:rsidR="00034158">
                  <w:t>decoded</w:t>
                </w:r>
                <w:r>
                  <w:t xml:space="preserve"> and interpreted as UTF8/16 for the selected language. </w:t>
                </w:r>
                <w:r w:rsidR="00034158">
                  <w:t xml:space="preserve">The default language is English. To change the language, </w:t>
                </w:r>
                <w:r w:rsidR="009305D2">
                  <w:t>on</w:t>
                </w:r>
                <w:r w:rsidR="00034158">
                  <w:t xml:space="preserve"> the </w:t>
                </w:r>
                <w:r w:rsidRPr="00080102">
                  <w:rPr>
                    <w:rStyle w:val="Strong"/>
                  </w:rPr>
                  <w:t>Tools</w:t>
                </w:r>
                <w:r w:rsidR="00034158">
                  <w:t xml:space="preserve"> menu</w:t>
                </w:r>
                <w:r>
                  <w:t xml:space="preserve">, click </w:t>
                </w:r>
                <w:r w:rsidRPr="00080102">
                  <w:rPr>
                    <w:rStyle w:val="Strong"/>
                  </w:rPr>
                  <w:t>Options</w:t>
                </w:r>
                <w:r>
                  <w:t xml:space="preserve">. </w:t>
                </w:r>
              </w:p>
            </w:tc>
          </w:tr>
          <w:tr w:rsidR="002D5253" w:rsidTr="000D0100">
            <w:tc>
              <w:tcPr>
                <w:tcW w:w="3240" w:type="dxa"/>
                <w:tcMar>
                  <w:top w:w="144" w:type="dxa"/>
                  <w:bottom w:w="144" w:type="dxa"/>
                </w:tcMar>
              </w:tcPr>
              <w:p w:rsidR="002D5253" w:rsidRDefault="002D5253" w:rsidP="00F170E7">
                <w:pPr>
                  <w:pStyle w:val="Heading4"/>
                  <w:spacing w:after="100"/>
                  <w:outlineLvl w:val="3"/>
                </w:pPr>
                <w:bookmarkStart w:id="66" w:name="_Toc351984446"/>
                <w:r>
                  <w:lastRenderedPageBreak/>
                  <w:t>Hex</w:t>
                </w:r>
                <w:bookmarkEnd w:id="66"/>
                <w:r>
                  <w:t xml:space="preserve"> View</w:t>
                </w:r>
                <w:r w:rsidR="00086381">
                  <w:fldChar w:fldCharType="begin"/>
                </w:r>
                <w:r>
                  <w:instrText xml:space="preserve"> XE "</w:instrText>
                </w:r>
                <w:r w:rsidR="00BE7DFD">
                  <w:instrText>c</w:instrText>
                </w:r>
                <w:r w:rsidRPr="00686D1B">
                  <w:instrText xml:space="preserve">ontent </w:instrText>
                </w:r>
                <w:r w:rsidR="00A6231B">
                  <w:instrText>viewer:h</w:instrText>
                </w:r>
                <w:r w:rsidR="00BE7DFD">
                  <w:instrText>ex v</w:instrText>
                </w:r>
                <w:r w:rsidRPr="00686D1B">
                  <w:instrText>iew</w:instrText>
                </w:r>
                <w:r>
                  <w:instrText xml:space="preserve">" </w:instrText>
                </w:r>
                <w:r w:rsidR="00086381">
                  <w:fldChar w:fldCharType="end"/>
                </w:r>
              </w:p>
            </w:tc>
            <w:tc>
              <w:tcPr>
                <w:tcW w:w="360" w:type="dxa"/>
                <w:tcMar>
                  <w:top w:w="144" w:type="dxa"/>
                  <w:bottom w:w="144" w:type="dxa"/>
                </w:tcMar>
              </w:tcPr>
              <w:p w:rsidR="002D5253" w:rsidRDefault="002D5253" w:rsidP="00F170E7">
                <w:pPr>
                  <w:pStyle w:val="ListNumber"/>
                  <w:numPr>
                    <w:ilvl w:val="0"/>
                    <w:numId w:val="0"/>
                  </w:numPr>
                  <w:spacing w:after="100"/>
                </w:pPr>
              </w:p>
            </w:tc>
            <w:tc>
              <w:tcPr>
                <w:tcW w:w="6480" w:type="dxa"/>
                <w:tcMar>
                  <w:top w:w="144" w:type="dxa"/>
                  <w:bottom w:w="144" w:type="dxa"/>
                </w:tcMar>
              </w:tcPr>
              <w:p w:rsidR="002D5253" w:rsidRDefault="002D5253" w:rsidP="00F170E7">
                <w:r>
                  <w:t xml:space="preserve">The </w:t>
                </w:r>
                <w:r w:rsidRPr="00713B13">
                  <w:rPr>
                    <w:rStyle w:val="Strong"/>
                  </w:rPr>
                  <w:t>Hex View</w:t>
                </w:r>
                <w:r>
                  <w:t xml:space="preserve"> tab shows the raw contents of a file. The file data is represented as hexadecimal values grouped in two groups of eight bytes, followed by one group of 16 ASCII characters which are derived from each pair of hex</w:t>
                </w:r>
                <w:r w:rsidR="00F85F78">
                  <w:t>adecimal</w:t>
                </w:r>
                <w:r>
                  <w:t xml:space="preserve"> values (each byte). Non-printable ASCII characters and characters that </w:t>
                </w:r>
                <w:r w:rsidR="00024938">
                  <w:t>require</w:t>
                </w:r>
                <w:r>
                  <w:t xml:space="preserve"> more than one character space are typically represented by a dot (".") in the following ASCII field. </w:t>
                </w:r>
              </w:p>
            </w:tc>
          </w:tr>
          <w:tr w:rsidR="002C59BC" w:rsidTr="000D0100">
            <w:tc>
              <w:tcPr>
                <w:tcW w:w="3240" w:type="dxa"/>
                <w:tcMar>
                  <w:top w:w="144" w:type="dxa"/>
                  <w:bottom w:w="144" w:type="dxa"/>
                </w:tcMar>
              </w:tcPr>
              <w:p w:rsidR="002D5253" w:rsidRDefault="002D5253" w:rsidP="00F170E7">
                <w:pPr>
                  <w:pStyle w:val="Heading4"/>
                  <w:spacing w:after="100"/>
                  <w:outlineLvl w:val="3"/>
                </w:pPr>
                <w:bookmarkStart w:id="67" w:name="_Toc351984447"/>
                <w:r>
                  <w:t>Media</w:t>
                </w:r>
                <w:bookmarkEnd w:id="67"/>
                <w:r>
                  <w:t xml:space="preserve"> View</w:t>
                </w:r>
                <w:r w:rsidR="00086381">
                  <w:fldChar w:fldCharType="begin"/>
                </w:r>
                <w:r>
                  <w:instrText xml:space="preserve"> XE "</w:instrText>
                </w:r>
                <w:r w:rsidR="00BE7DFD">
                  <w:instrText>content viewer:media v</w:instrText>
                </w:r>
                <w:r w:rsidRPr="00A85A66">
                  <w:instrText>iew</w:instrText>
                </w:r>
                <w:r>
                  <w:instrText xml:space="preserve">" </w:instrText>
                </w:r>
                <w:r w:rsidR="00086381">
                  <w:fldChar w:fldCharType="end"/>
                </w:r>
              </w:p>
              <w:p w:rsidR="002C59BC" w:rsidRDefault="002C59BC" w:rsidP="00F170E7">
                <w:pPr>
                  <w:pStyle w:val="Heading4"/>
                  <w:spacing w:after="100"/>
                  <w:outlineLvl w:val="3"/>
                </w:pPr>
              </w:p>
            </w:tc>
            <w:tc>
              <w:tcPr>
                <w:tcW w:w="360" w:type="dxa"/>
                <w:tcMar>
                  <w:top w:w="144" w:type="dxa"/>
                  <w:bottom w:w="144" w:type="dxa"/>
                </w:tcMar>
              </w:tcPr>
              <w:p w:rsidR="002C59BC" w:rsidRDefault="002C59BC" w:rsidP="00F170E7">
                <w:pPr>
                  <w:pStyle w:val="ListNumber"/>
                  <w:numPr>
                    <w:ilvl w:val="0"/>
                    <w:numId w:val="0"/>
                  </w:numPr>
                  <w:spacing w:after="100"/>
                </w:pPr>
              </w:p>
            </w:tc>
            <w:tc>
              <w:tcPr>
                <w:tcW w:w="6480" w:type="dxa"/>
                <w:tcMar>
                  <w:top w:w="144" w:type="dxa"/>
                  <w:bottom w:w="144" w:type="dxa"/>
                </w:tcMar>
              </w:tcPr>
              <w:p w:rsidR="002C59BC" w:rsidRPr="002C59BC" w:rsidRDefault="00EE04F0" w:rsidP="00F170E7">
                <w:r>
                  <w:t xml:space="preserve">The </w:t>
                </w:r>
                <w:r w:rsidRPr="00F85F78">
                  <w:rPr>
                    <w:rStyle w:val="Strong"/>
                  </w:rPr>
                  <w:t xml:space="preserve">Media </w:t>
                </w:r>
                <w:r w:rsidR="00FB5A9E" w:rsidRPr="00F85F78">
                  <w:rPr>
                    <w:rStyle w:val="Strong"/>
                  </w:rPr>
                  <w:t>View</w:t>
                </w:r>
                <w:r w:rsidR="00FB5A9E">
                  <w:t xml:space="preserve"> is only available for </w:t>
                </w:r>
                <w:r w:rsidR="00F85F78">
                  <w:t xml:space="preserve">graphic </w:t>
                </w:r>
                <w:r w:rsidR="00FB5A9E">
                  <w:t>image</w:t>
                </w:r>
                <w:r w:rsidR="008D0DFF">
                  <w:t>s</w:t>
                </w:r>
                <w:r w:rsidR="00FB5A9E">
                  <w:t xml:space="preserve"> (JPG, GIF, and PNG format) and video files</w:t>
                </w:r>
                <w:r>
                  <w:t xml:space="preserve">. </w:t>
                </w:r>
                <w:r w:rsidR="008D0DFF">
                  <w:t xml:space="preserve">You can </w:t>
                </w:r>
                <w:r w:rsidR="004A2C2C">
                  <w:t xml:space="preserve">use </w:t>
                </w:r>
                <w:r w:rsidR="00024938">
                  <w:t>the</w:t>
                </w:r>
                <w:r w:rsidR="004A2C2C">
                  <w:t xml:space="preserve"> controls at the bottom of the screen to </w:t>
                </w:r>
                <w:r w:rsidR="00292ACD">
                  <w:t>play a selected video</w:t>
                </w:r>
                <w:r>
                  <w:t xml:space="preserve">. The size of the picture or video will be reduced to fit into the screen. If you want more complex analysis of the media, then you must </w:t>
                </w:r>
                <w:r w:rsidR="009F29A7">
                  <w:t>extract</w:t>
                </w:r>
                <w:r>
                  <w:t xml:space="preserve"> the file. </w:t>
                </w:r>
              </w:p>
            </w:tc>
          </w:tr>
          <w:tr w:rsidR="002C59BC" w:rsidTr="000D0100">
            <w:tc>
              <w:tcPr>
                <w:tcW w:w="3240" w:type="dxa"/>
              </w:tcPr>
              <w:p w:rsidR="002C59BC" w:rsidRDefault="003207AE" w:rsidP="00F170E7">
                <w:pPr>
                  <w:pStyle w:val="Heading4"/>
                  <w:spacing w:after="100"/>
                  <w:outlineLvl w:val="3"/>
                </w:pPr>
                <w:r>
                  <w:t xml:space="preserve">To view the file </w:t>
                </w:r>
                <w:r w:rsidR="00173032">
                  <w:t>in the</w:t>
                </w:r>
                <w:r>
                  <w:t xml:space="preserve"> Content V</w:t>
                </w:r>
                <w:r w:rsidR="002C59BC">
                  <w:t>iewer</w:t>
                </w:r>
              </w:p>
              <w:tbl>
                <w:tblPr>
                  <w:tblStyle w:val="ColumnTable"/>
                  <w:tblW w:w="3060" w:type="dxa"/>
                  <w:tblLayout w:type="fixed"/>
                  <w:tblCellMar>
                    <w:top w:w="72" w:type="dxa"/>
                    <w:left w:w="0" w:type="dxa"/>
                    <w:right w:w="115" w:type="dxa"/>
                  </w:tblCellMar>
                  <w:tblLook w:val="04A0"/>
                </w:tblPr>
                <w:tblGrid>
                  <w:gridCol w:w="717"/>
                  <w:gridCol w:w="2343"/>
                </w:tblGrid>
                <w:tr w:rsidR="00F85F78" w:rsidTr="00407A2B">
                  <w:trPr>
                    <w:trHeight w:val="632"/>
                  </w:trPr>
                  <w:tc>
                    <w:tcPr>
                      <w:tcW w:w="1172" w:type="pct"/>
                    </w:tcPr>
                    <w:p w:rsidR="00F85F78" w:rsidRDefault="00F85F78" w:rsidP="00F170E7">
                      <w:pPr>
                        <w:pStyle w:val="List2"/>
                        <w:ind w:left="0" w:firstLine="0"/>
                      </w:pPr>
                      <w:r>
                        <w:rPr>
                          <w:noProof/>
                          <w:lang w:eastAsia="en-CA" w:bidi="ar-SA"/>
                        </w:rPr>
                        <w:drawing>
                          <wp:inline distT="0" distB="0" distL="0" distR="0">
                            <wp:extent cx="370698" cy="369052"/>
                            <wp:effectExtent l="19050" t="0" r="0" b="0"/>
                            <wp:docPr id="97"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F85F78" w:rsidRDefault="00F85F78" w:rsidP="00F170E7">
                      <w:pPr>
                        <w:pStyle w:val="List2"/>
                        <w:ind w:left="0" w:firstLine="0"/>
                      </w:pPr>
                      <w:r>
                        <w:t xml:space="preserve">See the picture below if you need to locate the </w:t>
                      </w:r>
                      <w:r w:rsidRPr="00F85F78">
                        <w:rPr>
                          <w:rStyle w:val="Strong"/>
                        </w:rPr>
                        <w:t>Result Viewer</w:t>
                      </w:r>
                      <w:r>
                        <w:t>.</w:t>
                      </w:r>
                    </w:p>
                  </w:tc>
                </w:tr>
                <w:tr w:rsidR="00F85F78" w:rsidTr="00407A2B">
                  <w:trPr>
                    <w:trHeight w:val="632"/>
                  </w:trPr>
                  <w:tc>
                    <w:tcPr>
                      <w:tcW w:w="5000" w:type="pct"/>
                      <w:gridSpan w:val="2"/>
                    </w:tcPr>
                    <w:p w:rsidR="00F85F78" w:rsidRDefault="00F85F78" w:rsidP="00F170E7">
                      <w:pPr>
                        <w:pStyle w:val="List2"/>
                        <w:ind w:left="0" w:firstLine="0"/>
                      </w:pPr>
                      <w:r>
                        <w:rPr>
                          <w:noProof/>
                          <w:lang w:eastAsia="en-CA" w:bidi="ar-SA"/>
                        </w:rPr>
                        <w:drawing>
                          <wp:inline distT="0" distB="0" distL="0" distR="0">
                            <wp:extent cx="1916000" cy="1057275"/>
                            <wp:effectExtent l="19050" t="0" r="8050" b="0"/>
                            <wp:docPr id="98"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2C59BC" w:rsidRDefault="002C59BC" w:rsidP="00F170E7">
                <w:pPr>
                  <w:pStyle w:val="Heading4"/>
                  <w:spacing w:after="100"/>
                  <w:outlineLvl w:val="3"/>
                </w:pPr>
              </w:p>
            </w:tc>
            <w:tc>
              <w:tcPr>
                <w:tcW w:w="360" w:type="dxa"/>
              </w:tcPr>
              <w:p w:rsidR="002C59BC" w:rsidRDefault="002C59BC" w:rsidP="00F170E7">
                <w:pPr>
                  <w:pStyle w:val="ListNumber"/>
                  <w:numPr>
                    <w:ilvl w:val="0"/>
                    <w:numId w:val="0"/>
                  </w:numPr>
                  <w:spacing w:after="100"/>
                </w:pPr>
              </w:p>
            </w:tc>
            <w:tc>
              <w:tcPr>
                <w:tcW w:w="6480" w:type="dxa"/>
              </w:tcPr>
              <w:p w:rsidR="006F7839" w:rsidRDefault="002C59BC" w:rsidP="00F170E7">
                <w:pPr>
                  <w:pStyle w:val="ListNumber"/>
                  <w:numPr>
                    <w:ilvl w:val="0"/>
                    <w:numId w:val="20"/>
                  </w:numPr>
                  <w:spacing w:after="100"/>
                </w:pPr>
                <w:r>
                  <w:t xml:space="preserve">Click the file in the list </w:t>
                </w:r>
                <w:r w:rsidR="00173032">
                  <w:t>in the</w:t>
                </w:r>
                <w:r>
                  <w:t xml:space="preserve"> </w:t>
                </w:r>
                <w:r w:rsidR="00F85F78" w:rsidRPr="00F85F78">
                  <w:rPr>
                    <w:rStyle w:val="Strong"/>
                  </w:rPr>
                  <w:t>Result Viewer</w:t>
                </w:r>
                <w:r>
                  <w:t xml:space="preserve">. The contents appear </w:t>
                </w:r>
                <w:r w:rsidR="00173032">
                  <w:t>in the</w:t>
                </w:r>
                <w:r>
                  <w:t xml:space="preserve"> </w:t>
                </w:r>
                <w:r w:rsidRPr="00441124">
                  <w:rPr>
                    <w:rStyle w:val="Strong"/>
                  </w:rPr>
                  <w:t>Content</w:t>
                </w:r>
                <w:r w:rsidR="001A527D" w:rsidRPr="00441124">
                  <w:rPr>
                    <w:rStyle w:val="Strong"/>
                  </w:rPr>
                  <w:t xml:space="preserve"> </w:t>
                </w:r>
                <w:r w:rsidRPr="00441124">
                  <w:rPr>
                    <w:rStyle w:val="Strong"/>
                  </w:rPr>
                  <w:t>Viewer</w:t>
                </w:r>
                <w:r>
                  <w:t xml:space="preserve"> in the window at the bottom of the screen. </w:t>
                </w:r>
              </w:p>
              <w:p w:rsidR="005E29EA" w:rsidRDefault="009069F8" w:rsidP="00F170E7">
                <w:pPr>
                  <w:keepNext/>
                </w:pPr>
                <w:r>
                  <w:rPr>
                    <w:noProof/>
                    <w:lang w:eastAsia="en-CA" w:bidi="ar-SA"/>
                  </w:rPr>
                  <w:drawing>
                    <wp:inline distT="0" distB="0" distL="0" distR="0">
                      <wp:extent cx="3861333" cy="847238"/>
                      <wp:effectExtent l="38100" t="57150" r="120117" b="86212"/>
                      <wp:docPr id="46" name="Picture 45" descr="Content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Viewer.png"/>
                              <pic:cNvPicPr/>
                            </pic:nvPicPr>
                            <pic:blipFill>
                              <a:blip r:embed="rId49" cstate="print"/>
                              <a:stretch>
                                <a:fillRect/>
                              </a:stretch>
                            </pic:blipFill>
                            <pic:spPr>
                              <a:xfrm>
                                <a:off x="0" y="0"/>
                                <a:ext cx="3861333" cy="847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7839" w:rsidRDefault="007C37D9" w:rsidP="00F170E7">
                <w:pPr>
                  <w:pStyle w:val="ListNumber"/>
                  <w:spacing w:after="100"/>
                </w:pPr>
                <w:r>
                  <w:t>To view the file in various formats, c</w:t>
                </w:r>
                <w:r w:rsidR="001A527D">
                  <w:t>lick the tabs</w:t>
                </w:r>
                <w:r>
                  <w:t xml:space="preserve"> at the top of the </w:t>
                </w:r>
                <w:r w:rsidRPr="00441124">
                  <w:rPr>
                    <w:rStyle w:val="Strong"/>
                  </w:rPr>
                  <w:t>Content Viewer</w:t>
                </w:r>
                <w:r>
                  <w:t xml:space="preserve"> window.</w:t>
                </w:r>
              </w:p>
              <w:p w:rsidR="00F8031F" w:rsidRDefault="006F7839" w:rsidP="00F170E7">
                <w:r>
                  <w:t xml:space="preserve">You can view the file contents </w:t>
                </w:r>
                <w:r w:rsidR="00173032">
                  <w:t>in the</w:t>
                </w:r>
                <w:r>
                  <w:t xml:space="preserve"> </w:t>
                </w:r>
                <w:r w:rsidRPr="00CB2F11">
                  <w:rPr>
                    <w:rStyle w:val="Strong"/>
                  </w:rPr>
                  <w:t>Content Viewer</w:t>
                </w:r>
                <w:r w:rsidR="00086381">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BD743A">
                  <w:rPr>
                    <w:rStyle w:val="Strong"/>
                  </w:rPr>
                  <w:instrText>:new window</w:instrText>
                </w:r>
                <w:r w:rsidR="00611352">
                  <w:instrText xml:space="preserve">" </w:instrText>
                </w:r>
                <w:r w:rsidR="00086381">
                  <w:rPr>
                    <w:rStyle w:val="Strong"/>
                  </w:rPr>
                  <w:fldChar w:fldCharType="end"/>
                </w:r>
                <w:r>
                  <w:t xml:space="preserve"> in a new window or with an external program. Autopsy chooses</w:t>
                </w:r>
                <w:r w:rsidR="00F8031F">
                  <w:t xml:space="preserve"> the external viewer based on file type.</w:t>
                </w:r>
              </w:p>
              <w:tbl>
                <w:tblPr>
                  <w:tblStyle w:val="ColumnTable"/>
                  <w:tblW w:w="4727" w:type="pct"/>
                  <w:tblLayout w:type="fixed"/>
                  <w:tblLook w:val="04A0"/>
                </w:tblPr>
                <w:tblGrid>
                  <w:gridCol w:w="836"/>
                  <w:gridCol w:w="5181"/>
                </w:tblGrid>
                <w:tr w:rsidR="00F8031F" w:rsidTr="00CD7781">
                  <w:trPr>
                    <w:trHeight w:val="632"/>
                  </w:trPr>
                  <w:tc>
                    <w:tcPr>
                      <w:tcW w:w="695" w:type="pct"/>
                    </w:tcPr>
                    <w:p w:rsidR="00F8031F" w:rsidRDefault="00F8031F" w:rsidP="00F170E7">
                      <w:pPr>
                        <w:pStyle w:val="List2"/>
                        <w:ind w:left="0" w:firstLine="0"/>
                      </w:pPr>
                      <w:r>
                        <w:rPr>
                          <w:noProof/>
                          <w:lang w:eastAsia="en-CA" w:bidi="ar-SA"/>
                        </w:rPr>
                        <w:drawing>
                          <wp:inline distT="0" distB="0" distL="0" distR="0">
                            <wp:extent cx="365714" cy="365714"/>
                            <wp:effectExtent l="19050" t="0" r="0" b="0"/>
                            <wp:docPr id="55"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F8031F" w:rsidRDefault="00034158" w:rsidP="00F170E7">
                      <w:r>
                        <w:rPr>
                          <w:lang w:bidi="ar-SA"/>
                        </w:rPr>
                        <w:t>If you want to open the file in an external viewer from within Autopsy</w:t>
                      </w:r>
                      <w:r w:rsidR="00F8031F">
                        <w:t xml:space="preserve">, you need to have the program installed on your computer. </w:t>
                      </w:r>
                    </w:p>
                  </w:tc>
                </w:tr>
              </w:tbl>
              <w:p w:rsidR="00F8031F" w:rsidRDefault="00F8031F" w:rsidP="00F170E7"/>
            </w:tc>
          </w:tr>
          <w:tr w:rsidR="003207AE" w:rsidTr="000D0100">
            <w:tc>
              <w:tcPr>
                <w:tcW w:w="3240" w:type="dxa"/>
              </w:tcPr>
              <w:p w:rsidR="00F83542" w:rsidRDefault="00F83542" w:rsidP="00F170E7">
                <w:pPr>
                  <w:pStyle w:val="Heading4"/>
                  <w:spacing w:after="100"/>
                  <w:outlineLvl w:val="3"/>
                </w:pPr>
              </w:p>
              <w:p w:rsidR="00F83542" w:rsidRDefault="00F83542" w:rsidP="008E4377"/>
              <w:p w:rsidR="008E4377" w:rsidRDefault="008E4377" w:rsidP="008E4377"/>
              <w:p w:rsidR="00BC3B05" w:rsidRDefault="00BC3B05" w:rsidP="00F170E7">
                <w:pPr>
                  <w:pStyle w:val="Heading4"/>
                  <w:spacing w:after="100"/>
                  <w:outlineLvl w:val="3"/>
                </w:pPr>
              </w:p>
              <w:p w:rsidR="003207AE" w:rsidRPr="003207AE" w:rsidRDefault="003207AE" w:rsidP="00F170E7">
                <w:pPr>
                  <w:pStyle w:val="Heading4"/>
                  <w:spacing w:after="100"/>
                  <w:outlineLvl w:val="3"/>
                </w:pPr>
                <w:r>
                  <w:lastRenderedPageBreak/>
                  <w:t>To view the file</w:t>
                </w:r>
                <w:r w:rsidR="006F7839">
                  <w:t xml:space="preserve"> contents</w:t>
                </w:r>
                <w:r>
                  <w:t xml:space="preserve"> in a new window</w:t>
                </w:r>
              </w:p>
            </w:tc>
            <w:tc>
              <w:tcPr>
                <w:tcW w:w="360" w:type="dxa"/>
              </w:tcPr>
              <w:p w:rsidR="003207AE" w:rsidRDefault="003207AE" w:rsidP="00F170E7">
                <w:pPr>
                  <w:pStyle w:val="ListNumber"/>
                  <w:numPr>
                    <w:ilvl w:val="0"/>
                    <w:numId w:val="0"/>
                  </w:numPr>
                  <w:spacing w:after="100"/>
                </w:pPr>
              </w:p>
            </w:tc>
            <w:tc>
              <w:tcPr>
                <w:tcW w:w="6480" w:type="dxa"/>
              </w:tcPr>
              <w:p w:rsidR="00F83542" w:rsidRDefault="00F83542" w:rsidP="00F83542"/>
              <w:p w:rsidR="00F83542" w:rsidRDefault="00F83542" w:rsidP="00F83542"/>
              <w:p w:rsidR="00F83542" w:rsidRDefault="00F83542" w:rsidP="00F83542">
                <w:pPr>
                  <w:pStyle w:val="ListBullet"/>
                  <w:numPr>
                    <w:ilvl w:val="0"/>
                    <w:numId w:val="0"/>
                  </w:numPr>
                </w:pPr>
              </w:p>
              <w:p w:rsidR="00BC3B05" w:rsidRDefault="00BC3B05" w:rsidP="00BC3B05"/>
              <w:p w:rsidR="006F7839" w:rsidRDefault="006F7839" w:rsidP="00BC3B05">
                <w:pPr>
                  <w:pStyle w:val="ListBullet"/>
                </w:pPr>
                <w:r>
                  <w:lastRenderedPageBreak/>
                  <w:t xml:space="preserve">Right-click the file </w:t>
                </w:r>
                <w:r w:rsidR="00173032">
                  <w:t>in the</w:t>
                </w:r>
                <w:r>
                  <w:t xml:space="preserve"> </w:t>
                </w:r>
                <w:r w:rsidR="008F738F" w:rsidRPr="008F738F">
                  <w:rPr>
                    <w:rStyle w:val="Strong"/>
                  </w:rPr>
                  <w:t>Result Viewer</w:t>
                </w:r>
                <w:r w:rsidR="00173032">
                  <w:t xml:space="preserve"> and </w:t>
                </w:r>
                <w:r w:rsidR="007C37D9">
                  <w:t xml:space="preserve">then </w:t>
                </w:r>
                <w:r w:rsidR="00173032">
                  <w:t xml:space="preserve">click </w:t>
                </w:r>
                <w:r w:rsidR="00173032" w:rsidRPr="006F7839">
                  <w:rPr>
                    <w:rStyle w:val="Strong"/>
                  </w:rPr>
                  <w:t>View in New Window</w:t>
                </w:r>
                <w:r w:rsidR="00173032">
                  <w:t>.</w:t>
                </w:r>
              </w:p>
              <w:p w:rsidR="00C7192F" w:rsidRDefault="009069F8" w:rsidP="00F170E7">
                <w:r>
                  <w:rPr>
                    <w:noProof/>
                    <w:lang w:eastAsia="en-CA" w:bidi="ar-SA"/>
                  </w:rPr>
                  <w:drawing>
                    <wp:inline distT="0" distB="0" distL="0" distR="0">
                      <wp:extent cx="3870953" cy="1875238"/>
                      <wp:effectExtent l="38100" t="57150" r="110497" b="86912"/>
                      <wp:docPr id="49" name="Picture 48" descr="RightClickNew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NewWindow.png"/>
                              <pic:cNvPicPr/>
                            </pic:nvPicPr>
                            <pic:blipFill>
                              <a:blip r:embed="rId50" cstate="print"/>
                              <a:stretch>
                                <a:fillRect/>
                              </a:stretch>
                            </pic:blipFill>
                            <pic:spPr>
                              <a:xfrm>
                                <a:off x="0" y="0"/>
                                <a:ext cx="3870953" cy="187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45FD" w:rsidRDefault="00AC554D" w:rsidP="00F170E7">
                <w:pPr>
                  <w:pStyle w:val="ListContinue"/>
                  <w:spacing w:after="100"/>
                </w:pPr>
                <w:r>
                  <w:tab/>
                </w:r>
                <w:r w:rsidR="006F7839">
                  <w:t xml:space="preserve">The </w:t>
                </w:r>
                <w:r w:rsidR="006F7839" w:rsidRPr="006F7839">
                  <w:rPr>
                    <w:rStyle w:val="Strong"/>
                  </w:rPr>
                  <w:t>Content Viewer</w:t>
                </w:r>
                <w:r w:rsidR="00086381">
                  <w:rPr>
                    <w:rStyle w:val="Strong"/>
                  </w:rPr>
                  <w:fldChar w:fldCharType="begin"/>
                </w:r>
                <w:r w:rsidR="00611352">
                  <w:instrText xml:space="preserve"> XE "</w:instrText>
                </w:r>
                <w:r w:rsidR="00BD743A">
                  <w:rPr>
                    <w:rStyle w:val="Strong"/>
                  </w:rPr>
                  <w:instrText>content v</w:instrText>
                </w:r>
                <w:r w:rsidR="00611352" w:rsidRPr="00C05AF3">
                  <w:rPr>
                    <w:rStyle w:val="Strong"/>
                  </w:rPr>
                  <w:instrText>iewer</w:instrText>
                </w:r>
                <w:r w:rsidR="00611352">
                  <w:instrText xml:space="preserve">" </w:instrText>
                </w:r>
                <w:r w:rsidR="00086381">
                  <w:rPr>
                    <w:rStyle w:val="Strong"/>
                  </w:rPr>
                  <w:fldChar w:fldCharType="end"/>
                </w:r>
                <w:r w:rsidR="006F7839">
                  <w:t xml:space="preserve"> appears in a new window. </w:t>
                </w:r>
              </w:p>
              <w:p w:rsidR="003207AE" w:rsidRDefault="006F7839" w:rsidP="00F170E7">
                <w:pPr>
                  <w:pStyle w:val="ListContinue"/>
                  <w:spacing w:after="100"/>
                </w:pPr>
                <w:r>
                  <w:t>You can view the file contents in the supported formats.</w:t>
                </w:r>
              </w:p>
            </w:tc>
          </w:tr>
          <w:tr w:rsidR="00A0769C" w:rsidTr="000D0100">
            <w:tc>
              <w:tcPr>
                <w:tcW w:w="3240" w:type="dxa"/>
              </w:tcPr>
              <w:p w:rsidR="00A0769C" w:rsidRDefault="00A0769C" w:rsidP="00F170E7">
                <w:pPr>
                  <w:pStyle w:val="Heading4"/>
                  <w:spacing w:after="100"/>
                  <w:outlineLvl w:val="3"/>
                </w:pPr>
                <w:r>
                  <w:lastRenderedPageBreak/>
                  <w:t>To view the file contents using an external viewer</w:t>
                </w:r>
                <w:r w:rsidR="00086381">
                  <w:fldChar w:fldCharType="begin"/>
                </w:r>
                <w:r w:rsidR="00BD743A">
                  <w:instrText xml:space="preserve"> XE "</w:instrText>
                </w:r>
                <w:r w:rsidR="00BD743A" w:rsidRPr="008363F6">
                  <w:instrText>content viewer:using an external viewer</w:instrText>
                </w:r>
                <w:r w:rsidR="00BD743A">
                  <w:instrText xml:space="preserve">" </w:instrText>
                </w:r>
                <w:r w:rsidR="00086381">
                  <w:fldChar w:fldCharType="end"/>
                </w:r>
              </w:p>
            </w:tc>
            <w:tc>
              <w:tcPr>
                <w:tcW w:w="360" w:type="dxa"/>
              </w:tcPr>
              <w:p w:rsidR="00A0769C" w:rsidRDefault="00A0769C" w:rsidP="00F170E7">
                <w:pPr>
                  <w:pStyle w:val="ListNumber"/>
                  <w:numPr>
                    <w:ilvl w:val="0"/>
                    <w:numId w:val="0"/>
                  </w:numPr>
                  <w:spacing w:after="100"/>
                </w:pPr>
              </w:p>
            </w:tc>
            <w:tc>
              <w:tcPr>
                <w:tcW w:w="6480" w:type="dxa"/>
              </w:tcPr>
              <w:p w:rsidR="00A0769C" w:rsidRDefault="00A0769C" w:rsidP="00F170E7">
                <w:pPr>
                  <w:pStyle w:val="ListBullet"/>
                </w:pPr>
                <w:r>
                  <w:t xml:space="preserve">Right-click the file </w:t>
                </w:r>
                <w:r w:rsidR="00173032">
                  <w:t>in the</w:t>
                </w:r>
                <w:r>
                  <w:t xml:space="preserve"> </w:t>
                </w:r>
                <w:r w:rsidR="008F738F" w:rsidRPr="008F738F">
                  <w:rPr>
                    <w:rStyle w:val="Strong"/>
                  </w:rPr>
                  <w:t>Result Viewer</w:t>
                </w:r>
                <w:r w:rsidR="00173032">
                  <w:rPr>
                    <w:rStyle w:val="Strong"/>
                  </w:rPr>
                  <w:t xml:space="preserve"> </w:t>
                </w:r>
                <w:r w:rsidR="00173032">
                  <w:t xml:space="preserve">and click </w:t>
                </w:r>
                <w:r w:rsidR="00173032" w:rsidRPr="00C7192F">
                  <w:rPr>
                    <w:rStyle w:val="Strong"/>
                  </w:rPr>
                  <w:t>Open in External Viewer</w:t>
                </w:r>
                <w:r>
                  <w:t xml:space="preserve">. </w:t>
                </w:r>
              </w:p>
              <w:p w:rsidR="00A0769C" w:rsidRDefault="009069F8" w:rsidP="00F170E7">
                <w:r>
                  <w:rPr>
                    <w:noProof/>
                    <w:lang w:eastAsia="en-CA" w:bidi="ar-SA"/>
                  </w:rPr>
                  <w:drawing>
                    <wp:inline distT="0" distB="0" distL="0" distR="0">
                      <wp:extent cx="3870953" cy="1875238"/>
                      <wp:effectExtent l="38100" t="57150" r="110497" b="86912"/>
                      <wp:docPr id="51" name="Picture 50" descr="RightClickExternal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ExternalViewer.png"/>
                              <pic:cNvPicPr/>
                            </pic:nvPicPr>
                            <pic:blipFill>
                              <a:blip r:embed="rId51" cstate="print"/>
                              <a:stretch>
                                <a:fillRect/>
                              </a:stretch>
                            </pic:blipFill>
                            <pic:spPr>
                              <a:xfrm>
                                <a:off x="0" y="0"/>
                                <a:ext cx="3870953" cy="187523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769C" w:rsidRDefault="00A0769C" w:rsidP="00F170E7">
                <w:pPr>
                  <w:pStyle w:val="ListContinue"/>
                  <w:spacing w:after="100"/>
                </w:pPr>
                <w:r>
                  <w:t>The file contents appear in a new window using the program associated with the file type. For example, if the file is a Microsoft Word file, Microsoft Word runs and the file appears in a Microsoft Word window.</w:t>
                </w:r>
              </w:p>
            </w:tc>
          </w:tr>
        </w:tbl>
        <w:p w:rsidR="00B12B45" w:rsidRDefault="00912C21" w:rsidP="00F83542">
          <w:pPr>
            <w:pStyle w:val="Heading1"/>
          </w:pPr>
          <w:bookmarkStart w:id="68" w:name="_Toc351984452"/>
          <w:bookmarkStart w:id="69" w:name="_Ref352416357"/>
          <w:bookmarkStart w:id="70" w:name="_Ref352416386"/>
          <w:bookmarkStart w:id="71" w:name="_Ref353550861"/>
          <w:bookmarkStart w:id="72" w:name="_Ref353550894"/>
          <w:bookmarkStart w:id="73" w:name="_Toc367192542"/>
          <w:r>
            <w:rPr>
              <w:rStyle w:val="Strong"/>
              <w:rFonts w:asciiTheme="majorHAnsi" w:hAnsiTheme="majorHAnsi"/>
              <w:b/>
              <w:bCs/>
              <w:sz w:val="40"/>
            </w:rPr>
            <w:lastRenderedPageBreak/>
            <w:t>Chapter 4 – Se</w:t>
          </w:r>
          <w:r w:rsidR="00ED58A9">
            <w:rPr>
              <w:rStyle w:val="Strong"/>
              <w:rFonts w:asciiTheme="majorHAnsi" w:hAnsiTheme="majorHAnsi"/>
              <w:b/>
              <w:bCs/>
              <w:sz w:val="40"/>
            </w:rPr>
            <w:t>arching File Contents</w:t>
          </w:r>
          <w:bookmarkEnd w:id="68"/>
          <w:bookmarkEnd w:id="69"/>
          <w:bookmarkEnd w:id="70"/>
          <w:bookmarkEnd w:id="71"/>
          <w:bookmarkEnd w:id="72"/>
          <w:bookmarkEnd w:id="73"/>
          <w:r w:rsidR="00086381">
            <w:rPr>
              <w:rStyle w:val="Strong"/>
              <w:rFonts w:asciiTheme="majorHAnsi" w:hAnsiTheme="majorHAnsi"/>
              <w:b/>
              <w:bCs/>
              <w:sz w:val="40"/>
            </w:rPr>
            <w:fldChar w:fldCharType="begin"/>
          </w:r>
          <w:r w:rsidR="00B12B45">
            <w:instrText xml:space="preserve"> XE "</w:instrText>
          </w:r>
          <w:r w:rsidR="00B12B45" w:rsidRPr="00105ADF">
            <w:rPr>
              <w:rStyle w:val="Strong"/>
              <w:rFonts w:asciiTheme="majorHAnsi" w:hAnsiTheme="majorHAnsi"/>
              <w:sz w:val="40"/>
            </w:rPr>
            <w:instrText>keyword search:</w:instrText>
          </w:r>
          <w:r w:rsidR="00B12B45">
            <w:instrText>searching file c</w:instrText>
          </w:r>
          <w:r w:rsidR="00B12B45" w:rsidRPr="00105ADF">
            <w:instrText>ontents</w:instrText>
          </w:r>
          <w:r w:rsidR="00B12B45">
            <w:instrText xml:space="preserve">" </w:instrText>
          </w:r>
          <w:r w:rsidR="00086381">
            <w:rPr>
              <w:rStyle w:val="Strong"/>
              <w:rFonts w:asciiTheme="majorHAnsi" w:hAnsiTheme="majorHAnsi"/>
              <w:b/>
              <w:bCs/>
              <w:sz w:val="40"/>
            </w:rPr>
            <w:fldChar w:fldCharType="end"/>
          </w:r>
          <w:r w:rsidR="00086381">
            <w:rPr>
              <w:rStyle w:val="Strong"/>
              <w:rFonts w:asciiTheme="majorHAnsi" w:hAnsiTheme="majorHAnsi"/>
              <w:b/>
              <w:bCs/>
              <w:sz w:val="40"/>
            </w:rPr>
            <w:fldChar w:fldCharType="begin"/>
          </w:r>
          <w:r w:rsidR="00B12B45">
            <w:instrText xml:space="preserve"> XE "</w:instrText>
          </w:r>
          <w:r w:rsidR="00B12B45" w:rsidRPr="00316072">
            <w:instrText>search</w:instrText>
          </w:r>
          <w:r w:rsidR="00B12B45">
            <w:instrText>" \t "</w:instrText>
          </w:r>
          <w:r w:rsidR="00B12B45" w:rsidRPr="00F81361">
            <w:rPr>
              <w:rFonts w:asciiTheme="minorHAnsi" w:hAnsiTheme="minorHAnsi"/>
              <w:i/>
            </w:rPr>
            <w:instrText>See</w:instrText>
          </w:r>
          <w:r w:rsidR="00B12B45" w:rsidRPr="00F81361">
            <w:rPr>
              <w:rFonts w:asciiTheme="minorHAnsi" w:hAnsiTheme="minorHAnsi"/>
            </w:rPr>
            <w:instrText xml:space="preserve"> keyword search</w:instrText>
          </w:r>
          <w:r w:rsidR="00B12B45">
            <w:instrText xml:space="preserve">" </w:instrText>
          </w:r>
          <w:r w:rsidR="00086381">
            <w:rPr>
              <w:rStyle w:val="Strong"/>
              <w:rFonts w:asciiTheme="majorHAnsi" w:hAnsiTheme="majorHAnsi"/>
              <w:b/>
              <w:bCs/>
              <w:sz w:val="40"/>
            </w:rPr>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F83542" w:rsidTr="009069F8">
            <w:tc>
              <w:tcPr>
                <w:tcW w:w="3240" w:type="dxa"/>
              </w:tcPr>
              <w:p w:rsidR="00F83542" w:rsidRDefault="00F83542" w:rsidP="006A043A">
                <w:pPr>
                  <w:pStyle w:val="Heading4"/>
                  <w:spacing w:after="100"/>
                  <w:outlineLvl w:val="3"/>
                </w:pPr>
              </w:p>
            </w:tc>
            <w:tc>
              <w:tcPr>
                <w:tcW w:w="360" w:type="dxa"/>
              </w:tcPr>
              <w:p w:rsidR="00F83542" w:rsidRPr="00277509" w:rsidRDefault="00F83542" w:rsidP="000C5BB5">
                <w:pPr>
                  <w:pStyle w:val="Heading2"/>
                  <w:outlineLvl w:val="1"/>
                </w:pPr>
              </w:p>
            </w:tc>
            <w:tc>
              <w:tcPr>
                <w:tcW w:w="6480" w:type="dxa"/>
              </w:tcPr>
              <w:p w:rsidR="00F83542" w:rsidRDefault="00F83542" w:rsidP="00F83542">
                <w:r>
                  <w:t>You can search the files in the disk image for specific keywords. Keywords can be simple strings or regular expressions. If the search produces useful results, you can save the location of the files. In this section you will find information about</w:t>
                </w:r>
              </w:p>
              <w:p w:rsidR="00F83542" w:rsidRDefault="00F83542" w:rsidP="00F83542">
                <w:pPr>
                  <w:pStyle w:val="ListBullet"/>
                </w:pPr>
                <w:r>
                  <w:t>How to search using built-in keywords</w:t>
                </w:r>
              </w:p>
              <w:p w:rsidR="00F83542" w:rsidRDefault="00F83542" w:rsidP="00F83542">
                <w:pPr>
                  <w:pStyle w:val="ListBullet"/>
                </w:pPr>
                <w:r>
                  <w:t>How to create a keyword list</w:t>
                </w:r>
              </w:p>
              <w:p w:rsidR="00F83542" w:rsidRDefault="00F83542" w:rsidP="00F83542">
                <w:pPr>
                  <w:pStyle w:val="ListBullet"/>
                </w:pPr>
                <w:r>
                  <w:t>How to save file locations</w:t>
                </w:r>
              </w:p>
              <w:p w:rsidR="00F83542" w:rsidRDefault="00F83542" w:rsidP="00F83542">
                <w:r>
                  <w:t xml:space="preserve">After these tasks, you may want to </w:t>
                </w:r>
              </w:p>
              <w:p w:rsidR="00F83542" w:rsidRDefault="00F83542" w:rsidP="00F83542">
                <w:pPr>
                  <w:pStyle w:val="ListBullet"/>
                </w:pPr>
                <w:r>
                  <w:t xml:space="preserve">Generate a report (see </w:t>
                </w:r>
                <w:r w:rsidR="0002192A">
                  <w:t>“</w:t>
                </w:r>
                <w:r w:rsidR="00086381">
                  <w:fldChar w:fldCharType="begin"/>
                </w:r>
                <w:r w:rsidR="0002192A">
                  <w:instrText xml:space="preserve"> REF _Ref351728618 \h </w:instrText>
                </w:r>
                <w:r w:rsidR="00086381">
                  <w:fldChar w:fldCharType="separate"/>
                </w:r>
                <w:r w:rsidR="00E47CE8">
                  <w:t>Chapter 5 – Generating Reports</w:t>
                </w:r>
                <w:r w:rsidR="00086381">
                  <w:fldChar w:fldCharType="end"/>
                </w:r>
                <w:r w:rsidR="0002192A">
                  <w:t xml:space="preserve">” on </w:t>
                </w:r>
                <w:r>
                  <w:t xml:space="preserve">page </w:t>
                </w:r>
                <w:r w:rsidR="00086381">
                  <w:fldChar w:fldCharType="begin"/>
                </w:r>
                <w:r>
                  <w:instrText xml:space="preserve"> PAGEREF _Ref351728641 \h </w:instrText>
                </w:r>
                <w:r w:rsidR="00086381">
                  <w:fldChar w:fldCharType="separate"/>
                </w:r>
                <w:r w:rsidR="00E47CE8">
                  <w:rPr>
                    <w:noProof/>
                  </w:rPr>
                  <w:t>37</w:t>
                </w:r>
                <w:r w:rsidR="00086381">
                  <w:fldChar w:fldCharType="end"/>
                </w:r>
                <w:r>
                  <w:t>)</w:t>
                </w:r>
              </w:p>
              <w:p w:rsidR="00F83542" w:rsidRDefault="00F83542" w:rsidP="00F83542">
                <w:pPr>
                  <w:pStyle w:val="ListBullet"/>
                </w:pPr>
                <w:r>
                  <w:t xml:space="preserve">Extract the file contents from Autopsy for analysis with other tools (see </w:t>
                </w:r>
                <w:r w:rsidR="00524C9B">
                  <w:t>“</w:t>
                </w:r>
                <w:r w:rsidR="00086381">
                  <w:fldChar w:fldCharType="begin"/>
                </w:r>
                <w:r w:rsidR="00524C9B">
                  <w:instrText xml:space="preserve"> REF _Ref351728708 \h </w:instrText>
                </w:r>
                <w:r w:rsidR="00086381">
                  <w:fldChar w:fldCharType="separate"/>
                </w:r>
                <w:r w:rsidR="00E47CE8">
                  <w:t>Chapter 7 – Collecting Files for Later Analysis</w:t>
                </w:r>
                <w:r w:rsidR="00086381">
                  <w:fldChar w:fldCharType="end"/>
                </w:r>
                <w:r w:rsidR="00524C9B">
                  <w:t xml:space="preserve">” on </w:t>
                </w:r>
                <w:r>
                  <w:t xml:space="preserve">page </w:t>
                </w:r>
                <w:r w:rsidR="00086381">
                  <w:fldChar w:fldCharType="begin"/>
                </w:r>
                <w:r>
                  <w:instrText xml:space="preserve"> PAGEREF _Ref351728708 \h </w:instrText>
                </w:r>
                <w:r w:rsidR="00086381">
                  <w:fldChar w:fldCharType="separate"/>
                </w:r>
                <w:r w:rsidR="00E47CE8">
                  <w:rPr>
                    <w:noProof/>
                  </w:rPr>
                  <w:t>50</w:t>
                </w:r>
                <w:r w:rsidR="00086381">
                  <w:fldChar w:fldCharType="end"/>
                </w:r>
                <w:r>
                  <w:t>)</w:t>
                </w:r>
              </w:p>
              <w:p w:rsidR="00F83542" w:rsidRDefault="00F83542" w:rsidP="00F83542">
                <w:pPr>
                  <w:pStyle w:val="Heading2"/>
                  <w:outlineLvl w:val="1"/>
                </w:pPr>
                <w:bookmarkStart w:id="74" w:name="_Toc367192543"/>
                <w:r>
                  <w:t>Searching Using Built-in Keywords</w:t>
                </w:r>
                <w:bookmarkEnd w:id="74"/>
              </w:p>
              <w:p w:rsidR="00F83542" w:rsidRDefault="00F83542" w:rsidP="00F83542">
                <w:r w:rsidRPr="005E6513">
                  <w:rPr>
                    <w:rFonts w:eastAsia="Times New Roman"/>
                    <w:lang w:eastAsia="en-CA" w:bidi="ar-SA"/>
                  </w:rPr>
                  <w:t xml:space="preserve">Autopsy </w:t>
                </w:r>
                <w:r>
                  <w:rPr>
                    <w:rFonts w:eastAsia="Times New Roman"/>
                    <w:lang w:eastAsia="en-CA" w:bidi="ar-SA"/>
                  </w:rPr>
                  <w:t xml:space="preserve">includes </w:t>
                </w:r>
                <w:r w:rsidRPr="005E6513">
                  <w:rPr>
                    <w:rFonts w:eastAsia="Times New Roman"/>
                    <w:lang w:eastAsia="en-CA" w:bidi="ar-SA"/>
                  </w:rPr>
                  <w:t xml:space="preserve">built-in </w:t>
                </w:r>
                <w:r>
                  <w:rPr>
                    <w:rFonts w:eastAsia="Times New Roman"/>
                    <w:lang w:eastAsia="en-CA" w:bidi="ar-SA"/>
                  </w:rPr>
                  <w:t>keyword search expressions that enable you to</w:t>
                </w:r>
                <w:r>
                  <w:t xml:space="preserve"> search for:</w:t>
                </w:r>
              </w:p>
              <w:p w:rsidR="00F83542" w:rsidRDefault="00F83542" w:rsidP="00F83542">
                <w:pPr>
                  <w:pStyle w:val="ListBullet"/>
                </w:pPr>
                <w:r>
                  <w:t>URLs</w:t>
                </w:r>
              </w:p>
              <w:p w:rsidR="00F83542" w:rsidRDefault="00F83542" w:rsidP="00F83542">
                <w:pPr>
                  <w:pStyle w:val="ListBullet"/>
                </w:pPr>
                <w:r>
                  <w:t>IP Addresses</w:t>
                </w:r>
              </w:p>
              <w:p w:rsidR="00F83542" w:rsidRDefault="00F83542" w:rsidP="00F83542">
                <w:pPr>
                  <w:pStyle w:val="ListBullet"/>
                </w:pPr>
                <w:r>
                  <w:t>Email addresses</w:t>
                </w:r>
              </w:p>
              <w:p w:rsidR="00F83542" w:rsidRPr="00631CBC" w:rsidRDefault="00F83542" w:rsidP="00F83542">
                <w:pPr>
                  <w:pStyle w:val="ListBullet"/>
                </w:pPr>
                <w:r>
                  <w:t>Phone numbers</w:t>
                </w:r>
              </w:p>
              <w:p w:rsidR="00F83542" w:rsidRDefault="00F83542" w:rsidP="00F83542">
                <w:r>
                  <w:t xml:space="preserve">To search using these expressions, ensure that the </w:t>
                </w:r>
                <w:r w:rsidRPr="00CB2F11">
                  <w:rPr>
                    <w:rStyle w:val="Strong"/>
                  </w:rPr>
                  <w:t>Keyword Search</w:t>
                </w:r>
                <w:r>
                  <w:t xml:space="preserve"> ingest module was enabled when you ran ingest.</w:t>
                </w:r>
                <w:r w:rsidR="00524C9B">
                  <w:t xml:space="preserve"> If not, see “</w:t>
                </w:r>
                <w:r w:rsidR="00086381">
                  <w:fldChar w:fldCharType="begin"/>
                </w:r>
                <w:r w:rsidR="00524C9B">
                  <w:instrText xml:space="preserve"> REF _Ref352395471 \h </w:instrText>
                </w:r>
                <w:r w:rsidR="00086381">
                  <w:fldChar w:fldCharType="separate"/>
                </w:r>
                <w:r w:rsidR="00E47CE8">
                  <w:t>To restart ingest</w:t>
                </w:r>
                <w:r w:rsidR="00086381">
                  <w:fldChar w:fldCharType="end"/>
                </w:r>
                <w:r w:rsidR="00524C9B">
                  <w:t xml:space="preserve">” on page </w:t>
                </w:r>
                <w:r w:rsidR="00086381">
                  <w:fldChar w:fldCharType="begin"/>
                </w:r>
                <w:r w:rsidR="00524C9B">
                  <w:instrText xml:space="preserve"> PAGEREF _Ref352395471 \h </w:instrText>
                </w:r>
                <w:r w:rsidR="00086381">
                  <w:fldChar w:fldCharType="separate"/>
                </w:r>
                <w:r w:rsidR="00E47CE8">
                  <w:rPr>
                    <w:noProof/>
                  </w:rPr>
                  <w:t>13</w:t>
                </w:r>
                <w:r w:rsidR="00086381">
                  <w:fldChar w:fldCharType="end"/>
                </w:r>
                <w:r w:rsidR="00524C9B">
                  <w:t xml:space="preserve"> to enable it and restart ingest.</w:t>
                </w:r>
              </w:p>
              <w:tbl>
                <w:tblPr>
                  <w:tblStyle w:val="ColumnTable"/>
                  <w:tblW w:w="4727" w:type="pct"/>
                  <w:tblLayout w:type="fixed"/>
                  <w:tblLook w:val="04A0"/>
                </w:tblPr>
                <w:tblGrid>
                  <w:gridCol w:w="836"/>
                  <w:gridCol w:w="5181"/>
                </w:tblGrid>
                <w:tr w:rsidR="008E4377" w:rsidTr="0041595A">
                  <w:trPr>
                    <w:trHeight w:val="632"/>
                  </w:trPr>
                  <w:tc>
                    <w:tcPr>
                      <w:tcW w:w="695" w:type="pct"/>
                    </w:tcPr>
                    <w:p w:rsidR="008E4377" w:rsidRDefault="008E4377" w:rsidP="0041595A">
                      <w:pPr>
                        <w:pStyle w:val="List2"/>
                        <w:ind w:left="0" w:firstLine="0"/>
                      </w:pPr>
                      <w:r>
                        <w:rPr>
                          <w:noProof/>
                          <w:lang w:eastAsia="en-CA" w:bidi="ar-SA"/>
                        </w:rPr>
                        <w:drawing>
                          <wp:inline distT="0" distB="0" distL="0" distR="0">
                            <wp:extent cx="365714" cy="365714"/>
                            <wp:effectExtent l="19050" t="0" r="0" b="0"/>
                            <wp:docPr id="5" name="Picture 1" descr="C:\Users\Julia\AppData\Local\Microsoft\Windows\Temporary Internet Files\Content.IE5\ZM15E5BU\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ZM15E5BU\MC900433838[1].png"/>
                                    <pic:cNvPicPr>
                                      <a:picLocks noChangeAspect="1" noChangeArrowheads="1"/>
                                    </pic:cNvPicPr>
                                  </pic:nvPicPr>
                                  <pic:blipFill>
                                    <a:blip r:embed="rId20" cstate="print"/>
                                    <a:srcRect/>
                                    <a:stretch>
                                      <a:fillRect/>
                                    </a:stretch>
                                  </pic:blipFill>
                                  <pic:spPr bwMode="auto">
                                    <a:xfrm>
                                      <a:off x="0" y="0"/>
                                      <a:ext cx="365714" cy="365714"/>
                                    </a:xfrm>
                                    <a:prstGeom prst="rect">
                                      <a:avLst/>
                                    </a:prstGeom>
                                    <a:noFill/>
                                    <a:ln w="9525">
                                      <a:noFill/>
                                      <a:miter lim="800000"/>
                                      <a:headEnd/>
                                      <a:tailEnd/>
                                    </a:ln>
                                  </pic:spPr>
                                </pic:pic>
                              </a:graphicData>
                            </a:graphic>
                          </wp:inline>
                        </w:drawing>
                      </w:r>
                    </w:p>
                  </w:tc>
                  <w:tc>
                    <w:tcPr>
                      <w:tcW w:w="4305" w:type="pct"/>
                    </w:tcPr>
                    <w:p w:rsidR="008E4377" w:rsidRDefault="008E4377" w:rsidP="0041595A">
                      <w:pPr>
                        <w:rPr>
                          <w:lang w:bidi="ar-SA"/>
                        </w:rPr>
                      </w:pPr>
                      <w:r>
                        <w:rPr>
                          <w:lang w:bidi="ar-SA"/>
                        </w:rPr>
                        <w:t>These search expression can produce a large list of results with many false positives.</w:t>
                      </w:r>
                    </w:p>
                  </w:tc>
                </w:tr>
              </w:tbl>
              <w:p w:rsidR="00F83542" w:rsidRDefault="00F83542" w:rsidP="00F83542"/>
            </w:tc>
          </w:tr>
          <w:tr w:rsidR="005E6513" w:rsidTr="009069F8">
            <w:tc>
              <w:tcPr>
                <w:tcW w:w="3240" w:type="dxa"/>
              </w:tcPr>
              <w:p w:rsidR="00F83542" w:rsidRDefault="00F83542" w:rsidP="006A043A">
                <w:pPr>
                  <w:pStyle w:val="Heading4"/>
                  <w:spacing w:after="100"/>
                  <w:outlineLvl w:val="3"/>
                </w:pPr>
              </w:p>
              <w:p w:rsidR="00F83542" w:rsidRDefault="00F83542" w:rsidP="006A043A">
                <w:pPr>
                  <w:pStyle w:val="Heading4"/>
                  <w:spacing w:after="100"/>
                  <w:outlineLvl w:val="3"/>
                </w:pPr>
              </w:p>
              <w:p w:rsidR="008E4377" w:rsidRDefault="008E4377" w:rsidP="006A043A">
                <w:pPr>
                  <w:pStyle w:val="Heading4"/>
                  <w:spacing w:after="100"/>
                  <w:outlineLvl w:val="3"/>
                  <w:rPr>
                    <w:rFonts w:ascii="Verdana" w:eastAsiaTheme="minorEastAsia" w:hAnsi="Verdana" w:cstheme="minorBidi"/>
                    <w:b w:val="0"/>
                    <w:bCs w:val="0"/>
                    <w:iCs w:val="0"/>
                    <w:sz w:val="20"/>
                  </w:rPr>
                </w:pPr>
              </w:p>
              <w:p w:rsidR="00381E21" w:rsidRDefault="00470518" w:rsidP="00381E21">
                <w:pPr>
                  <w:pStyle w:val="Heading4"/>
                  <w:spacing w:after="100"/>
                  <w:outlineLvl w:val="3"/>
                </w:pPr>
                <w:r>
                  <w:lastRenderedPageBreak/>
                  <w:t>T</w:t>
                </w:r>
                <w:r w:rsidR="00381E21">
                  <w:t>o search using built-in keyword</w:t>
                </w:r>
              </w:p>
              <w:p w:rsidR="00470518" w:rsidRDefault="00086381" w:rsidP="00381E21">
                <w:pPr>
                  <w:pStyle w:val="Heading4"/>
                  <w:spacing w:after="100"/>
                  <w:outlineLvl w:val="3"/>
                </w:pPr>
                <w:r>
                  <w:fldChar w:fldCharType="begin"/>
                </w:r>
                <w:r w:rsidR="00470518">
                  <w:instrText xml:space="preserve"> XE "</w:instrText>
                </w:r>
                <w:r w:rsidR="000F168D">
                  <w:instrText>keyword search:</w:instrText>
                </w:r>
                <w:r w:rsidR="00470518" w:rsidRPr="00724701">
                  <w:instrText xml:space="preserve"> search</w:instrText>
                </w:r>
                <w:r w:rsidR="000F168D">
                  <w:instrText>ing using built-in</w:instrText>
                </w:r>
                <w:r w:rsidR="00470518" w:rsidRPr="00724701">
                  <w:instrText xml:space="preserve"> keywords</w:instrText>
                </w:r>
                <w:r w:rsidR="00470518">
                  <w:instrText xml:space="preserve">" </w:instrText>
                </w:r>
                <w:r>
                  <w:fldChar w:fldCharType="end"/>
                </w:r>
              </w:p>
              <w:tbl>
                <w:tblPr>
                  <w:tblStyle w:val="ColumnTable"/>
                  <w:tblW w:w="4727" w:type="pct"/>
                  <w:tblLayout w:type="fixed"/>
                  <w:tblLook w:val="04A0"/>
                </w:tblPr>
                <w:tblGrid>
                  <w:gridCol w:w="744"/>
                  <w:gridCol w:w="2210"/>
                </w:tblGrid>
                <w:tr w:rsidR="003B3C7E" w:rsidTr="00407A2B">
                  <w:trPr>
                    <w:trHeight w:val="632"/>
                  </w:trPr>
                  <w:tc>
                    <w:tcPr>
                      <w:tcW w:w="1259" w:type="pct"/>
                    </w:tcPr>
                    <w:p w:rsidR="003B3C7E" w:rsidRDefault="003B3C7E" w:rsidP="00407A2B">
                      <w:pPr>
                        <w:pStyle w:val="List2"/>
                        <w:ind w:left="0" w:firstLine="0"/>
                      </w:pPr>
                      <w:r>
                        <w:rPr>
                          <w:noProof/>
                          <w:lang w:eastAsia="en-CA" w:bidi="ar-SA"/>
                        </w:rPr>
                        <w:drawing>
                          <wp:inline distT="0" distB="0" distL="0" distR="0">
                            <wp:extent cx="370698" cy="369052"/>
                            <wp:effectExtent l="19050" t="0" r="0" b="0"/>
                            <wp:docPr id="99"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741" w:type="pct"/>
                    </w:tcPr>
                    <w:p w:rsidR="003B3C7E" w:rsidRDefault="003B3C7E" w:rsidP="00EE6734">
                      <w:pPr>
                        <w:pStyle w:val="List2"/>
                        <w:ind w:left="0" w:firstLine="0"/>
                      </w:pPr>
                      <w:r>
                        <w:t>You can select more than one search optio</w:t>
                      </w:r>
                      <w:r w:rsidR="00EE6734">
                        <w:t>n and</w:t>
                      </w:r>
                      <w:r>
                        <w:t xml:space="preserve"> search for all </w:t>
                      </w:r>
                      <w:r w:rsidR="00EE6734">
                        <w:t>keywords</w:t>
                      </w:r>
                      <w:r>
                        <w:t xml:space="preserve"> simultaneously.</w:t>
                      </w:r>
                    </w:p>
                  </w:tc>
                </w:tr>
              </w:tbl>
              <w:p w:rsidR="005E6513" w:rsidRDefault="005E6513" w:rsidP="000C5BB5"/>
            </w:tc>
            <w:tc>
              <w:tcPr>
                <w:tcW w:w="360" w:type="dxa"/>
              </w:tcPr>
              <w:p w:rsidR="005E6513" w:rsidRPr="00277509" w:rsidRDefault="005E6513" w:rsidP="000C5BB5">
                <w:pPr>
                  <w:pStyle w:val="Heading2"/>
                  <w:outlineLvl w:val="1"/>
                </w:pPr>
              </w:p>
            </w:tc>
            <w:tc>
              <w:tcPr>
                <w:tcW w:w="6480" w:type="dxa"/>
              </w:tcPr>
              <w:p w:rsidR="00F83542" w:rsidRDefault="00F83542" w:rsidP="00F83542"/>
              <w:p w:rsidR="00F83542" w:rsidRDefault="00F83542" w:rsidP="00F83542"/>
              <w:p w:rsidR="008E4377" w:rsidRDefault="008E4377" w:rsidP="00524C9B">
                <w:pPr>
                  <w:pStyle w:val="ListNumber"/>
                  <w:numPr>
                    <w:ilvl w:val="0"/>
                    <w:numId w:val="0"/>
                  </w:numPr>
                </w:pPr>
              </w:p>
              <w:p w:rsidR="005E6513" w:rsidRDefault="005E6513" w:rsidP="008E4377">
                <w:pPr>
                  <w:pStyle w:val="ListNumber"/>
                  <w:numPr>
                    <w:ilvl w:val="0"/>
                    <w:numId w:val="39"/>
                  </w:numPr>
                </w:pPr>
                <w:r>
                  <w:lastRenderedPageBreak/>
                  <w:t xml:space="preserve">On the toolbar, click </w:t>
                </w:r>
                <w:r w:rsidRPr="00631CBC">
                  <w:rPr>
                    <w:rStyle w:val="Strong"/>
                  </w:rPr>
                  <w:t>Keyword Search</w:t>
                </w:r>
                <w:r>
                  <w:t xml:space="preserve">. The </w:t>
                </w:r>
                <w:r w:rsidR="007847C9">
                  <w:t>menu</w:t>
                </w:r>
                <w:r>
                  <w:t xml:space="preserve"> appears.</w:t>
                </w:r>
              </w:p>
              <w:p w:rsidR="005E6513" w:rsidRDefault="00BA5597" w:rsidP="005E6513">
                <w:r>
                  <w:rPr>
                    <w:noProof/>
                    <w:lang w:eastAsia="en-CA" w:bidi="ar-SA"/>
                  </w:rPr>
                  <w:drawing>
                    <wp:inline distT="0" distB="0" distL="0" distR="0">
                      <wp:extent cx="3931920" cy="3345592"/>
                      <wp:effectExtent l="57150" t="38100" r="30480" b="26258"/>
                      <wp:docPr id="8" name="Picture 7" descr="BuiltinSear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es.png"/>
                              <pic:cNvPicPr/>
                            </pic:nvPicPr>
                            <pic:blipFill>
                              <a:blip r:embed="rId52" cstate="print"/>
                              <a:stretch>
                                <a:fillRect/>
                              </a:stretch>
                            </pic:blipFill>
                            <pic:spPr>
                              <a:xfrm>
                                <a:off x="0" y="0"/>
                                <a:ext cx="3931920" cy="3345592"/>
                              </a:xfrm>
                              <a:prstGeom prst="rect">
                                <a:avLst/>
                              </a:prstGeom>
                              <a:ln w="28575">
                                <a:solidFill>
                                  <a:schemeClr val="tx1"/>
                                </a:solidFill>
                              </a:ln>
                            </pic:spPr>
                          </pic:pic>
                        </a:graphicData>
                      </a:graphic>
                    </wp:inline>
                  </w:drawing>
                </w:r>
              </w:p>
              <w:p w:rsidR="005E6513" w:rsidRDefault="005E6513" w:rsidP="005E6513">
                <w:pPr>
                  <w:pStyle w:val="ListNumber"/>
                </w:pPr>
                <w:r>
                  <w:t xml:space="preserve">Select the </w:t>
                </w:r>
                <w:r w:rsidR="003B3C7E">
                  <w:t xml:space="preserve">check </w:t>
                </w:r>
                <w:r>
                  <w:t xml:space="preserve">box for the search options you want to use and click </w:t>
                </w:r>
                <w:r w:rsidRPr="00631CBC">
                  <w:rPr>
                    <w:rStyle w:val="Strong"/>
                  </w:rPr>
                  <w:t>Search</w:t>
                </w:r>
                <w:r>
                  <w:t>.</w:t>
                </w:r>
              </w:p>
              <w:p w:rsidR="005E6513" w:rsidRDefault="005E6513" w:rsidP="007847C9">
                <w:pPr>
                  <w:pStyle w:val="ListContinue"/>
                </w:pPr>
                <w:r>
                  <w:t xml:space="preserve">The information appears </w:t>
                </w:r>
                <w:r w:rsidR="00173032">
                  <w:t>in the</w:t>
                </w:r>
                <w:r>
                  <w:t xml:space="preserve"> </w:t>
                </w:r>
                <w:r w:rsidRPr="00631CBC">
                  <w:rPr>
                    <w:rStyle w:val="Strong"/>
                  </w:rPr>
                  <w:t>Keyword Hits</w:t>
                </w:r>
                <w:r>
                  <w:t xml:space="preserve"> section</w:t>
                </w:r>
                <w:r w:rsidR="00E90EC9">
                  <w:t xml:space="preserve"> of the </w:t>
                </w:r>
                <w:r w:rsidR="00E90EC9" w:rsidRPr="00E90EC9">
                  <w:rPr>
                    <w:rStyle w:val="Strong"/>
                  </w:rPr>
                  <w:t>Data Explorer</w:t>
                </w:r>
                <w:r>
                  <w:t xml:space="preserve">. The following </w:t>
                </w:r>
                <w:r w:rsidR="00524C9B">
                  <w:t>example</w:t>
                </w:r>
                <w:r>
                  <w:t xml:space="preserve"> shows </w:t>
                </w:r>
                <w:r w:rsidR="00F147C6">
                  <w:t>search results for all the built-in expressions</w:t>
                </w:r>
                <w:r>
                  <w:t>.</w:t>
                </w:r>
              </w:p>
              <w:p w:rsidR="005E6513" w:rsidRDefault="00BA5597" w:rsidP="00F147C6">
                <w:r>
                  <w:rPr>
                    <w:noProof/>
                    <w:lang w:eastAsia="en-CA" w:bidi="ar-SA"/>
                  </w:rPr>
                  <w:drawing>
                    <wp:inline distT="0" distB="0" distL="0" distR="0">
                      <wp:extent cx="2204107" cy="2560320"/>
                      <wp:effectExtent l="57150" t="38100" r="43793" b="11430"/>
                      <wp:docPr id="22" name="Picture 21" descr="BuiltinSear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SearchResults.png"/>
                              <pic:cNvPicPr/>
                            </pic:nvPicPr>
                            <pic:blipFill>
                              <a:blip r:embed="rId53" cstate="print"/>
                              <a:stretch>
                                <a:fillRect/>
                              </a:stretch>
                            </pic:blipFill>
                            <pic:spPr>
                              <a:xfrm>
                                <a:off x="0" y="0"/>
                                <a:ext cx="2204107" cy="2560320"/>
                              </a:xfrm>
                              <a:prstGeom prst="rect">
                                <a:avLst/>
                              </a:prstGeom>
                              <a:ln w="28575">
                                <a:solidFill>
                                  <a:schemeClr val="tx1"/>
                                </a:solidFill>
                              </a:ln>
                            </pic:spPr>
                          </pic:pic>
                        </a:graphicData>
                      </a:graphic>
                    </wp:inline>
                  </w:drawing>
                </w:r>
              </w:p>
            </w:tc>
          </w:tr>
          <w:tr w:rsidR="00277509" w:rsidTr="009069F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8709B" w:rsidP="00277509">
                <w:pPr>
                  <w:pStyle w:val="Heading2"/>
                  <w:outlineLvl w:val="1"/>
                </w:pPr>
                <w:bookmarkStart w:id="75" w:name="_Toc351984454"/>
                <w:bookmarkStart w:id="76" w:name="_Ref351993306"/>
                <w:bookmarkStart w:id="77" w:name="_Ref351993320"/>
                <w:bookmarkStart w:id="78" w:name="_Toc367192544"/>
                <w:r>
                  <w:t>Creating and Managing Keyword Lists</w:t>
                </w:r>
                <w:bookmarkEnd w:id="75"/>
                <w:bookmarkEnd w:id="76"/>
                <w:bookmarkEnd w:id="77"/>
                <w:bookmarkEnd w:id="78"/>
                <w:r w:rsidR="00086381">
                  <w:fldChar w:fldCharType="begin"/>
                </w:r>
                <w:r w:rsidR="00611352">
                  <w:instrText xml:space="preserve"> XE "</w:instrText>
                </w:r>
                <w:r w:rsidR="00291697">
                  <w:instrText>keyword search:creating and managing keyword l</w:instrText>
                </w:r>
                <w:r w:rsidR="00611352" w:rsidRPr="004A65A7">
                  <w:instrText>ists</w:instrText>
                </w:r>
                <w:r w:rsidR="00611352">
                  <w:instrText xml:space="preserve">" </w:instrText>
                </w:r>
                <w:r w:rsidR="00086381">
                  <w:fldChar w:fldCharType="end"/>
                </w:r>
              </w:p>
              <w:p w:rsidR="0098709B" w:rsidRDefault="0098709B" w:rsidP="0098709B">
                <w:r>
                  <w:t xml:space="preserve">The </w:t>
                </w:r>
                <w:r w:rsidRPr="00B0659E">
                  <w:rPr>
                    <w:rStyle w:val="Strong"/>
                  </w:rPr>
                  <w:t>Keyword Search</w:t>
                </w:r>
                <w:r w:rsidR="00086381">
                  <w:rPr>
                    <w:rStyle w:val="Strong"/>
                  </w:rPr>
                  <w:fldChar w:fldCharType="begin"/>
                </w:r>
                <w:r w:rsidR="00611352">
                  <w:instrText xml:space="preserve"> XE "</w:instrText>
                </w:r>
                <w:r w:rsidR="00291697">
                  <w:instrText>ingest module:keyword s</w:instrText>
                </w:r>
                <w:r w:rsidR="00611352" w:rsidRPr="002069C3">
                  <w:instrText>earch</w:instrText>
                </w:r>
                <w:r w:rsidR="00611352">
                  <w:instrText xml:space="preserve">" </w:instrText>
                </w:r>
                <w:r w:rsidR="00086381">
                  <w:rPr>
                    <w:rStyle w:val="Strong"/>
                  </w:rPr>
                  <w:fldChar w:fldCharType="end"/>
                </w:r>
                <w:r>
                  <w:t xml:space="preserve"> </w:t>
                </w:r>
                <w:r w:rsidR="0016758D">
                  <w:t>ingest</w:t>
                </w:r>
                <w:r>
                  <w:t xml:space="preserve"> module uses the keyword list when Autopsy analyzes the disk image contents. If you add new keywords to the list, you need to </w:t>
                </w:r>
                <w:r w:rsidR="00EE6734">
                  <w:t>restart</w:t>
                </w:r>
                <w:r>
                  <w:t xml:space="preserve"> </w:t>
                </w:r>
                <w:r w:rsidR="0016758D">
                  <w:t>ingest</w:t>
                </w:r>
                <w:r>
                  <w:t xml:space="preserve"> to perform the search.</w:t>
                </w:r>
                <w:r w:rsidR="008925C8">
                  <w:t xml:space="preserve"> Keyword lists are global to Autopsy; Autopsy uses them for all cases.</w:t>
                </w:r>
              </w:p>
              <w:p w:rsidR="0098709B" w:rsidRPr="0098709B" w:rsidRDefault="006F6978" w:rsidP="0098709B">
                <w:r>
                  <w:t xml:space="preserve">The list can contain simple strings or regular expressions. Regular expressions are a sequence of special characters that enable you to match a set of strings. The built-in searches for IP addresses and URLs are examples of regular expressions. Autopsy uses the </w:t>
                </w:r>
                <w:hyperlink r:id="rId54" w:history="1">
                  <w:r w:rsidRPr="003D51F4">
                    <w:rPr>
                      <w:rStyle w:val="Hyperlink"/>
                    </w:rPr>
                    <w:t>Java regular expressions syntax</w:t>
                  </w:r>
                </w:hyperlink>
                <w:r>
                  <w:t>.</w:t>
                </w:r>
              </w:p>
            </w:tc>
          </w:tr>
          <w:tr w:rsidR="0098709B" w:rsidTr="009069F8">
            <w:tc>
              <w:tcPr>
                <w:tcW w:w="3240" w:type="dxa"/>
              </w:tcPr>
              <w:p w:rsidR="0098709B" w:rsidRDefault="0098709B" w:rsidP="0098709B">
                <w:pPr>
                  <w:pStyle w:val="Heading4"/>
                  <w:outlineLvl w:val="3"/>
                </w:pPr>
                <w:r>
                  <w:t>To create a keyword list</w:t>
                </w:r>
              </w:p>
            </w:tc>
            <w:tc>
              <w:tcPr>
                <w:tcW w:w="360" w:type="dxa"/>
              </w:tcPr>
              <w:p w:rsidR="0098709B" w:rsidRDefault="0098709B" w:rsidP="000C5BB5">
                <w:pPr>
                  <w:pStyle w:val="Heading2"/>
                  <w:outlineLvl w:val="1"/>
                </w:pPr>
              </w:p>
            </w:tc>
            <w:tc>
              <w:tcPr>
                <w:tcW w:w="6480" w:type="dxa"/>
              </w:tcPr>
              <w:p w:rsidR="0098709B" w:rsidRDefault="0098709B" w:rsidP="00C57301">
                <w:pPr>
                  <w:pStyle w:val="ListNumber"/>
                  <w:numPr>
                    <w:ilvl w:val="0"/>
                    <w:numId w:val="16"/>
                  </w:numPr>
                </w:pPr>
                <w:r>
                  <w:t xml:space="preserve">On the toolbar, click </w:t>
                </w:r>
                <w:r w:rsidRPr="00140217">
                  <w:rPr>
                    <w:rStyle w:val="Strong"/>
                  </w:rPr>
                  <w:t>Keyword Search</w:t>
                </w:r>
                <w:r>
                  <w:t xml:space="preserve">. The </w:t>
                </w:r>
                <w:r w:rsidR="00140217">
                  <w:t>menu appears</w:t>
                </w:r>
                <w:r>
                  <w:t>.</w:t>
                </w:r>
              </w:p>
              <w:p w:rsidR="0098709B" w:rsidRDefault="00BA5597" w:rsidP="0098709B">
                <w:r>
                  <w:rPr>
                    <w:noProof/>
                    <w:lang w:eastAsia="en-CA" w:bidi="ar-SA"/>
                  </w:rPr>
                  <w:drawing>
                    <wp:inline distT="0" distB="0" distL="0" distR="0">
                      <wp:extent cx="3931920" cy="2481199"/>
                      <wp:effectExtent l="38100" t="57150" r="106680" b="90551"/>
                      <wp:docPr id="27" name="Picture 26" descr="KeywordSearc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earchMenu.png"/>
                              <pic:cNvPicPr/>
                            </pic:nvPicPr>
                            <pic:blipFill>
                              <a:blip r:embed="rId55" cstate="print"/>
                              <a:stretch>
                                <a:fillRect/>
                              </a:stretch>
                            </pic:blipFill>
                            <pic:spPr>
                              <a:xfrm>
                                <a:off x="0" y="0"/>
                                <a:ext cx="3931920" cy="248119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4C9B" w:rsidRDefault="00140217" w:rsidP="00140217">
                <w:pPr>
                  <w:pStyle w:val="ListNumber"/>
                </w:pPr>
                <w:r>
                  <w:t xml:space="preserve">In the bottom right corner of the menu, click </w:t>
                </w:r>
                <w:r w:rsidRPr="00140217">
                  <w:rPr>
                    <w:rStyle w:val="Strong"/>
                  </w:rPr>
                  <w:t>Manage Lists</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Pr>
                  <w:pStyle w:val="ListContinue"/>
                </w:pPr>
              </w:p>
              <w:p w:rsidR="0098709B" w:rsidRDefault="00140217" w:rsidP="00524C9B">
                <w:pPr>
                  <w:pStyle w:val="ListContinue"/>
                </w:pPr>
                <w:r>
                  <w:lastRenderedPageBreak/>
                  <w:t xml:space="preserve">The </w:t>
                </w:r>
                <w:r w:rsidRPr="00140217">
                  <w:rPr>
                    <w:rStyle w:val="Strong"/>
                  </w:rPr>
                  <w:t>Advanced Keyword Search Configuration</w:t>
                </w:r>
                <w:r>
                  <w:t xml:space="preserve"> window opens. </w:t>
                </w:r>
              </w:p>
              <w:p w:rsidR="00140217" w:rsidRDefault="00A12CFB" w:rsidP="00140217">
                <w:r>
                  <w:rPr>
                    <w:noProof/>
                    <w:lang w:eastAsia="en-CA" w:bidi="ar-SA"/>
                  </w:rPr>
                  <w:drawing>
                    <wp:inline distT="0" distB="0" distL="0" distR="0">
                      <wp:extent cx="3931920" cy="3291553"/>
                      <wp:effectExtent l="38100" t="57150" r="106680" b="99347"/>
                      <wp:docPr id="29" name="Picture 28" descr="KeywordConfig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ConfigEmpty.png"/>
                              <pic:cNvPicPr/>
                            </pic:nvPicPr>
                            <pic:blipFill>
                              <a:blip r:embed="rId56" cstate="print"/>
                              <a:stretch>
                                <a:fillRect/>
                              </a:stretch>
                            </pic:blipFill>
                            <pic:spPr>
                              <a:xfrm>
                                <a:off x="0" y="0"/>
                                <a:ext cx="3931920" cy="329155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0217" w:rsidRDefault="00140217" w:rsidP="00140217">
                <w:pPr>
                  <w:pStyle w:val="ListNumber"/>
                </w:pPr>
                <w:r>
                  <w:t xml:space="preserve">In the bottom left corner of the window, click </w:t>
                </w:r>
                <w:r w:rsidRPr="00140217">
                  <w:rPr>
                    <w:rStyle w:val="Strong"/>
                  </w:rPr>
                  <w:t>New List</w:t>
                </w:r>
                <w:r>
                  <w:t xml:space="preserve">. </w:t>
                </w:r>
              </w:p>
              <w:p w:rsidR="00524C9B" w:rsidRDefault="00140217" w:rsidP="00140217">
                <w:pPr>
                  <w:pStyle w:val="ListNumber"/>
                </w:pPr>
                <w:r>
                  <w:t xml:space="preserve">In </w:t>
                </w:r>
                <w:r w:rsidR="00991ABF">
                  <w:t xml:space="preserve">the </w:t>
                </w:r>
                <w:r w:rsidR="002F122B">
                  <w:rPr>
                    <w:rStyle w:val="Strong"/>
                  </w:rPr>
                  <w:t>N</w:t>
                </w:r>
                <w:r w:rsidR="001509F9">
                  <w:rPr>
                    <w:rStyle w:val="Strong"/>
                  </w:rPr>
                  <w:t>ew k</w:t>
                </w:r>
                <w:r w:rsidR="002F122B">
                  <w:rPr>
                    <w:rStyle w:val="Strong"/>
                  </w:rPr>
                  <w:t>eyword</w:t>
                </w:r>
                <w:r w:rsidR="001509F9">
                  <w:rPr>
                    <w:rStyle w:val="Strong"/>
                  </w:rPr>
                  <w:t xml:space="preserve"> list name</w:t>
                </w:r>
                <w:r w:rsidR="002F122B">
                  <w:t xml:space="preserve"> </w:t>
                </w:r>
                <w:r>
                  <w:t>box that appears, type a descriptive name for the list</w:t>
                </w:r>
                <w:r w:rsidR="002F122B">
                  <w:t xml:space="preserve"> and click </w:t>
                </w:r>
                <w:r w:rsidR="002F122B">
                  <w:rPr>
                    <w:rStyle w:val="Strong"/>
                  </w:rPr>
                  <w:t>OK</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872711" w:rsidRDefault="00140217" w:rsidP="00524C9B">
                <w:pPr>
                  <w:pStyle w:val="ListContinue"/>
                </w:pPr>
                <w:r>
                  <w:lastRenderedPageBreak/>
                  <w:t xml:space="preserve">The list name appears in the </w:t>
                </w:r>
                <w:r w:rsidRPr="00140217">
                  <w:rPr>
                    <w:rStyle w:val="Strong"/>
                  </w:rPr>
                  <w:t>Keyword Lists</w:t>
                </w:r>
                <w:r>
                  <w:t xml:space="preserve"> column.</w:t>
                </w:r>
              </w:p>
              <w:p w:rsidR="00331029" w:rsidRDefault="00A12CFB" w:rsidP="00524C9B">
                <w:r>
                  <w:rPr>
                    <w:noProof/>
                    <w:lang w:eastAsia="en-CA" w:bidi="ar-SA"/>
                  </w:rPr>
                  <w:drawing>
                    <wp:inline distT="0" distB="0" distL="0" distR="0">
                      <wp:extent cx="3931920" cy="1991753"/>
                      <wp:effectExtent l="38100" t="57150" r="106680" b="103747"/>
                      <wp:docPr id="31" name="Picture 30" descr="Key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png"/>
                              <pic:cNvPicPr/>
                            </pic:nvPicPr>
                            <pic:blipFill>
                              <a:blip r:embed="rId57" cstate="print"/>
                              <a:stretch>
                                <a:fillRect/>
                              </a:stretch>
                            </pic:blipFill>
                            <pic:spPr>
                              <a:xfrm>
                                <a:off x="0" y="0"/>
                                <a:ext cx="3931920" cy="199175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2AE8" w:rsidRDefault="009305D2" w:rsidP="00D52AE8">
                <w:pPr>
                  <w:pStyle w:val="ListNumber"/>
                </w:pPr>
                <w:r>
                  <w:t xml:space="preserve">In </w:t>
                </w:r>
                <w:r w:rsidRPr="009305D2">
                  <w:rPr>
                    <w:rStyle w:val="Strong"/>
                  </w:rPr>
                  <w:t>Keyword Lists</w:t>
                </w:r>
                <w:r>
                  <w:t>, c</w:t>
                </w:r>
                <w:r w:rsidR="00140217">
                  <w:t xml:space="preserve">lick the list name you entered. In the </w:t>
                </w:r>
                <w:r w:rsidR="00140217" w:rsidRPr="00140217">
                  <w:rPr>
                    <w:rStyle w:val="Strong"/>
                  </w:rPr>
                  <w:t>Keyword Options</w:t>
                </w:r>
                <w:r w:rsidR="00140217">
                  <w:t xml:space="preserve"> box, type the keyword or regular expression you want to search for. If</w:t>
                </w:r>
                <w:r w:rsidR="000C5BB5">
                  <w:t xml:space="preserve"> your keyword is a regular expression</w:t>
                </w:r>
              </w:p>
              <w:p w:rsidR="00263063" w:rsidRDefault="00263063" w:rsidP="00263063">
                <w:pPr>
                  <w:pStyle w:val="ListNumber2"/>
                </w:pPr>
                <w:r>
                  <w:t>S</w:t>
                </w:r>
                <w:r w:rsidR="00140217">
                  <w:t xml:space="preserve">elect the </w:t>
                </w:r>
                <w:r w:rsidR="00140217" w:rsidRPr="00140217">
                  <w:rPr>
                    <w:rStyle w:val="Strong"/>
                  </w:rPr>
                  <w:t>Regular Expression</w:t>
                </w:r>
                <w:r w:rsidR="00140217">
                  <w:t xml:space="preserve"> </w:t>
                </w:r>
                <w:r w:rsidR="000013C3">
                  <w:t>check box</w:t>
                </w:r>
                <w:r w:rsidR="00140217">
                  <w:t xml:space="preserve">. </w:t>
                </w:r>
              </w:p>
              <w:p w:rsidR="00263063" w:rsidRDefault="00C7616A" w:rsidP="00263063">
                <w:pPr>
                  <w:pStyle w:val="ListNumber2"/>
                </w:pPr>
                <w:r>
                  <w:t xml:space="preserve">On the </w:t>
                </w:r>
                <w:r w:rsidR="00CE243A" w:rsidRPr="00CE243A">
                  <w:rPr>
                    <w:rStyle w:val="Strong"/>
                  </w:rPr>
                  <w:t>Keyword</w:t>
                </w:r>
                <w:r w:rsidR="00CE243A">
                  <w:t xml:space="preserve"> </w:t>
                </w:r>
                <w:r>
                  <w:t>menu</w:t>
                </w:r>
                <w:r w:rsidR="00612D51">
                  <w:t>,</w:t>
                </w:r>
                <w:r w:rsidR="000C5BB5">
                  <w:t xml:space="preserve"> y</w:t>
                </w:r>
                <w:r w:rsidR="00263063">
                  <w:t xml:space="preserve">ou can choose a </w:t>
                </w:r>
                <w:r w:rsidR="000C5BB5">
                  <w:t xml:space="preserve">type of regular expression. </w:t>
                </w:r>
              </w:p>
              <w:p w:rsidR="00524C9B" w:rsidRDefault="00140217" w:rsidP="000C5BB5">
                <w:pPr>
                  <w:pStyle w:val="ListNumber"/>
                </w:pPr>
                <w:r>
                  <w:t xml:space="preserve">Click </w:t>
                </w:r>
                <w:r w:rsidRPr="00140217">
                  <w:rPr>
                    <w:rStyle w:val="Strong"/>
                  </w:rPr>
                  <w:t>Add</w:t>
                </w:r>
                <w:r>
                  <w:t xml:space="preserve">. </w:t>
                </w:r>
              </w:p>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524C9B" w:rsidRDefault="00524C9B" w:rsidP="00524C9B"/>
              <w:p w:rsidR="00140217" w:rsidRDefault="00140217" w:rsidP="00524C9B">
                <w:pPr>
                  <w:pStyle w:val="ListContinue"/>
                </w:pPr>
                <w:r>
                  <w:lastRenderedPageBreak/>
                  <w:t xml:space="preserve">The keyword appears in the </w:t>
                </w:r>
                <w:r w:rsidRPr="00140217">
                  <w:rPr>
                    <w:rStyle w:val="Strong"/>
                  </w:rPr>
                  <w:t>Keyword</w:t>
                </w:r>
                <w:r>
                  <w:t xml:space="preserve"> list on the right side of the window.</w:t>
                </w:r>
              </w:p>
              <w:p w:rsidR="00BB16BA" w:rsidRDefault="00A12CFB" w:rsidP="00BB16BA">
                <w:r>
                  <w:rPr>
                    <w:noProof/>
                    <w:lang w:eastAsia="en-CA" w:bidi="ar-SA"/>
                  </w:rPr>
                  <w:drawing>
                    <wp:inline distT="0" distB="0" distL="0" distR="0">
                      <wp:extent cx="3865714" cy="3582858"/>
                      <wp:effectExtent l="38100" t="57150" r="115736" b="93792"/>
                      <wp:docPr id="33" name="Picture 32" descr="Keyword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Added.png"/>
                              <pic:cNvPicPr/>
                            </pic:nvPicPr>
                            <pic:blipFill>
                              <a:blip r:embed="rId58" cstate="print"/>
                              <a:stretch>
                                <a:fillRect/>
                              </a:stretch>
                            </pic:blipFill>
                            <pic:spPr>
                              <a:xfrm>
                                <a:off x="0" y="0"/>
                                <a:ext cx="3865714" cy="358285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5BB5" w:rsidRDefault="00140217" w:rsidP="00263063">
                <w:pPr>
                  <w:pStyle w:val="ListContinue"/>
                </w:pPr>
                <w:r>
                  <w:t xml:space="preserve">If you make a mistake, click the keyword in the </w:t>
                </w:r>
                <w:r w:rsidRPr="00987AAC">
                  <w:rPr>
                    <w:rStyle w:val="Strong"/>
                  </w:rPr>
                  <w:t>Keyword</w:t>
                </w:r>
                <w:r>
                  <w:t xml:space="preserve"> list</w:t>
                </w:r>
                <w:r w:rsidR="00263063">
                  <w:t xml:space="preserve"> and click </w:t>
                </w:r>
                <w:r w:rsidR="00263063" w:rsidRPr="000C5BB5">
                  <w:rPr>
                    <w:rStyle w:val="Strong"/>
                  </w:rPr>
                  <w:t xml:space="preserve">Remove </w:t>
                </w:r>
                <w:r w:rsidR="000C5BB5" w:rsidRPr="000C5BB5">
                  <w:rPr>
                    <w:rStyle w:val="Strong"/>
                  </w:rPr>
                  <w:t>Selected</w:t>
                </w:r>
                <w:r w:rsidR="000C5BB5">
                  <w:t>.</w:t>
                </w:r>
              </w:p>
              <w:p w:rsidR="000C5BB5" w:rsidRDefault="000C5BB5" w:rsidP="000C5BB5">
                <w:pPr>
                  <w:pStyle w:val="ListNumber"/>
                </w:pPr>
                <w:r>
                  <w:t xml:space="preserve">You can add more keywords to the same list. When you finish, click </w:t>
                </w:r>
                <w:r w:rsidRPr="000C5BB5">
                  <w:rPr>
                    <w:rStyle w:val="Strong"/>
                  </w:rPr>
                  <w:t>OK</w:t>
                </w:r>
                <w:r>
                  <w:t xml:space="preserve">. </w:t>
                </w:r>
              </w:p>
              <w:p w:rsidR="00CE243A" w:rsidRDefault="00CE243A" w:rsidP="00CE243A">
                <w:pPr>
                  <w:pStyle w:val="ListContinue"/>
                </w:pPr>
                <w:r>
                  <w:t>You now have a list of keywords for ingest to use.</w:t>
                </w:r>
              </w:p>
            </w:tc>
          </w:tr>
          <w:tr w:rsidR="000C5BB5" w:rsidTr="009069F8">
            <w:trPr>
              <w:trHeight w:val="8990"/>
            </w:trPr>
            <w:tc>
              <w:tcPr>
                <w:tcW w:w="3240" w:type="dxa"/>
              </w:tcPr>
              <w:p w:rsidR="000C5BB5" w:rsidRDefault="000C5BB5" w:rsidP="0098709B">
                <w:pPr>
                  <w:pStyle w:val="Heading4"/>
                  <w:outlineLvl w:val="3"/>
                </w:pPr>
                <w:r>
                  <w:lastRenderedPageBreak/>
                  <w:t xml:space="preserve">To run </w:t>
                </w:r>
                <w:r w:rsidR="004F02AF">
                  <w:t>a keyword</w:t>
                </w:r>
                <w:r>
                  <w:t xml:space="preserve"> search</w:t>
                </w:r>
                <w:r w:rsidR="004F02AF">
                  <w:t xml:space="preserve"> using a keyword list</w:t>
                </w:r>
              </w:p>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7F4A4D" w:rsidRDefault="007F4A4D" w:rsidP="007F4A4D"/>
              <w:p w:rsidR="00524C9B" w:rsidRDefault="00524C9B" w:rsidP="007F4A4D"/>
              <w:p w:rsidR="004F02AF" w:rsidRDefault="004F02AF" w:rsidP="007F4A4D"/>
              <w:tbl>
                <w:tblPr>
                  <w:tblStyle w:val="ColumnTable"/>
                  <w:tblW w:w="3060" w:type="dxa"/>
                  <w:tblLayout w:type="fixed"/>
                  <w:tblCellMar>
                    <w:top w:w="72" w:type="dxa"/>
                    <w:left w:w="0" w:type="dxa"/>
                    <w:right w:w="115" w:type="dxa"/>
                  </w:tblCellMar>
                  <w:tblLook w:val="04A0"/>
                </w:tblPr>
                <w:tblGrid>
                  <w:gridCol w:w="717"/>
                  <w:gridCol w:w="2343"/>
                </w:tblGrid>
                <w:tr w:rsidR="007F4A4D" w:rsidTr="00407A2B">
                  <w:trPr>
                    <w:trHeight w:val="632"/>
                  </w:trPr>
                  <w:tc>
                    <w:tcPr>
                      <w:tcW w:w="1172" w:type="pct"/>
                    </w:tcPr>
                    <w:p w:rsidR="007F4A4D" w:rsidRDefault="007F4A4D" w:rsidP="00407A2B">
                      <w:pPr>
                        <w:pStyle w:val="List2"/>
                        <w:ind w:left="0" w:firstLine="0"/>
                      </w:pPr>
                      <w:r>
                        <w:rPr>
                          <w:noProof/>
                          <w:lang w:eastAsia="en-CA" w:bidi="ar-SA"/>
                        </w:rPr>
                        <w:drawing>
                          <wp:inline distT="0" distB="0" distL="0" distR="0">
                            <wp:extent cx="370698" cy="369052"/>
                            <wp:effectExtent l="19050" t="0" r="0" b="0"/>
                            <wp:docPr id="100"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7F4A4D" w:rsidRDefault="007F4A4D" w:rsidP="00407A2B">
                      <w:pPr>
                        <w:pStyle w:val="List2"/>
                        <w:ind w:left="0" w:firstLine="0"/>
                      </w:pPr>
                      <w:r>
                        <w:t xml:space="preserve">See the picture below if you need to locate the </w:t>
                      </w:r>
                      <w:r w:rsidRPr="00F85F78">
                        <w:rPr>
                          <w:rStyle w:val="Strong"/>
                        </w:rPr>
                        <w:t>Result Viewer</w:t>
                      </w:r>
                      <w:r w:rsidR="00A82438">
                        <w:t>,</w:t>
                      </w:r>
                      <w:r>
                        <w:t xml:space="preserve"> </w:t>
                      </w:r>
                      <w:r w:rsidRPr="007F4A4D">
                        <w:rPr>
                          <w:rStyle w:val="Strong"/>
                        </w:rPr>
                        <w:t>Data Explorer</w:t>
                      </w:r>
                      <w:r>
                        <w:t xml:space="preserve">, or </w:t>
                      </w:r>
                      <w:r w:rsidRPr="007F4A4D">
                        <w:rPr>
                          <w:rStyle w:val="Strong"/>
                        </w:rPr>
                        <w:t>Content Viewer</w:t>
                      </w:r>
                      <w:r>
                        <w:t>.</w:t>
                      </w:r>
                    </w:p>
                  </w:tc>
                </w:tr>
                <w:tr w:rsidR="007F4A4D" w:rsidTr="00407A2B">
                  <w:trPr>
                    <w:trHeight w:val="632"/>
                  </w:trPr>
                  <w:tc>
                    <w:tcPr>
                      <w:tcW w:w="5000" w:type="pct"/>
                      <w:gridSpan w:val="2"/>
                    </w:tcPr>
                    <w:p w:rsidR="007F4A4D" w:rsidRDefault="007F4A4D" w:rsidP="00407A2B">
                      <w:pPr>
                        <w:pStyle w:val="List2"/>
                        <w:ind w:left="0" w:firstLine="0"/>
                      </w:pPr>
                      <w:r>
                        <w:rPr>
                          <w:noProof/>
                          <w:lang w:eastAsia="en-CA" w:bidi="ar-SA"/>
                        </w:rPr>
                        <w:drawing>
                          <wp:inline distT="0" distB="0" distL="0" distR="0">
                            <wp:extent cx="1916000" cy="1057275"/>
                            <wp:effectExtent l="19050" t="0" r="8050" b="0"/>
                            <wp:docPr id="101"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7F4A4D" w:rsidRPr="007F4A4D" w:rsidRDefault="007F4A4D" w:rsidP="007F4A4D"/>
            </w:tc>
            <w:tc>
              <w:tcPr>
                <w:tcW w:w="360" w:type="dxa"/>
              </w:tcPr>
              <w:p w:rsidR="000C5BB5" w:rsidRDefault="000C5BB5" w:rsidP="000C5BB5">
                <w:pPr>
                  <w:pStyle w:val="Heading2"/>
                  <w:outlineLvl w:val="1"/>
                </w:pPr>
              </w:p>
            </w:tc>
            <w:tc>
              <w:tcPr>
                <w:tcW w:w="6480" w:type="dxa"/>
              </w:tcPr>
              <w:p w:rsidR="000C5BB5" w:rsidRDefault="000C5BB5" w:rsidP="00953B10">
                <w:pPr>
                  <w:pStyle w:val="ListNumber"/>
                  <w:numPr>
                    <w:ilvl w:val="0"/>
                    <w:numId w:val="26"/>
                  </w:numPr>
                </w:pPr>
                <w:r>
                  <w:t>To run the search</w:t>
                </w:r>
                <w:r w:rsidR="004F02AF">
                  <w:t xml:space="preserve">, </w:t>
                </w:r>
                <w:r>
                  <w:t xml:space="preserve">on the toolbar, click </w:t>
                </w:r>
                <w:r w:rsidRPr="000C5BB5">
                  <w:rPr>
                    <w:rStyle w:val="Strong"/>
                  </w:rPr>
                  <w:t>Keyword Lists</w:t>
                </w:r>
                <w:r>
                  <w:t xml:space="preserve">. </w:t>
                </w:r>
              </w:p>
              <w:p w:rsidR="00987AAC" w:rsidRDefault="00C7616A" w:rsidP="000C5BB5">
                <w:pPr>
                  <w:pStyle w:val="ListNumber"/>
                </w:pPr>
                <w:r>
                  <w:t>On the menu</w:t>
                </w:r>
                <w:r w:rsidR="000C5BB5">
                  <w:t xml:space="preserve"> that appears, select </w:t>
                </w:r>
                <w:r w:rsidR="00CE243A">
                  <w:t>the</w:t>
                </w:r>
                <w:r w:rsidR="000C5BB5">
                  <w:t xml:space="preserve"> list </w:t>
                </w:r>
                <w:r w:rsidR="00173032">
                  <w:t xml:space="preserve">name check box </w:t>
                </w:r>
                <w:r w:rsidR="000C5BB5">
                  <w:t xml:space="preserve">and click </w:t>
                </w:r>
                <w:r w:rsidR="000C5BB5" w:rsidRPr="00872711">
                  <w:rPr>
                    <w:rStyle w:val="Strong"/>
                  </w:rPr>
                  <w:t>Search</w:t>
                </w:r>
                <w:r w:rsidR="000C5BB5">
                  <w:t xml:space="preserve">. </w:t>
                </w:r>
              </w:p>
              <w:p w:rsidR="00987AAC" w:rsidRDefault="00A12CFB" w:rsidP="00987AAC">
                <w:r>
                  <w:rPr>
                    <w:noProof/>
                    <w:lang w:eastAsia="en-CA" w:bidi="ar-SA"/>
                  </w:rPr>
                  <w:drawing>
                    <wp:inline distT="0" distB="0" distL="0" distR="0">
                      <wp:extent cx="3931920" cy="3118484"/>
                      <wp:effectExtent l="38100" t="57150" r="106680" b="100966"/>
                      <wp:docPr id="47" name="Picture 46" descr="KeywordStar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tartSearch.png"/>
                              <pic:cNvPicPr/>
                            </pic:nvPicPr>
                            <pic:blipFill>
                              <a:blip r:embed="rId59" cstate="print"/>
                              <a:stretch>
                                <a:fillRect/>
                              </a:stretch>
                            </pic:blipFill>
                            <pic:spPr>
                              <a:xfrm>
                                <a:off x="0" y="0"/>
                                <a:ext cx="3931920" cy="311848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2AF" w:rsidRDefault="000C5BB5" w:rsidP="004F02AF">
                <w:pPr>
                  <w:pStyle w:val="ListContinue"/>
                </w:pPr>
                <w:r>
                  <w:t xml:space="preserve">Results appear in the </w:t>
                </w:r>
                <w:r w:rsidRPr="00987AAC">
                  <w:rPr>
                    <w:rStyle w:val="Strong"/>
                  </w:rPr>
                  <w:t>Keyword Hits</w:t>
                </w:r>
                <w:r>
                  <w:t xml:space="preserve"> section of the </w:t>
                </w:r>
                <w:r w:rsidRPr="00872711">
                  <w:rPr>
                    <w:rStyle w:val="Strong"/>
                  </w:rPr>
                  <w:t>Data Explorer</w:t>
                </w:r>
                <w:r w:rsidR="00086381">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:keyword hits</w:instrText>
                </w:r>
                <w:r w:rsidR="00611352">
                  <w:instrText xml:space="preserve">" </w:instrText>
                </w:r>
                <w:r w:rsidR="00086381">
                  <w:rPr>
                    <w:rStyle w:val="Strong"/>
                  </w:rPr>
                  <w:fldChar w:fldCharType="end"/>
                </w:r>
                <w:r>
                  <w:t>.</w:t>
                </w:r>
                <w:r w:rsidR="009305D2">
                  <w:t xml:space="preserve"> </w:t>
                </w:r>
              </w:p>
              <w:p w:rsidR="004F02AF" w:rsidRDefault="009305D2" w:rsidP="004F02AF">
                <w:pPr>
                  <w:pStyle w:val="ListBullet"/>
                </w:pPr>
                <w:r>
                  <w:t xml:space="preserve">To view the list of files with matching keywords in the </w:t>
                </w:r>
                <w:r w:rsidRPr="00987AAC">
                  <w:rPr>
                    <w:rStyle w:val="Strong"/>
                  </w:rPr>
                  <w:t>Results Viewer</w:t>
                </w:r>
                <w:r>
                  <w:t xml:space="preserve">, click the </w:t>
                </w:r>
                <w:r w:rsidR="00987AAC">
                  <w:t xml:space="preserve">keyword in the </w:t>
                </w:r>
                <w:r w:rsidR="00987AAC" w:rsidRPr="00987AAC">
                  <w:rPr>
                    <w:rStyle w:val="Strong"/>
                  </w:rPr>
                  <w:t>Data Explorer</w:t>
                </w:r>
                <w:r w:rsidR="00987AAC">
                  <w:t xml:space="preserve">. </w:t>
                </w:r>
              </w:p>
              <w:p w:rsidR="004F02AF" w:rsidRDefault="003930C0" w:rsidP="004F02AF">
                <w:pPr>
                  <w:pStyle w:val="ListBullet"/>
                </w:pPr>
                <w:r>
                  <w:t>T</w:t>
                </w:r>
                <w:r w:rsidR="005E5132">
                  <w:t>o view the file list in the directory</w:t>
                </w:r>
                <w:r>
                  <w:t xml:space="preserve">, click the </w:t>
                </w:r>
                <w:r w:rsidRPr="00987AAC">
                  <w:rPr>
                    <w:rStyle w:val="Strong"/>
                  </w:rPr>
                  <w:t>Directory Listing</w:t>
                </w:r>
                <w:r>
                  <w:t xml:space="preserve"> tab</w:t>
                </w:r>
                <w:r w:rsidR="00987AAC">
                  <w:t xml:space="preserve">. </w:t>
                </w:r>
              </w:p>
              <w:p w:rsidR="000C5BB5" w:rsidRDefault="003930C0" w:rsidP="004F02AF">
                <w:pPr>
                  <w:pStyle w:val="ListBullet"/>
                </w:pPr>
                <w:r>
                  <w:t>To see the details of each file with matching keywords, c</w:t>
                </w:r>
                <w:r w:rsidR="00442B24">
                  <w:t>lick</w:t>
                </w:r>
                <w:r w:rsidR="00987AAC">
                  <w:t xml:space="preserve"> the </w:t>
                </w:r>
                <w:r w:rsidR="00987AAC" w:rsidRPr="00987AAC">
                  <w:rPr>
                    <w:rStyle w:val="Strong"/>
                  </w:rPr>
                  <w:t>Keyword search</w:t>
                </w:r>
                <w:r w:rsidR="00442B24">
                  <w:t xml:space="preserve"> tab</w:t>
                </w:r>
                <w:r w:rsidR="00987AAC">
                  <w:t>.</w:t>
                </w:r>
                <w:r w:rsidR="0076028A">
                  <w:t xml:space="preserve"> See </w:t>
                </w:r>
                <w:r w:rsidR="00554AE1">
                  <w:t>“</w:t>
                </w:r>
                <w:fldSimple w:instr=" REF _Ref353780788 \h  \* MERGEFORMAT ">
                  <w:r w:rsidR="00E47CE8">
                    <w:t>Using the Result Viewer</w:t>
                  </w:r>
                </w:fldSimple>
                <w:r w:rsidR="00554AE1">
                  <w:t>”</w:t>
                </w:r>
                <w:r w:rsidR="00442B24">
                  <w:t xml:space="preserve"> on page </w:t>
                </w:r>
                <w:r w:rsidR="00086381">
                  <w:fldChar w:fldCharType="begin"/>
                </w:r>
                <w:r w:rsidR="00442B24">
                  <w:instrText xml:space="preserve"> PAGEREF _Ref352326269 \h </w:instrText>
                </w:r>
                <w:r w:rsidR="00086381">
                  <w:fldChar w:fldCharType="separate"/>
                </w:r>
                <w:r w:rsidR="00E47CE8">
                  <w:rPr>
                    <w:noProof/>
                  </w:rPr>
                  <w:t>21</w:t>
                </w:r>
                <w:r w:rsidR="00086381">
                  <w:fldChar w:fldCharType="end"/>
                </w:r>
                <w:r w:rsidR="00442B24">
                  <w:t>.</w:t>
                </w:r>
              </w:p>
              <w:p w:rsidR="008D0DFF" w:rsidRDefault="00A12CFB" w:rsidP="00987AAC">
                <w:r>
                  <w:rPr>
                    <w:noProof/>
                    <w:lang w:eastAsia="en-CA" w:bidi="ar-SA"/>
                  </w:rPr>
                  <w:drawing>
                    <wp:inline distT="0" distB="0" distL="0" distR="0">
                      <wp:extent cx="3931920" cy="1073886"/>
                      <wp:effectExtent l="38100" t="57150" r="106680" b="88164"/>
                      <wp:docPr id="50" name="Picture 49" descr="KeywordHits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HitsShown.png"/>
                              <pic:cNvPicPr/>
                            </pic:nvPicPr>
                            <pic:blipFill>
                              <a:blip r:embed="rId60" cstate="print"/>
                              <a:stretch>
                                <a:fillRect/>
                              </a:stretch>
                            </pic:blipFill>
                            <pic:spPr>
                              <a:xfrm>
                                <a:off x="0" y="0"/>
                                <a:ext cx="3931920" cy="107388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176D" w:rsidRDefault="00D3176D" w:rsidP="00987AAC"/>
            </w:tc>
          </w:tr>
          <w:tr w:rsidR="00277509" w:rsidTr="009069F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277509">
                <w:pPr>
                  <w:pStyle w:val="Heading2"/>
                  <w:outlineLvl w:val="1"/>
                </w:pPr>
                <w:bookmarkStart w:id="79" w:name="_Ref351814875"/>
                <w:bookmarkStart w:id="80" w:name="_Toc351984455"/>
                <w:bookmarkStart w:id="81" w:name="_Toc367192545"/>
                <w:r>
                  <w:t>Saving File Locations</w:t>
                </w:r>
                <w:bookmarkEnd w:id="79"/>
                <w:bookmarkEnd w:id="80"/>
                <w:bookmarkEnd w:id="81"/>
              </w:p>
              <w:p w:rsidR="005B597C" w:rsidRPr="005B597C" w:rsidRDefault="005B597C" w:rsidP="00407A2B">
                <w:r>
                  <w:t xml:space="preserve">You can save the file locations of any file you see </w:t>
                </w:r>
                <w:r w:rsidR="00173032">
                  <w:t>in the</w:t>
                </w:r>
                <w:r>
                  <w:t xml:space="preserve"> </w:t>
                </w:r>
                <w:r w:rsidR="00953B10" w:rsidRPr="00953B10">
                  <w:rPr>
                    <w:rStyle w:val="Strong"/>
                  </w:rPr>
                  <w:t>Result</w:t>
                </w:r>
                <w:r w:rsidRPr="00953B10">
                  <w:rPr>
                    <w:rStyle w:val="Strong"/>
                  </w:rPr>
                  <w:t xml:space="preserve"> Viewer</w:t>
                </w:r>
                <w:r w:rsidR="00086381">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086381">
                  <w:rPr>
                    <w:rStyle w:val="Strong"/>
                  </w:rPr>
                  <w:fldChar w:fldCharType="end"/>
                </w:r>
                <w:r>
                  <w:t>. After</w:t>
                </w:r>
                <w:r w:rsidR="00B0659E">
                  <w:t xml:space="preserve"> you</w:t>
                </w:r>
                <w:r>
                  <w:t xml:space="preserve"> run a keyword search, you may want to save the location of a file with a keyword match. </w:t>
                </w:r>
                <w:r w:rsidR="00407A2B">
                  <w:t xml:space="preserve">Autopsy uses tags, </w:t>
                </w:r>
                <w:r w:rsidR="00B84A35">
                  <w:t xml:space="preserve">which </w:t>
                </w:r>
                <w:r w:rsidR="00407A2B">
                  <w:t>are similar to bookmark folders in a bookmark list in a web browser</w:t>
                </w:r>
                <w:r>
                  <w:t>.</w:t>
                </w:r>
                <w:r w:rsidR="00B0659E">
                  <w:t xml:space="preserve"> </w:t>
                </w:r>
                <w:r w:rsidR="00407A2B">
                  <w:t>After you create a tag</w:t>
                </w:r>
                <w:r w:rsidR="00B84A35">
                  <w:t>,</w:t>
                </w:r>
                <w:r w:rsidR="00407A2B">
                  <w:t xml:space="preserve"> you assign the file to the</w:t>
                </w:r>
                <w:r w:rsidR="00B0659E">
                  <w:t xml:space="preserve"> tag. Tagging the file is similar adding a bookmark to a web</w:t>
                </w:r>
                <w:r w:rsidR="00B84A35">
                  <w:t xml:space="preserve"> </w:t>
                </w:r>
                <w:r w:rsidR="00B0659E">
                  <w:t>page bookmark folder.</w:t>
                </w:r>
                <w:r w:rsidR="00B84A35">
                  <w:t xml:space="preserve"> Before you tag a file, you need to create a tag list.</w:t>
                </w:r>
              </w:p>
            </w:tc>
          </w:tr>
          <w:tr w:rsidR="005B597C" w:rsidTr="009069F8">
            <w:tc>
              <w:tcPr>
                <w:tcW w:w="3240" w:type="dxa"/>
              </w:tcPr>
              <w:p w:rsidR="005B597C" w:rsidRDefault="00D41DA5" w:rsidP="00291697">
                <w:pPr>
                  <w:pStyle w:val="Heading4"/>
                  <w:outlineLvl w:val="3"/>
                </w:pPr>
                <w:r>
                  <w:t>To create a tag list</w:t>
                </w:r>
                <w:r w:rsidR="00086381">
                  <w:fldChar w:fldCharType="begin"/>
                </w:r>
                <w:r w:rsidR="00611352">
                  <w:instrText xml:space="preserve"> XE "</w:instrText>
                </w:r>
                <w:r w:rsidR="00611352" w:rsidRPr="00576296">
                  <w:instrText>tag:</w:instrText>
                </w:r>
                <w:r w:rsidR="00291697">
                  <w:instrText>creating</w:instrText>
                </w:r>
                <w:r w:rsidR="00611352" w:rsidRPr="00576296">
                  <w:instrText xml:space="preserve"> a tag list</w:instrText>
                </w:r>
                <w:r w:rsidR="00611352">
                  <w:instrText xml:space="preserve">" </w:instrText>
                </w:r>
                <w:r w:rsidR="00086381">
                  <w:fldChar w:fldCharType="end"/>
                </w:r>
                <w:r w:rsidR="00086381">
                  <w:fldChar w:fldCharType="begin"/>
                </w:r>
                <w:r w:rsidR="00611352">
                  <w:instrText xml:space="preserve"> XE "</w:instrText>
                </w:r>
                <w:r w:rsidR="00611352" w:rsidRPr="00C05AF3">
                  <w:instrText>bookmark</w:instrText>
                </w:r>
                <w:r w:rsidR="00611352">
                  <w:instrText>" \t "</w:instrText>
                </w:r>
                <w:r w:rsidR="00611352" w:rsidRPr="005E4113">
                  <w:rPr>
                    <w:rFonts w:asciiTheme="minorHAnsi" w:hAnsiTheme="minorHAnsi"/>
                    <w:i/>
                  </w:rPr>
                  <w:instrText>See</w:instrText>
                </w:r>
                <w:r w:rsidR="00611352" w:rsidRPr="005E4113">
                  <w:rPr>
                    <w:rFonts w:asciiTheme="minorHAnsi" w:hAnsiTheme="minorHAnsi"/>
                  </w:rPr>
                  <w:instrText xml:space="preserve"> tag</w:instrText>
                </w:r>
                <w:r w:rsidR="00611352">
                  <w:instrText xml:space="preserve">" </w:instrText>
                </w:r>
                <w:r w:rsidR="00086381">
                  <w:fldChar w:fldCharType="end"/>
                </w:r>
              </w:p>
            </w:tc>
            <w:tc>
              <w:tcPr>
                <w:tcW w:w="360" w:type="dxa"/>
              </w:tcPr>
              <w:p w:rsidR="005B597C" w:rsidRDefault="005B597C" w:rsidP="000C5BB5">
                <w:pPr>
                  <w:pStyle w:val="Heading2"/>
                  <w:outlineLvl w:val="1"/>
                </w:pPr>
              </w:p>
            </w:tc>
            <w:tc>
              <w:tcPr>
                <w:tcW w:w="6480" w:type="dxa"/>
              </w:tcPr>
              <w:p w:rsidR="005B597C" w:rsidRDefault="00173032" w:rsidP="00953B10">
                <w:pPr>
                  <w:pStyle w:val="ListNumber"/>
                  <w:numPr>
                    <w:ilvl w:val="0"/>
                    <w:numId w:val="27"/>
                  </w:numPr>
                </w:pPr>
                <w:r>
                  <w:t>In the</w:t>
                </w:r>
                <w:r w:rsidR="00407A2B">
                  <w:t xml:space="preserve"> </w:t>
                </w:r>
                <w:r w:rsidR="00407A2B" w:rsidRPr="00407A2B">
                  <w:rPr>
                    <w:rStyle w:val="Strong"/>
                  </w:rPr>
                  <w:t>Result Viewer</w:t>
                </w:r>
                <w:r w:rsidR="00407A2B">
                  <w:t>, c</w:t>
                </w:r>
                <w:r w:rsidR="00D41DA5">
                  <w:t xml:space="preserve">lick the </w:t>
                </w:r>
                <w:r w:rsidR="00D41DA5" w:rsidRPr="00D41DA5">
                  <w:rPr>
                    <w:rStyle w:val="Strong"/>
                  </w:rPr>
                  <w:t>Keyword search</w:t>
                </w:r>
                <w:r w:rsidR="00B84A35">
                  <w:t xml:space="preserve"> tab.</w:t>
                </w:r>
                <w:r w:rsidR="00D41DA5">
                  <w:t xml:space="preserve"> </w:t>
                </w:r>
              </w:p>
              <w:p w:rsidR="00D41DA5" w:rsidRDefault="00B84A35" w:rsidP="00D41DA5">
                <w:pPr>
                  <w:pStyle w:val="ListNumber"/>
                </w:pPr>
                <w:r>
                  <w:t>Right-click the file you want to tag, point to</w:t>
                </w:r>
                <w:r w:rsidR="00D41DA5">
                  <w:t xml:space="preserve"> </w:t>
                </w:r>
                <w:r w:rsidR="00D41DA5" w:rsidRPr="00D41DA5">
                  <w:rPr>
                    <w:rStyle w:val="Strong"/>
                  </w:rPr>
                  <w:t>Tag File</w:t>
                </w:r>
                <w:r w:rsidR="00D41DA5">
                  <w:t xml:space="preserve"> and </w:t>
                </w:r>
                <w:r>
                  <w:t>then</w:t>
                </w:r>
                <w:r w:rsidR="00D41DA5">
                  <w:t xml:space="preserve"> click </w:t>
                </w:r>
                <w:r w:rsidR="00D41DA5" w:rsidRPr="00D41DA5">
                  <w:rPr>
                    <w:rStyle w:val="Strong"/>
                  </w:rPr>
                  <w:t>Create a new tag</w:t>
                </w:r>
                <w:r w:rsidR="00D41DA5">
                  <w:t>.</w:t>
                </w:r>
              </w:p>
              <w:p w:rsidR="00D41DA5" w:rsidRDefault="00284302" w:rsidP="00D41DA5">
                <w:pPr>
                  <w:rPr>
                    <w:noProof/>
                    <w:lang w:eastAsia="en-CA" w:bidi="ar-SA"/>
                  </w:rPr>
                </w:pPr>
                <w:r>
                  <w:rPr>
                    <w:noProof/>
                    <w:lang w:eastAsia="en-CA" w:bidi="ar-SA"/>
                  </w:rPr>
                  <w:drawing>
                    <wp:inline distT="0" distB="0" distL="0" distR="0">
                      <wp:extent cx="3931920" cy="2554175"/>
                      <wp:effectExtent l="38100" t="57150" r="106680" b="93775"/>
                      <wp:docPr id="52" name="Picture 51" descr="CreateNew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png"/>
                              <pic:cNvPicPr/>
                            </pic:nvPicPr>
                            <pic:blipFill>
                              <a:blip r:embed="rId61" cstate="print"/>
                              <a:stretch>
                                <a:fillRect/>
                              </a:stretch>
                            </pic:blipFill>
                            <pic:spPr>
                              <a:xfrm>
                                <a:off x="0" y="0"/>
                                <a:ext cx="3931920" cy="255417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302" w:rsidRDefault="00284302" w:rsidP="00407A2B"/>
              <w:p w:rsidR="00284302" w:rsidRDefault="00284302" w:rsidP="00407A2B"/>
              <w:p w:rsidR="00284302" w:rsidRDefault="00284302" w:rsidP="00407A2B"/>
              <w:p w:rsidR="00284302" w:rsidRDefault="00284302" w:rsidP="00407A2B"/>
              <w:p w:rsidR="00284302" w:rsidRDefault="00284302" w:rsidP="00407A2B"/>
              <w:p w:rsidR="00284302" w:rsidRDefault="00284302" w:rsidP="00407A2B"/>
              <w:p w:rsidR="00B0659E" w:rsidRDefault="00D41DA5" w:rsidP="00407A2B">
                <w:r>
                  <w:lastRenderedPageBreak/>
                  <w:t xml:space="preserve">The </w:t>
                </w:r>
                <w:r w:rsidRPr="00EE05FD">
                  <w:rPr>
                    <w:rStyle w:val="Strong"/>
                  </w:rPr>
                  <w:t>Create a new tag</w:t>
                </w:r>
                <w:r>
                  <w:t xml:space="preserve"> window opens. </w:t>
                </w:r>
              </w:p>
              <w:p w:rsidR="00B0659E" w:rsidRDefault="00284302" w:rsidP="00B0659E">
                <w:r>
                  <w:rPr>
                    <w:noProof/>
                    <w:lang w:eastAsia="en-CA" w:bidi="ar-SA"/>
                  </w:rPr>
                  <w:drawing>
                    <wp:inline distT="0" distB="0" distL="0" distR="0">
                      <wp:extent cx="3931920" cy="2019949"/>
                      <wp:effectExtent l="38100" t="57150" r="106680" b="94601"/>
                      <wp:docPr id="54" name="Picture 53" descr="CreateNewTa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agWindow.png"/>
                              <pic:cNvPicPr/>
                            </pic:nvPicPr>
                            <pic:blipFill>
                              <a:blip r:embed="rId62" cstate="print"/>
                              <a:stretch>
                                <a:fillRect/>
                              </a:stretch>
                            </pic:blipFill>
                            <pic:spPr>
                              <a:xfrm>
                                <a:off x="0" y="0"/>
                                <a:ext cx="3931920" cy="201994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DE2" w:rsidRDefault="00D41DA5" w:rsidP="00284302">
                <w:pPr>
                  <w:pStyle w:val="ListNumber"/>
                </w:pPr>
                <w:r>
                  <w:t xml:space="preserve">In the </w:t>
                </w:r>
                <w:r w:rsidR="00FC3DFD">
                  <w:rPr>
                    <w:rStyle w:val="Strong"/>
                  </w:rPr>
                  <w:t>Tag N</w:t>
                </w:r>
                <w:r w:rsidRPr="00D41DA5">
                  <w:rPr>
                    <w:rStyle w:val="Strong"/>
                  </w:rPr>
                  <w:t>ame</w:t>
                </w:r>
                <w:r>
                  <w:t xml:space="preserve"> box, type a descriptive name for the tag. Click </w:t>
                </w:r>
                <w:r w:rsidRPr="00D41DA5">
                  <w:rPr>
                    <w:rStyle w:val="Strong"/>
                  </w:rPr>
                  <w:t>OK</w:t>
                </w:r>
                <w:r>
                  <w:t>.</w:t>
                </w:r>
              </w:p>
              <w:p w:rsidR="00D41DA5" w:rsidRDefault="00991ABF" w:rsidP="00E64DE2">
                <w:pPr>
                  <w:pStyle w:val="ListContinue"/>
                </w:pPr>
                <w:r>
                  <w:t xml:space="preserve">The tag name appears under the </w:t>
                </w:r>
                <w:r w:rsidRPr="00991ABF">
                  <w:rPr>
                    <w:rStyle w:val="Strong"/>
                  </w:rPr>
                  <w:t>Tags</w:t>
                </w:r>
                <w:r>
                  <w:t xml:space="preserve"> area </w:t>
                </w:r>
                <w:r w:rsidR="00173032">
                  <w:t>in the</w:t>
                </w:r>
                <w:r>
                  <w:t xml:space="preserve"> </w:t>
                </w:r>
                <w:r w:rsidRPr="00991ABF">
                  <w:rPr>
                    <w:rStyle w:val="Strong"/>
                  </w:rPr>
                  <w:t>Data Explorer</w:t>
                </w:r>
                <w:r>
                  <w:t>.</w:t>
                </w:r>
              </w:p>
              <w:p w:rsidR="00991ABF" w:rsidRDefault="00284302" w:rsidP="00991ABF">
                <w:r>
                  <w:rPr>
                    <w:noProof/>
                    <w:lang w:eastAsia="en-CA" w:bidi="ar-SA"/>
                  </w:rPr>
                  <w:drawing>
                    <wp:inline distT="0" distB="0" distL="0" distR="0">
                      <wp:extent cx="3123810" cy="2009524"/>
                      <wp:effectExtent l="38100" t="57150" r="114690" b="85976"/>
                      <wp:docPr id="56" name="Picture 55" descr="TagAreaData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DataExplorer.png"/>
                              <pic:cNvPicPr/>
                            </pic:nvPicPr>
                            <pic:blipFill>
                              <a:blip r:embed="rId63" cstate="print"/>
                              <a:stretch>
                                <a:fillRect/>
                              </a:stretch>
                            </pic:blipFill>
                            <pic:spPr>
                              <a:xfrm>
                                <a:off x="0" y="0"/>
                                <a:ext cx="3123810" cy="200952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E05FD" w:rsidTr="009069F8">
            <w:tc>
              <w:tcPr>
                <w:tcW w:w="3240" w:type="dxa"/>
              </w:tcPr>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4F02AF" w:rsidRDefault="004F02AF" w:rsidP="00D41DA5">
                <w:pPr>
                  <w:pStyle w:val="Heading4"/>
                  <w:outlineLvl w:val="3"/>
                </w:pPr>
              </w:p>
              <w:p w:rsidR="00EE05FD" w:rsidRDefault="00EE05FD" w:rsidP="00D41DA5">
                <w:pPr>
                  <w:pStyle w:val="Heading4"/>
                  <w:outlineLvl w:val="3"/>
                </w:pPr>
                <w:r>
                  <w:lastRenderedPageBreak/>
                  <w:t>To tag a file</w:t>
                </w:r>
                <w:r w:rsidR="00086381">
                  <w:fldChar w:fldCharType="begin"/>
                </w:r>
                <w:r w:rsidR="00611352">
                  <w:instrText xml:space="preserve"> XE "</w:instrText>
                </w:r>
                <w:r w:rsidR="00291697">
                  <w:instrText>tag:</w:instrText>
                </w:r>
                <w:r w:rsidR="00611352" w:rsidRPr="008A4D77">
                  <w:instrText xml:space="preserve"> tag</w:instrText>
                </w:r>
                <w:r w:rsidR="00291697">
                  <w:instrText>ging</w:instrText>
                </w:r>
                <w:r w:rsidR="00611352" w:rsidRPr="008A4D77">
                  <w:instrText xml:space="preserve"> a file</w:instrText>
                </w:r>
                <w:r w:rsidR="00611352">
                  <w:instrText xml:space="preserve">" </w:instrText>
                </w:r>
                <w:r w:rsidR="00086381">
                  <w:fldChar w:fldCharType="end"/>
                </w:r>
              </w:p>
            </w:tc>
            <w:tc>
              <w:tcPr>
                <w:tcW w:w="360" w:type="dxa"/>
              </w:tcPr>
              <w:p w:rsidR="00EE05FD" w:rsidRDefault="00EE05FD" w:rsidP="000C5BB5">
                <w:pPr>
                  <w:pStyle w:val="Heading2"/>
                  <w:outlineLvl w:val="1"/>
                </w:pPr>
              </w:p>
            </w:tc>
            <w:tc>
              <w:tcPr>
                <w:tcW w:w="6480" w:type="dxa"/>
              </w:tcPr>
              <w:p w:rsidR="004F02AF" w:rsidRDefault="004F02AF" w:rsidP="004F02AF"/>
              <w:p w:rsidR="004F02AF" w:rsidRDefault="004F02AF" w:rsidP="004F02AF"/>
              <w:p w:rsidR="004F02AF" w:rsidRDefault="004F02AF" w:rsidP="004F02AF"/>
              <w:p w:rsidR="004F02AF" w:rsidRDefault="004F02AF" w:rsidP="004F02AF"/>
              <w:p w:rsidR="004F02AF" w:rsidRDefault="004F02AF" w:rsidP="004F02AF">
                <w:pPr>
                  <w:pStyle w:val="ListBullet"/>
                  <w:numPr>
                    <w:ilvl w:val="0"/>
                    <w:numId w:val="0"/>
                  </w:numPr>
                </w:pPr>
              </w:p>
              <w:p w:rsidR="004F02AF" w:rsidRDefault="004F02AF" w:rsidP="004F02AF">
                <w:pPr>
                  <w:pStyle w:val="ListBullet"/>
                  <w:numPr>
                    <w:ilvl w:val="0"/>
                    <w:numId w:val="0"/>
                  </w:numPr>
                </w:pPr>
              </w:p>
              <w:p w:rsidR="00B0659E" w:rsidRDefault="00173032" w:rsidP="004F02AF">
                <w:pPr>
                  <w:pStyle w:val="ListNumber"/>
                </w:pPr>
                <w:r>
                  <w:lastRenderedPageBreak/>
                  <w:t>In the</w:t>
                </w:r>
                <w:r w:rsidR="00407A2B">
                  <w:t xml:space="preserve"> </w:t>
                </w:r>
                <w:r w:rsidR="00407A2B" w:rsidRPr="00407A2B">
                  <w:rPr>
                    <w:rStyle w:val="Strong"/>
                  </w:rPr>
                  <w:t>Result Viewer</w:t>
                </w:r>
                <w:r w:rsidR="00407A2B">
                  <w:t>, r</w:t>
                </w:r>
                <w:r w:rsidR="00B0659E">
                  <w:t>ight-click the file you want to tag</w:t>
                </w:r>
                <w:r>
                  <w:t>, point to</w:t>
                </w:r>
                <w:r w:rsidR="00B0659E">
                  <w:t xml:space="preserve"> </w:t>
                </w:r>
                <w:r w:rsidR="00B0659E" w:rsidRPr="00B0659E">
                  <w:rPr>
                    <w:rStyle w:val="Strong"/>
                  </w:rPr>
                  <w:t>Tag</w:t>
                </w:r>
                <w:r w:rsidR="00407A2B">
                  <w:rPr>
                    <w:rStyle w:val="Strong"/>
                  </w:rPr>
                  <w:t xml:space="preserve"> Source File</w:t>
                </w:r>
                <w:r>
                  <w:t xml:space="preserve"> and then </w:t>
                </w:r>
                <w:r w:rsidR="00B0659E">
                  <w:t xml:space="preserve">click the name of the tag you want to </w:t>
                </w:r>
                <w:r w:rsidR="00407A2B">
                  <w:t xml:space="preserve">apply to </w:t>
                </w:r>
                <w:r w:rsidR="00B0659E">
                  <w:t>the file.</w:t>
                </w:r>
                <w:r w:rsidR="00407A2B">
                  <w:t xml:space="preserve"> In the example below, the tag </w:t>
                </w:r>
                <w:r w:rsidR="00407A2B" w:rsidRPr="00407A2B">
                  <w:rPr>
                    <w:rStyle w:val="Strong"/>
                  </w:rPr>
                  <w:t>Password</w:t>
                </w:r>
                <w:r w:rsidR="00407A2B">
                  <w:rPr>
                    <w:rStyle w:val="Strong"/>
                  </w:rPr>
                  <w:t>s</w:t>
                </w:r>
                <w:r w:rsidR="00407A2B">
                  <w:t xml:space="preserve"> is applied to the file.</w:t>
                </w:r>
              </w:p>
              <w:p w:rsidR="00173032" w:rsidRDefault="00284302" w:rsidP="0023097C">
                <w:r>
                  <w:rPr>
                    <w:noProof/>
                    <w:lang w:eastAsia="en-CA" w:bidi="ar-SA"/>
                  </w:rPr>
                  <w:drawing>
                    <wp:inline distT="0" distB="0" distL="0" distR="0">
                      <wp:extent cx="3745333" cy="3291840"/>
                      <wp:effectExtent l="38100" t="57150" r="121817" b="99060"/>
                      <wp:docPr id="59" name="Picture 58" descr="TagA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File.png"/>
                              <pic:cNvPicPr/>
                            </pic:nvPicPr>
                            <pic:blipFill>
                              <a:blip r:embed="rId64" cstate="print"/>
                              <a:stretch>
                                <a:fillRect/>
                              </a:stretch>
                            </pic:blipFill>
                            <pic:spPr>
                              <a:xfrm>
                                <a:off x="0" y="0"/>
                                <a:ext cx="3745333" cy="32918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1ABF" w:rsidRDefault="0023097C" w:rsidP="004F02AF">
                <w:pPr>
                  <w:pStyle w:val="ListNumber"/>
                </w:pPr>
                <w:r>
                  <w:t xml:space="preserve">To see the list of files you marked, under the </w:t>
                </w:r>
                <w:r w:rsidRPr="0023097C">
                  <w:rPr>
                    <w:rStyle w:val="Strong"/>
                  </w:rPr>
                  <w:t>Tags</w:t>
                </w:r>
                <w:r>
                  <w:t xml:space="preserve"> area </w:t>
                </w:r>
                <w:r w:rsidR="00173032">
                  <w:t>in the</w:t>
                </w:r>
                <w:r>
                  <w:t xml:space="preserve"> </w:t>
                </w:r>
                <w:r w:rsidRPr="0023097C">
                  <w:rPr>
                    <w:rStyle w:val="Strong"/>
                  </w:rPr>
                  <w:t>Data Explorer</w:t>
                </w:r>
                <w:r>
                  <w:t>, click the tag name.</w:t>
                </w:r>
              </w:p>
              <w:p w:rsidR="0023097C" w:rsidRDefault="00284302" w:rsidP="008D619F">
                <w:r>
                  <w:rPr>
                    <w:noProof/>
                    <w:lang w:eastAsia="en-CA" w:bidi="ar-SA"/>
                  </w:rPr>
                  <w:drawing>
                    <wp:inline distT="0" distB="0" distL="0" distR="0">
                      <wp:extent cx="3123810" cy="2009524"/>
                      <wp:effectExtent l="38100" t="57150" r="114690" b="85976"/>
                      <wp:docPr id="71" name="Picture 70" descr="TagAreaTag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reaTagHighlighted.png"/>
                              <pic:cNvPicPr/>
                            </pic:nvPicPr>
                            <pic:blipFill>
                              <a:blip r:embed="rId65" cstate="print"/>
                              <a:stretch>
                                <a:fillRect/>
                              </a:stretch>
                            </pic:blipFill>
                            <pic:spPr>
                              <a:xfrm>
                                <a:off x="0" y="0"/>
                                <a:ext cx="3123810" cy="200952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2AF" w:rsidRDefault="004F02AF" w:rsidP="004F02AF">
                <w:pPr>
                  <w:pStyle w:val="ListContinue"/>
                </w:pPr>
              </w:p>
              <w:p w:rsidR="004F02AF" w:rsidRDefault="004F02AF" w:rsidP="004F02AF">
                <w:pPr>
                  <w:pStyle w:val="ListContinue"/>
                </w:pPr>
              </w:p>
              <w:p w:rsidR="004F02AF" w:rsidRDefault="004F02AF" w:rsidP="004F02AF">
                <w:pPr>
                  <w:pStyle w:val="ListContinue"/>
                </w:pPr>
              </w:p>
              <w:p w:rsidR="004F02AF" w:rsidRDefault="004F02AF" w:rsidP="004F02AF">
                <w:pPr>
                  <w:pStyle w:val="ListContinue"/>
                </w:pPr>
              </w:p>
              <w:p w:rsidR="00991ABF" w:rsidRDefault="0023097C" w:rsidP="004F02AF">
                <w:pPr>
                  <w:pStyle w:val="ListContinue"/>
                </w:pPr>
                <w:r>
                  <w:lastRenderedPageBreak/>
                  <w:t xml:space="preserve">The list of tagged files and their locations appears </w:t>
                </w:r>
                <w:r w:rsidR="00173032">
                  <w:t>in the</w:t>
                </w:r>
                <w:r>
                  <w:t xml:space="preserve"> </w:t>
                </w:r>
                <w:r w:rsidRPr="0023097C">
                  <w:rPr>
                    <w:rStyle w:val="Strong"/>
                  </w:rPr>
                  <w:t>Result Viewer</w:t>
                </w:r>
                <w:r>
                  <w:t>.</w:t>
                </w:r>
              </w:p>
              <w:p w:rsidR="0023097C" w:rsidRDefault="00284302" w:rsidP="00991ABF">
                <w:r>
                  <w:rPr>
                    <w:noProof/>
                    <w:lang w:eastAsia="en-CA" w:bidi="ar-SA"/>
                  </w:rPr>
                  <w:drawing>
                    <wp:inline distT="0" distB="0" distL="0" distR="0">
                      <wp:extent cx="3931920" cy="564309"/>
                      <wp:effectExtent l="38100" t="57150" r="106680" b="102441"/>
                      <wp:docPr id="72" name="Picture 71" descr="Tagge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gedFiles.png"/>
                              <pic:cNvPicPr/>
                            </pic:nvPicPr>
                            <pic:blipFill>
                              <a:blip r:embed="rId66" cstate="print"/>
                              <a:stretch>
                                <a:fillRect/>
                              </a:stretch>
                            </pic:blipFill>
                            <pic:spPr>
                              <a:xfrm>
                                <a:off x="0" y="0"/>
                                <a:ext cx="3931920" cy="56430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DFD" w:rsidRDefault="00FC3DFD" w:rsidP="00DE36C8">
                <w:pPr>
                  <w:pStyle w:val="ListContinue"/>
                </w:pPr>
                <w:r>
                  <w:t>You have now saved the location of the file for later use.</w:t>
                </w:r>
              </w:p>
            </w:tc>
          </w:tr>
        </w:tbl>
        <w:p w:rsidR="00ED58A9" w:rsidRDefault="00912C21" w:rsidP="00ED58A9">
          <w:pPr>
            <w:pStyle w:val="Heading1"/>
          </w:pPr>
          <w:bookmarkStart w:id="82" w:name="_Ref351728618"/>
          <w:bookmarkStart w:id="83" w:name="_Ref351728626"/>
          <w:bookmarkStart w:id="84" w:name="_Ref351728641"/>
          <w:bookmarkStart w:id="85" w:name="_Toc351984456"/>
          <w:bookmarkStart w:id="86" w:name="_Toc367192546"/>
          <w:r>
            <w:lastRenderedPageBreak/>
            <w:t>Chapter 5 – G</w:t>
          </w:r>
          <w:r w:rsidR="00ED58A9">
            <w:t>enerating Reports</w:t>
          </w:r>
          <w:bookmarkEnd w:id="82"/>
          <w:bookmarkEnd w:id="83"/>
          <w:bookmarkEnd w:id="84"/>
          <w:bookmarkEnd w:id="85"/>
          <w:bookmarkEnd w:id="86"/>
          <w:r w:rsidR="00086381">
            <w:fldChar w:fldCharType="begin"/>
          </w:r>
          <w:r w:rsidR="00563B9F">
            <w:instrText xml:space="preserve"> XE "</w:instrText>
          </w:r>
          <w:r w:rsidR="00291697">
            <w:instrText>report:generating r</w:instrText>
          </w:r>
          <w:r w:rsidR="00563B9F" w:rsidRPr="00431E4C">
            <w:instrText>eports</w:instrText>
          </w:r>
          <w:r w:rsidR="00563B9F">
            <w:instrText xml:space="preserve">" </w:instrText>
          </w:r>
          <w:r w:rsidR="00086381">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F6978">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BC5454" w:rsidRDefault="00FC3DFD" w:rsidP="00FC3DFD">
                <w:r>
                  <w:t xml:space="preserve">Autopsy enables you to create reports about the analyzed data and any files you tagged. </w:t>
                </w:r>
                <w:r w:rsidR="00BC5454">
                  <w:t>You may want to create a report to include as part of your overall investigation report.</w:t>
                </w:r>
              </w:p>
              <w:p w:rsidR="00FC3DFD" w:rsidRDefault="00FC3DFD" w:rsidP="00FC3DFD">
                <w:r>
                  <w:t xml:space="preserve">You can create </w:t>
                </w:r>
                <w:r w:rsidR="00F60353">
                  <w:t>reports</w:t>
                </w:r>
                <w:r>
                  <w:t xml:space="preserve"> in HTML </w:t>
                </w:r>
                <w:r w:rsidR="009427E0">
                  <w:t>and</w:t>
                </w:r>
                <w:r>
                  <w:t xml:space="preserve"> </w:t>
                </w:r>
                <w:r w:rsidR="008845D1">
                  <w:t>CSV</w:t>
                </w:r>
                <w:r>
                  <w:t xml:space="preserve"> format</w:t>
                </w:r>
                <w:r w:rsidR="008845D1">
                  <w:t>.</w:t>
                </w:r>
              </w:p>
              <w:tbl>
                <w:tblPr>
                  <w:tblStyle w:val="ColumnTable"/>
                  <w:tblW w:w="4727" w:type="pct"/>
                  <w:tblLayout w:type="fixed"/>
                  <w:tblLook w:val="04A0"/>
                </w:tblPr>
                <w:tblGrid>
                  <w:gridCol w:w="915"/>
                  <w:gridCol w:w="5102"/>
                </w:tblGrid>
                <w:tr w:rsidR="00FE2794" w:rsidTr="00FE2794">
                  <w:trPr>
                    <w:trHeight w:val="632"/>
                  </w:trPr>
                  <w:tc>
                    <w:tcPr>
                      <w:tcW w:w="760" w:type="pct"/>
                    </w:tcPr>
                    <w:p w:rsidR="00FE2794" w:rsidRDefault="00FE2794" w:rsidP="002D5D29">
                      <w:pPr>
                        <w:pStyle w:val="List2"/>
                        <w:ind w:left="0" w:firstLine="0"/>
                      </w:pPr>
                      <w:r>
                        <w:rPr>
                          <w:noProof/>
                          <w:lang w:eastAsia="en-CA" w:bidi="ar-SA"/>
                        </w:rPr>
                        <w:drawing>
                          <wp:inline distT="0" distB="0" distL="0" distR="0">
                            <wp:extent cx="420572" cy="420572"/>
                            <wp:effectExtent l="0" t="0" r="0" b="0"/>
                            <wp:docPr id="41"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FE2794" w:rsidRDefault="00C83CFC" w:rsidP="00291697">
                      <w:pPr>
                        <w:pStyle w:val="List2"/>
                        <w:ind w:left="0" w:firstLine="0"/>
                      </w:pPr>
                      <w:r>
                        <w:t xml:space="preserve">To open reports in </w:t>
                      </w:r>
                      <w:r w:rsidR="008845D1">
                        <w:t>CSV</w:t>
                      </w:r>
                      <w:r>
                        <w:t xml:space="preserve"> format</w:t>
                      </w:r>
                      <w:r w:rsidR="00086381">
                        <w:fldChar w:fldCharType="begin"/>
                      </w:r>
                      <w:r w:rsidR="00563B9F">
                        <w:instrText xml:space="preserve"> XE "</w:instrText>
                      </w:r>
                      <w:r w:rsidR="00563B9F" w:rsidRPr="00615622">
                        <w:instrText>report:CSV format</w:instrText>
                      </w:r>
                      <w:r w:rsidR="00563B9F">
                        <w:instrText xml:space="preserve">" </w:instrText>
                      </w:r>
                      <w:r w:rsidR="00086381">
                        <w:fldChar w:fldCharType="end"/>
                      </w:r>
                      <w:r>
                        <w:t xml:space="preserve">, you need </w:t>
                      </w:r>
                      <w:r w:rsidR="00220128">
                        <w:t>a</w:t>
                      </w:r>
                      <w:r>
                        <w:t xml:space="preserve"> spreadsheet program that </w:t>
                      </w:r>
                      <w:r w:rsidR="00220128">
                        <w:t>supports viewing the</w:t>
                      </w:r>
                      <w:r>
                        <w:t xml:space="preserve"> </w:t>
                      </w:r>
                      <w:r w:rsidR="00220128">
                        <w:t>CSV</w:t>
                      </w:r>
                      <w:r>
                        <w:t xml:space="preserve"> </w:t>
                      </w:r>
                      <w:r w:rsidR="00220128">
                        <w:t xml:space="preserve">file </w:t>
                      </w:r>
                      <w:r>
                        <w:t>format</w:t>
                      </w:r>
                      <w:r w:rsidR="00220128">
                        <w:t>, such as Microsoft Excel</w:t>
                      </w:r>
                      <w:r w:rsidR="00086381">
                        <w:fldChar w:fldCharType="begin"/>
                      </w:r>
                      <w:r w:rsidR="004E5F0E">
                        <w:instrText xml:space="preserve"> XE "</w:instrText>
                      </w:r>
                      <w:r w:rsidR="004E5F0E" w:rsidRPr="00B24F4B">
                        <w:instrText>report:Microsoft Excel</w:instrText>
                      </w:r>
                      <w:r w:rsidR="004E5F0E">
                        <w:instrText xml:space="preserve">" </w:instrText>
                      </w:r>
                      <w:r w:rsidR="00086381">
                        <w:fldChar w:fldCharType="end"/>
                      </w:r>
                      <w:r w:rsidR="00FE2794">
                        <w:t>.</w:t>
                      </w:r>
                    </w:p>
                  </w:tc>
                </w:tr>
              </w:tbl>
              <w:p w:rsidR="00850033" w:rsidRDefault="00850033" w:rsidP="00FC3DFD">
                <w:r>
                  <w:t>An HTML report</w:t>
                </w:r>
                <w:r w:rsidR="00086381">
                  <w:fldChar w:fldCharType="begin"/>
                </w:r>
                <w:r w:rsidR="00563B9F">
                  <w:instrText xml:space="preserve"> XE "</w:instrText>
                </w:r>
                <w:r w:rsidR="00563B9F" w:rsidRPr="001A658A">
                  <w:instrText>report:HTML report</w:instrText>
                </w:r>
                <w:r w:rsidR="00563B9F">
                  <w:instrText xml:space="preserve">" </w:instrText>
                </w:r>
                <w:r w:rsidR="00086381">
                  <w:fldChar w:fldCharType="end"/>
                </w:r>
                <w:r w:rsidR="00A0260F">
                  <w:t xml:space="preserve"> shows links in the left pane</w:t>
                </w:r>
                <w:r>
                  <w:t xml:space="preserve"> for each </w:t>
                </w:r>
                <w:r w:rsidR="004B50B3">
                  <w:t>category</w:t>
                </w:r>
                <w:r>
                  <w:t xml:space="preserve"> of analyzed data. If you click a link, the data appears in the main browser window.</w:t>
                </w:r>
                <w:r w:rsidR="005F5D12">
                  <w:t xml:space="preserve"> </w:t>
                </w:r>
                <w:r w:rsidR="00086381">
                  <w:fldChar w:fldCharType="begin"/>
                </w:r>
                <w:r w:rsidR="005F5D12">
                  <w:instrText xml:space="preserve"> REF _Ref366764573 \h </w:instrText>
                </w:r>
                <w:r w:rsidR="00086381">
                  <w:fldChar w:fldCharType="separate"/>
                </w:r>
                <w:r w:rsidR="00E47CE8">
                  <w:t xml:space="preserve">Figure </w:t>
                </w:r>
                <w:r w:rsidR="00E47CE8">
                  <w:rPr>
                    <w:noProof/>
                  </w:rPr>
                  <w:t>10</w:t>
                </w:r>
                <w:r w:rsidR="00086381">
                  <w:fldChar w:fldCharType="end"/>
                </w:r>
                <w:r w:rsidR="005F5D12">
                  <w:t xml:space="preserve"> shows a sample report.</w:t>
                </w:r>
              </w:p>
              <w:p w:rsidR="005F5D12" w:rsidRDefault="00111FB2" w:rsidP="005F5D12">
                <w:pPr>
                  <w:keepNext/>
                </w:pPr>
                <w:r>
                  <w:rPr>
                    <w:noProof/>
                    <w:lang w:eastAsia="en-CA" w:bidi="ar-SA"/>
                  </w:rPr>
                  <w:drawing>
                    <wp:inline distT="0" distB="0" distL="0" distR="0">
                      <wp:extent cx="3931920" cy="2334617"/>
                      <wp:effectExtent l="38100" t="57150" r="106680" b="103783"/>
                      <wp:docPr id="73" name="Picture 72" descr="GenerateReportHTM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HTMLView.png"/>
                              <pic:cNvPicPr/>
                            </pic:nvPicPr>
                            <pic:blipFill>
                              <a:blip r:embed="rId68" cstate="print"/>
                              <a:stretch>
                                <a:fillRect/>
                              </a:stretch>
                            </pic:blipFill>
                            <pic:spPr>
                              <a:xfrm>
                                <a:off x="0" y="0"/>
                                <a:ext cx="3931920" cy="233461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033" w:rsidRPr="00FC3DFD" w:rsidRDefault="005F5D12" w:rsidP="005F5D12">
                <w:pPr>
                  <w:pStyle w:val="Caption"/>
                </w:pPr>
                <w:bookmarkStart w:id="87" w:name="_Ref366764573"/>
                <w:bookmarkStart w:id="88" w:name="_Toc367192569"/>
                <w:r>
                  <w:t xml:space="preserve">Figure </w:t>
                </w:r>
                <w:fldSimple w:instr=" SEQ Figure \* ARABIC ">
                  <w:r w:rsidR="00244E12">
                    <w:rPr>
                      <w:noProof/>
                    </w:rPr>
                    <w:t>10</w:t>
                  </w:r>
                </w:fldSimple>
                <w:bookmarkEnd w:id="87"/>
                <w:r>
                  <w:t>: HTML Report</w:t>
                </w:r>
                <w:bookmarkEnd w:id="88"/>
              </w:p>
              <w:p w:rsidR="009427E0" w:rsidRDefault="00A31545" w:rsidP="000C5BB5">
                <w:r>
                  <w:t xml:space="preserve">If you open a CSV report in </w:t>
                </w:r>
                <w:r w:rsidR="00FE2794">
                  <w:t>Excel</w:t>
                </w:r>
                <w:r>
                  <w:t>, the</w:t>
                </w:r>
                <w:r w:rsidR="00FE2794">
                  <w:t xml:space="preserve"> report uses a separate worksheet for each category of data.</w:t>
                </w:r>
                <w:r w:rsidR="00F22166">
                  <w:t xml:space="preserve"> Each column contains one field of the report, which makes it suitable to convert into database format. </w:t>
                </w:r>
                <w:r>
                  <w:t>Autopsy refers to CSV report format as Excel format.</w:t>
                </w:r>
              </w:p>
              <w:p w:rsidR="00331029" w:rsidRDefault="00331029" w:rsidP="000C5BB5"/>
              <w:p w:rsidR="00331029" w:rsidRDefault="00331029" w:rsidP="000C5BB5"/>
              <w:p w:rsidR="00331029" w:rsidRDefault="00331029" w:rsidP="000C5BB5"/>
              <w:p w:rsidR="009427E0" w:rsidRDefault="009427E0" w:rsidP="000C5BB5">
                <w:r>
                  <w:lastRenderedPageBreak/>
                  <w:t>In this section, you will learn about</w:t>
                </w:r>
              </w:p>
              <w:p w:rsidR="009427E0" w:rsidRDefault="009427E0" w:rsidP="009427E0">
                <w:pPr>
                  <w:pStyle w:val="ListBullet"/>
                </w:pPr>
                <w:r>
                  <w:t>How to create HTML and Excel reports that show all available analyzed data</w:t>
                </w:r>
              </w:p>
              <w:p w:rsidR="00331029" w:rsidRDefault="009427E0" w:rsidP="005F5D12">
                <w:pPr>
                  <w:pStyle w:val="ListBullet"/>
                </w:pPr>
                <w:r>
                  <w:t>How to create HTML and Excel reports that show only data you tagged (see</w:t>
                </w:r>
                <w:r w:rsidR="004B50B3">
                  <w:t xml:space="preserve"> “</w:t>
                </w:r>
                <w:r w:rsidR="00086381">
                  <w:fldChar w:fldCharType="begin"/>
                </w:r>
                <w:r w:rsidR="004B50B3">
                  <w:instrText xml:space="preserve"> REF _Ref351814875 \h </w:instrText>
                </w:r>
                <w:r w:rsidR="00086381">
                  <w:fldChar w:fldCharType="separate"/>
                </w:r>
                <w:r w:rsidR="00E47CE8">
                  <w:t>Saving File Locations</w:t>
                </w:r>
                <w:r w:rsidR="00086381">
                  <w:fldChar w:fldCharType="end"/>
                </w:r>
                <w:r w:rsidR="004B50B3">
                  <w:t>” on</w:t>
                </w:r>
                <w:r>
                  <w:t xml:space="preserve"> page </w:t>
                </w:r>
                <w:r w:rsidR="00086381">
                  <w:fldChar w:fldCharType="begin"/>
                </w:r>
                <w:r>
                  <w:instrText xml:space="preserve"> PAGEREF _Ref351814875 \h </w:instrText>
                </w:r>
                <w:r w:rsidR="00086381">
                  <w:fldChar w:fldCharType="separate"/>
                </w:r>
                <w:r w:rsidR="00E47CE8">
                  <w:rPr>
                    <w:noProof/>
                  </w:rPr>
                  <w:t>33</w:t>
                </w:r>
                <w:r w:rsidR="00086381">
                  <w:fldChar w:fldCharType="end"/>
                </w:r>
                <w:r>
                  <w:t xml:space="preserve"> for information about tags)</w:t>
                </w:r>
              </w:p>
              <w:p w:rsidR="009427E0" w:rsidRDefault="009427E0" w:rsidP="00331029">
                <w:pPr>
                  <w:pStyle w:val="ListBullet"/>
                </w:pPr>
                <w:r>
                  <w:t xml:space="preserve">How to create HTML and Excel reports that show data you select </w:t>
                </w:r>
              </w:p>
              <w:p w:rsidR="009C56EB" w:rsidRDefault="009C56EB" w:rsidP="009C56EB">
                <w:r>
                  <w:t>At the end of this section, you will know how to create reports that contain information that is important to you.</w:t>
                </w:r>
              </w:p>
            </w:tc>
          </w:tr>
          <w:tr w:rsidR="00277509" w:rsidTr="003B74EB">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89" w:name="_Toc351984458"/>
                <w:bookmarkStart w:id="90" w:name="_Toc367192547"/>
                <w:r>
                  <w:t>Creating a Basic Report</w:t>
                </w:r>
                <w:bookmarkEnd w:id="89"/>
                <w:bookmarkEnd w:id="90"/>
              </w:p>
              <w:p w:rsidR="00FC3DFD" w:rsidRPr="00FC3DFD" w:rsidRDefault="00FC3DFD" w:rsidP="00FC3DFD">
                <w:r>
                  <w:t>A basic report uses the default data selections. You need to choose the format you want to use for the report</w:t>
                </w:r>
                <w:r w:rsidR="003B74EB">
                  <w:t xml:space="preserve"> (HTML or Excel)</w:t>
                </w:r>
                <w:r w:rsidR="004B50B3">
                  <w:t>.</w:t>
                </w:r>
              </w:p>
            </w:tc>
          </w:tr>
          <w:tr w:rsidR="00FC3DFD" w:rsidTr="003B74EB">
            <w:tc>
              <w:tcPr>
                <w:tcW w:w="3240" w:type="dxa"/>
              </w:tcPr>
              <w:p w:rsidR="00FC3DFD" w:rsidRDefault="00FC3DFD" w:rsidP="00FC3DFD">
                <w:pPr>
                  <w:pStyle w:val="Heading4"/>
                  <w:outlineLvl w:val="3"/>
                </w:pPr>
                <w:r>
                  <w:t>To create a basic report</w:t>
                </w:r>
                <w:r w:rsidR="00086381">
                  <w:fldChar w:fldCharType="begin"/>
                </w:r>
                <w:r w:rsidR="00563B9F">
                  <w:instrText xml:space="preserve"> XE "</w:instrText>
                </w:r>
                <w:r w:rsidR="00563B9F" w:rsidRPr="00A964A3">
                  <w:instrText>report:</w:instrText>
                </w:r>
                <w:r w:rsidR="00291697">
                  <w:instrText xml:space="preserve"> creating</w:instrText>
                </w:r>
                <w:r w:rsidR="00563B9F" w:rsidRPr="00A964A3">
                  <w:instrText xml:space="preserve"> a basic report</w:instrText>
                </w:r>
                <w:r w:rsidR="00563B9F">
                  <w:instrText xml:space="preserve">" </w:instrText>
                </w:r>
                <w:r w:rsidR="00086381">
                  <w:fldChar w:fldCharType="end"/>
                </w:r>
              </w:p>
              <w:p w:rsidR="00ED1285" w:rsidRDefault="00ED1285" w:rsidP="00ED1285"/>
              <w:p w:rsidR="00ED1285" w:rsidRDefault="00ED1285" w:rsidP="00ED1285"/>
              <w:tbl>
                <w:tblPr>
                  <w:tblStyle w:val="ColumnTable"/>
                  <w:tblW w:w="3145" w:type="dxa"/>
                  <w:tblLayout w:type="fixed"/>
                  <w:tblLook w:val="04A0"/>
                </w:tblPr>
                <w:tblGrid>
                  <w:gridCol w:w="742"/>
                  <w:gridCol w:w="2403"/>
                </w:tblGrid>
                <w:tr w:rsidR="00ED1285" w:rsidTr="003B74EB">
                  <w:trPr>
                    <w:trHeight w:val="632"/>
                  </w:trPr>
                  <w:tc>
                    <w:tcPr>
                      <w:tcW w:w="1180" w:type="pct"/>
                    </w:tcPr>
                    <w:p w:rsidR="00ED1285" w:rsidRDefault="00ED1285" w:rsidP="002D5D29">
                      <w:pPr>
                        <w:pStyle w:val="List2"/>
                        <w:ind w:left="0" w:firstLine="0"/>
                      </w:pPr>
                      <w:r>
                        <w:rPr>
                          <w:noProof/>
                          <w:lang w:eastAsia="en-CA" w:bidi="ar-SA"/>
                        </w:rPr>
                        <w:drawing>
                          <wp:inline distT="0" distB="0" distL="0" distR="0">
                            <wp:extent cx="370698" cy="369052"/>
                            <wp:effectExtent l="19050" t="0" r="0" b="0"/>
                            <wp:docPr id="34"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0" w:type="pct"/>
                    </w:tcPr>
                    <w:p w:rsidR="00ED1285" w:rsidRDefault="00ED1285" w:rsidP="002D5D29">
                      <w:pPr>
                        <w:pStyle w:val="List2"/>
                        <w:ind w:left="0" w:firstLine="0"/>
                      </w:pPr>
                      <w:r>
                        <w:t xml:space="preserve">You can create more than one report format </w:t>
                      </w:r>
                      <w:r w:rsidR="00850033">
                        <w:t>a</w:t>
                      </w:r>
                      <w:r>
                        <w:t>t the same time.</w:t>
                      </w:r>
                    </w:p>
                  </w:tc>
                </w:tr>
              </w:tbl>
              <w:p w:rsidR="00ED1285" w:rsidRPr="00ED1285" w:rsidRDefault="00ED1285" w:rsidP="00ED1285"/>
            </w:tc>
            <w:tc>
              <w:tcPr>
                <w:tcW w:w="360" w:type="dxa"/>
                <w:tcBorders>
                  <w:left w:val="nil"/>
                </w:tcBorders>
              </w:tcPr>
              <w:p w:rsidR="00FC3DFD" w:rsidRDefault="00FC3DFD" w:rsidP="000C5BB5">
                <w:pPr>
                  <w:pStyle w:val="Heading2"/>
                  <w:outlineLvl w:val="1"/>
                </w:pPr>
              </w:p>
            </w:tc>
            <w:tc>
              <w:tcPr>
                <w:tcW w:w="6480" w:type="dxa"/>
              </w:tcPr>
              <w:p w:rsidR="00FC3DFD" w:rsidRDefault="00FC3DFD" w:rsidP="00DB618D">
                <w:pPr>
                  <w:pStyle w:val="ListNumber"/>
                  <w:numPr>
                    <w:ilvl w:val="0"/>
                    <w:numId w:val="28"/>
                  </w:numPr>
                </w:pPr>
                <w:r>
                  <w:t xml:space="preserve">Click </w:t>
                </w:r>
                <w:r w:rsidRPr="00FC3DFD">
                  <w:rPr>
                    <w:rStyle w:val="Strong"/>
                  </w:rPr>
                  <w:t>Generate Report</w:t>
                </w:r>
                <w:r>
                  <w:t xml:space="preserve"> on the toolbar. The </w:t>
                </w:r>
                <w:r w:rsidRPr="00FC3DFD">
                  <w:rPr>
                    <w:rStyle w:val="Strong"/>
                  </w:rPr>
                  <w:t>Generate Report</w:t>
                </w:r>
                <w:r>
                  <w:t xml:space="preserve"> window appears.</w:t>
                </w:r>
              </w:p>
              <w:p w:rsidR="00FC3DFD" w:rsidRDefault="00111FB2" w:rsidP="00FC3DFD">
                <w:r>
                  <w:rPr>
                    <w:noProof/>
                    <w:lang w:eastAsia="en-CA" w:bidi="ar-SA"/>
                  </w:rPr>
                  <w:drawing>
                    <wp:inline distT="0" distB="0" distL="0" distR="0">
                      <wp:extent cx="3931920" cy="2579340"/>
                      <wp:effectExtent l="38100" t="57150" r="106680" b="87660"/>
                      <wp:docPr id="74" name="Picture 73"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69"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5D12" w:rsidRDefault="00FC3DFD" w:rsidP="00FC3DFD">
                <w:pPr>
                  <w:pStyle w:val="ListNumber"/>
                </w:pPr>
                <w:r>
                  <w:t xml:space="preserve">Select the report types you want to create and click </w:t>
                </w:r>
                <w:r w:rsidRPr="00ED1285">
                  <w:rPr>
                    <w:rStyle w:val="Strong"/>
                  </w:rPr>
                  <w:t>Next</w:t>
                </w:r>
                <w:r>
                  <w:t>.</w:t>
                </w:r>
                <w:r w:rsidR="00ED1285">
                  <w:t xml:space="preserve"> </w:t>
                </w:r>
              </w:p>
              <w:p w:rsidR="005F5D12" w:rsidRDefault="005F5D12" w:rsidP="005F5D12"/>
              <w:p w:rsidR="005F5D12" w:rsidRDefault="005F5D12" w:rsidP="005F5D12"/>
              <w:p w:rsidR="003B74EB" w:rsidRDefault="003B74EB" w:rsidP="005F5D12">
                <w:pPr>
                  <w:pStyle w:val="ListContinue"/>
                </w:pPr>
              </w:p>
              <w:p w:rsidR="00FC3DFD" w:rsidRDefault="00ED1285" w:rsidP="005F5D12">
                <w:pPr>
                  <w:pStyle w:val="ListContinue"/>
                </w:pPr>
                <w:r>
                  <w:lastRenderedPageBreak/>
                  <w:t xml:space="preserve">The </w:t>
                </w:r>
                <w:r w:rsidRPr="004B50B3">
                  <w:rPr>
                    <w:rStyle w:val="Strong"/>
                  </w:rPr>
                  <w:t>Generate Report</w:t>
                </w:r>
                <w:r>
                  <w:t xml:space="preserve"> window updates to show</w:t>
                </w:r>
                <w:r w:rsidR="004B50B3">
                  <w:t xml:space="preserve"> </w:t>
                </w:r>
                <w:r w:rsidRPr="00FE2794">
                  <w:rPr>
                    <w:rStyle w:val="Strong"/>
                  </w:rPr>
                  <w:t>Co</w:t>
                </w:r>
                <w:r w:rsidR="00FE2794">
                  <w:rPr>
                    <w:rStyle w:val="Strong"/>
                  </w:rPr>
                  <w:t>nfigure HTML and Excel r</w:t>
                </w:r>
                <w:r w:rsidRPr="00FE2794">
                  <w:rPr>
                    <w:rStyle w:val="Strong"/>
                  </w:rPr>
                  <w:t>eports</w:t>
                </w:r>
                <w:r w:rsidR="00FE2794">
                  <w:t>.</w:t>
                </w:r>
                <w:r w:rsidR="005F5D12">
                  <w:t xml:space="preserve"> By default, Autopsy </w:t>
                </w:r>
                <w:r w:rsidR="005F5D12" w:rsidRPr="00E64DE2">
                  <w:t>reports</w:t>
                </w:r>
                <w:r w:rsidR="005F5D12">
                  <w:t xml:space="preserve"> all results.</w:t>
                </w:r>
              </w:p>
              <w:p w:rsidR="00ED1285" w:rsidRDefault="00111FB2" w:rsidP="00ED1285">
                <w:r>
                  <w:rPr>
                    <w:noProof/>
                    <w:lang w:eastAsia="en-CA" w:bidi="ar-SA"/>
                  </w:rPr>
                  <w:drawing>
                    <wp:inline distT="0" distB="0" distL="0" distR="0">
                      <wp:extent cx="3624862" cy="2377440"/>
                      <wp:effectExtent l="38100" t="57150" r="108938" b="99060"/>
                      <wp:docPr id="75" name="Picture 74"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0" cstate="print"/>
                              <a:stretch>
                                <a:fillRect/>
                              </a:stretch>
                            </pic:blipFill>
                            <pic:spPr>
                              <a:xfrm>
                                <a:off x="0" y="0"/>
                                <a:ext cx="3624862" cy="23774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1285" w:rsidRDefault="00ED1285" w:rsidP="00ED1285">
                <w:pPr>
                  <w:pStyle w:val="ListNumber"/>
                </w:pPr>
                <w:r>
                  <w:t xml:space="preserve">To create a basic report, click </w:t>
                </w:r>
                <w:r w:rsidRPr="00ED1285">
                  <w:rPr>
                    <w:rStyle w:val="Strong"/>
                  </w:rPr>
                  <w:t>Finish</w:t>
                </w:r>
                <w:r>
                  <w:t xml:space="preserve">. The </w:t>
                </w:r>
                <w:r w:rsidRPr="00850033">
                  <w:rPr>
                    <w:rStyle w:val="Strong"/>
                  </w:rPr>
                  <w:t xml:space="preserve">Report </w:t>
                </w:r>
                <w:r w:rsidR="00850033" w:rsidRPr="00850033">
                  <w:rPr>
                    <w:rStyle w:val="Strong"/>
                  </w:rPr>
                  <w:t xml:space="preserve">Generation </w:t>
                </w:r>
                <w:r w:rsidRPr="00850033">
                  <w:rPr>
                    <w:rStyle w:val="Strong"/>
                  </w:rPr>
                  <w:t>Progress</w:t>
                </w:r>
                <w:r>
                  <w:t xml:space="preserve"> window appears. </w:t>
                </w:r>
              </w:p>
              <w:p w:rsidR="00850033" w:rsidRDefault="00111FB2" w:rsidP="00850033">
                <w:r>
                  <w:rPr>
                    <w:noProof/>
                    <w:lang w:eastAsia="en-CA" w:bidi="ar-SA"/>
                  </w:rPr>
                  <w:drawing>
                    <wp:inline distT="0" distB="0" distL="0" distR="0">
                      <wp:extent cx="3588106" cy="2194560"/>
                      <wp:effectExtent l="38100" t="57150" r="107594" b="91440"/>
                      <wp:docPr id="76" name="Picture 75"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588106" cy="219456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033" w:rsidRDefault="00FE2794" w:rsidP="00DA512D">
                <w:pPr>
                  <w:pStyle w:val="ListContinue"/>
                </w:pPr>
                <w:r>
                  <w:t xml:space="preserve">Depending on the size of the report, it may take a few seconds to complete the report. The report is ready to view when you see </w:t>
                </w:r>
                <w:r w:rsidR="009427E0">
                  <w:t>the check</w:t>
                </w:r>
                <w:r>
                  <w:t>mark beside the progress bar.</w:t>
                </w:r>
                <w:r w:rsidR="00214C73">
                  <w:t xml:space="preserve"> Autopsy shows links for the reports you generated.</w:t>
                </w:r>
              </w:p>
            </w:tc>
          </w:tr>
        </w:tbl>
        <w:p w:rsidR="005F5D12" w:rsidRDefault="005F5D12">
          <w:r>
            <w:lastRenderedPageBreak/>
            <w:br w:type="page"/>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850033" w:rsidTr="003B74EB">
            <w:tc>
              <w:tcPr>
                <w:tcW w:w="3240" w:type="dxa"/>
              </w:tcPr>
              <w:tbl>
                <w:tblPr>
                  <w:tblStyle w:val="ColumnTable"/>
                  <w:tblW w:w="3145" w:type="dxa"/>
                  <w:tblLayout w:type="fixed"/>
                  <w:tblLook w:val="04A0"/>
                </w:tblPr>
                <w:tblGrid>
                  <w:gridCol w:w="744"/>
                  <w:gridCol w:w="2401"/>
                </w:tblGrid>
                <w:tr w:rsidR="00850033" w:rsidTr="003B74EB">
                  <w:trPr>
                    <w:trHeight w:val="632"/>
                  </w:trPr>
                  <w:tc>
                    <w:tcPr>
                      <w:tcW w:w="1183" w:type="pct"/>
                    </w:tcPr>
                    <w:p w:rsidR="00850033" w:rsidRDefault="00850033" w:rsidP="002D5D29">
                      <w:pPr>
                        <w:pStyle w:val="List2"/>
                        <w:ind w:left="0" w:firstLine="0"/>
                      </w:pPr>
                      <w:r>
                        <w:rPr>
                          <w:noProof/>
                          <w:lang w:eastAsia="en-CA" w:bidi="ar-SA"/>
                        </w:rPr>
                        <w:lastRenderedPageBreak/>
                        <w:drawing>
                          <wp:inline distT="0" distB="0" distL="0" distR="0">
                            <wp:extent cx="370698" cy="369052"/>
                            <wp:effectExtent l="19050" t="0" r="0" b="0"/>
                            <wp:docPr id="3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17" w:type="pct"/>
                    </w:tcPr>
                    <w:p w:rsidR="00850033" w:rsidRDefault="00850033" w:rsidP="002D5D29">
                      <w:pPr>
                        <w:pStyle w:val="List2"/>
                        <w:ind w:left="0" w:firstLine="0"/>
                      </w:pPr>
                      <w:r>
                        <w:t xml:space="preserve">If you want to look at a report later, you can find it in the </w:t>
                      </w:r>
                      <w:r w:rsidRPr="00CA3E49">
                        <w:rPr>
                          <w:rStyle w:val="Strong"/>
                        </w:rPr>
                        <w:t>Reports</w:t>
                      </w:r>
                      <w:r>
                        <w:t xml:space="preserve"> subdirectory of the case directory</w:t>
                      </w:r>
                      <w:r w:rsidR="005F5D12">
                        <w:t xml:space="preserve"> you chose in “</w:t>
                      </w:r>
                      <w:fldSimple w:instr=" REF _Ref366764753 \h  \* MERGEFORMAT ">
                        <w:r w:rsidR="005F5D12">
                          <w:t>To create a case</w:t>
                        </w:r>
                      </w:fldSimple>
                      <w:r w:rsidR="005F5D12">
                        <w:t xml:space="preserve">” on page </w:t>
                      </w:r>
                      <w:r w:rsidR="00086381">
                        <w:fldChar w:fldCharType="begin"/>
                      </w:r>
                      <w:r w:rsidR="005F5D12">
                        <w:instrText xml:space="preserve"> PAGEREF _Ref366764753 \h </w:instrText>
                      </w:r>
                      <w:r w:rsidR="00086381">
                        <w:fldChar w:fldCharType="separate"/>
                      </w:r>
                      <w:r w:rsidR="005F5D12">
                        <w:rPr>
                          <w:noProof/>
                        </w:rPr>
                        <w:t>6</w:t>
                      </w:r>
                      <w:r w:rsidR="00086381">
                        <w:fldChar w:fldCharType="end"/>
                      </w:r>
                      <w:r>
                        <w:t>.</w:t>
                      </w:r>
                    </w:p>
                  </w:tc>
                </w:tr>
              </w:tbl>
              <w:p w:rsidR="00850033" w:rsidRDefault="00850033" w:rsidP="00FC3DFD">
                <w:pPr>
                  <w:pStyle w:val="Heading4"/>
                  <w:outlineLvl w:val="3"/>
                </w:pPr>
              </w:p>
            </w:tc>
            <w:tc>
              <w:tcPr>
                <w:tcW w:w="360" w:type="dxa"/>
              </w:tcPr>
              <w:p w:rsidR="00850033" w:rsidRDefault="00850033" w:rsidP="000C5BB5">
                <w:pPr>
                  <w:pStyle w:val="Heading2"/>
                  <w:outlineLvl w:val="1"/>
                </w:pPr>
              </w:p>
            </w:tc>
            <w:tc>
              <w:tcPr>
                <w:tcW w:w="6480" w:type="dxa"/>
              </w:tcPr>
              <w:p w:rsidR="00850033" w:rsidRDefault="009F04FE" w:rsidP="00850033">
                <w:pPr>
                  <w:pStyle w:val="ListNumber"/>
                </w:pPr>
                <w:r>
                  <w:t>To view the</w:t>
                </w:r>
                <w:r w:rsidR="00214C73">
                  <w:t xml:space="preserve"> HTML</w:t>
                </w:r>
                <w:r>
                  <w:t xml:space="preserve"> report, click the link for an HTML report. Your</w:t>
                </w:r>
                <w:r w:rsidR="00850033">
                  <w:t xml:space="preserve"> default browser opens and shows the report. </w:t>
                </w:r>
                <w:r>
                  <w:t xml:space="preserve">To view an Excel report, </w:t>
                </w:r>
                <w:r w:rsidR="00850033">
                  <w:t>click the link for an Excel</w:t>
                </w:r>
                <w:r w:rsidR="00086381">
                  <w:fldChar w:fldCharType="begin"/>
                </w:r>
                <w:r w:rsidR="00B53D49">
                  <w:instrText xml:space="preserve"> XE "</w:instrText>
                </w:r>
                <w:r w:rsidR="00B53D49" w:rsidRPr="00501C49">
                  <w:instrText>Excel</w:instrText>
                </w:r>
                <w:r w:rsidR="00B53D49">
                  <w:instrText xml:space="preserve">" </w:instrText>
                </w:r>
                <w:r w:rsidR="00086381">
                  <w:fldChar w:fldCharType="end"/>
                </w:r>
                <w:r w:rsidR="00850033">
                  <w:t xml:space="preserve"> repo</w:t>
                </w:r>
                <w:r>
                  <w:t>rt.</w:t>
                </w:r>
                <w:r w:rsidR="00850033">
                  <w:t xml:space="preserve"> Microsoft Excel</w:t>
                </w:r>
                <w:r w:rsidR="00086381">
                  <w:fldChar w:fldCharType="begin"/>
                </w:r>
                <w:r w:rsidR="004E5F0E">
                  <w:instrText xml:space="preserve"> XE "</w:instrText>
                </w:r>
                <w:r w:rsidR="004E5F0E" w:rsidRPr="00223381">
                  <w:instrText>report:Microsoft Excel</w:instrText>
                </w:r>
                <w:r w:rsidR="004E5F0E">
                  <w:instrText xml:space="preserve">" </w:instrText>
                </w:r>
                <w:r w:rsidR="00086381">
                  <w:fldChar w:fldCharType="end"/>
                </w:r>
                <w:r w:rsidR="00850033">
                  <w:t xml:space="preserve"> opens and shows the report. </w:t>
                </w:r>
              </w:p>
              <w:p w:rsidR="00850033" w:rsidRDefault="004B50B3" w:rsidP="005F5D12">
                <w:pPr>
                  <w:pStyle w:val="ListNumber"/>
                </w:pPr>
                <w:r>
                  <w:t>To close the window, c</w:t>
                </w:r>
                <w:r w:rsidR="00850033">
                  <w:t xml:space="preserve">lick </w:t>
                </w:r>
                <w:r w:rsidR="005F5D12">
                  <w:rPr>
                    <w:rStyle w:val="Strong"/>
                  </w:rPr>
                  <w:t>Close</w:t>
                </w:r>
                <w:r w:rsidR="00850033">
                  <w:t>.</w:t>
                </w:r>
              </w:p>
            </w:tc>
          </w:tr>
          <w:tr w:rsidR="00277509" w:rsidTr="00F70CB5">
            <w:tc>
              <w:tcPr>
                <w:tcW w:w="3240" w:type="dxa"/>
              </w:tcPr>
              <w:p w:rsidR="00277509" w:rsidRDefault="00277509" w:rsidP="000C5BB5"/>
            </w:tc>
            <w:tc>
              <w:tcPr>
                <w:tcW w:w="360" w:type="dxa"/>
                <w:tcBorders>
                  <w:left w:val="nil"/>
                </w:tcBorders>
              </w:tcPr>
              <w:p w:rsidR="00277509" w:rsidRDefault="00277509" w:rsidP="000C5BB5">
                <w:pPr>
                  <w:pStyle w:val="Heading2"/>
                  <w:outlineLvl w:val="1"/>
                </w:pPr>
              </w:p>
            </w:tc>
            <w:tc>
              <w:tcPr>
                <w:tcW w:w="6480" w:type="dxa"/>
              </w:tcPr>
              <w:p w:rsidR="00277509" w:rsidRDefault="00277509" w:rsidP="000C5BB5">
                <w:pPr>
                  <w:pStyle w:val="Heading2"/>
                  <w:outlineLvl w:val="1"/>
                </w:pPr>
                <w:bookmarkStart w:id="91" w:name="_Toc351984459"/>
                <w:bookmarkStart w:id="92" w:name="_Toc367192548"/>
                <w:r>
                  <w:t>Creating a Custom Report</w:t>
                </w:r>
                <w:bookmarkEnd w:id="91"/>
                <w:bookmarkEnd w:id="92"/>
              </w:p>
              <w:p w:rsidR="00CA3E49" w:rsidRDefault="009427E0" w:rsidP="00CA3E49">
                <w:r>
                  <w:t>You can create two kinds of custom reports</w:t>
                </w:r>
              </w:p>
              <w:p w:rsidR="009427E0" w:rsidRDefault="009427E0" w:rsidP="009427E0">
                <w:pPr>
                  <w:pStyle w:val="ListBullet"/>
                </w:pPr>
                <w:r>
                  <w:t>A report that shows a list of files you tagged</w:t>
                </w:r>
              </w:p>
              <w:p w:rsidR="009427E0" w:rsidRPr="00CA3E49" w:rsidRDefault="009427E0" w:rsidP="00214C73">
                <w:pPr>
                  <w:pStyle w:val="ListBullet"/>
                </w:pPr>
                <w:r>
                  <w:t>A report that shows only the data you select</w:t>
                </w:r>
                <w:r w:rsidR="0028743E">
                  <w:t xml:space="preserve">, for example, </w:t>
                </w:r>
                <w:r w:rsidR="0028743E" w:rsidRPr="0028743E">
                  <w:t xml:space="preserve">a report showing all Internet </w:t>
                </w:r>
                <w:r w:rsidR="005D1475">
                  <w:t>artifacts</w:t>
                </w:r>
                <w:r w:rsidR="004B50B3">
                  <w:t>.</w:t>
                </w:r>
                <w:r w:rsidR="00086381">
                  <w:fldChar w:fldCharType="begin"/>
                </w:r>
                <w:r w:rsidR="005D1475">
                  <w:instrText xml:space="preserve"> XE "</w:instrText>
                </w:r>
                <w:r w:rsidR="005D1475" w:rsidRPr="00CF6BEB">
                  <w:instrText>internet artifacts</w:instrText>
                </w:r>
                <w:r w:rsidR="005D1475">
                  <w:instrText xml:space="preserve">" </w:instrText>
                </w:r>
                <w:r w:rsidR="00086381">
                  <w:fldChar w:fldCharType="end"/>
                </w:r>
              </w:p>
            </w:tc>
          </w:tr>
          <w:tr w:rsidR="009427E0" w:rsidTr="00F70CB5">
            <w:trPr>
              <w:trHeight w:val="3248"/>
            </w:trPr>
            <w:tc>
              <w:tcPr>
                <w:tcW w:w="3240" w:type="dxa"/>
              </w:tcPr>
              <w:p w:rsidR="009427E0" w:rsidRDefault="009427E0" w:rsidP="00291697">
                <w:pPr>
                  <w:pStyle w:val="Heading4"/>
                  <w:outlineLvl w:val="3"/>
                </w:pPr>
                <w:r>
                  <w:t>To create a report showing tagged files</w:t>
                </w:r>
                <w:r w:rsidR="00086381">
                  <w:fldChar w:fldCharType="begin"/>
                </w:r>
                <w:r w:rsidR="00563B9F">
                  <w:instrText xml:space="preserve"> XE "</w:instrText>
                </w:r>
                <w:r w:rsidR="00563B9F" w:rsidRPr="00BE543A">
                  <w:instrText>report:</w:instrText>
                </w:r>
                <w:r w:rsidR="00291697">
                  <w:instrText>creating</w:instrText>
                </w:r>
                <w:r w:rsidR="00563B9F" w:rsidRPr="00BE543A">
                  <w:instrText xml:space="preserve"> a report showing tagged files</w:instrText>
                </w:r>
                <w:r w:rsidR="00563B9F">
                  <w:instrText xml:space="preserve">" </w:instrText>
                </w:r>
                <w:r w:rsidR="00086381">
                  <w:fldChar w:fldCharType="end"/>
                </w:r>
                <w:r w:rsidR="00086381">
                  <w:fldChar w:fldCharType="begin"/>
                </w:r>
                <w:r w:rsidR="00563B9F">
                  <w:instrText xml:space="preserve"> XE "</w:instrText>
                </w:r>
                <w:r w:rsidR="00563B9F" w:rsidRPr="00090BA3">
                  <w:instrText>tag:</w:instrText>
                </w:r>
                <w:r w:rsidR="00291697">
                  <w:instrText xml:space="preserve"> creating</w:instrText>
                </w:r>
                <w:r w:rsidR="00291697" w:rsidRPr="00BE543A">
                  <w:instrText xml:space="preserve"> a</w:instrText>
                </w:r>
                <w:r w:rsidR="00291697" w:rsidRPr="00090BA3">
                  <w:instrText xml:space="preserve"> </w:instrText>
                </w:r>
                <w:r w:rsidR="00563B9F" w:rsidRPr="00090BA3">
                  <w:instrText>report showing tagged files</w:instrText>
                </w:r>
                <w:r w:rsidR="00563B9F">
                  <w:instrText xml:space="preserve">" </w:instrText>
                </w:r>
                <w:r w:rsidR="00086381">
                  <w:fldChar w:fldCharType="end"/>
                </w:r>
              </w:p>
            </w:tc>
            <w:tc>
              <w:tcPr>
                <w:tcW w:w="360" w:type="dxa"/>
              </w:tcPr>
              <w:p w:rsidR="009427E0" w:rsidRDefault="009427E0" w:rsidP="000C5BB5">
                <w:pPr>
                  <w:pStyle w:val="Heading2"/>
                  <w:outlineLvl w:val="1"/>
                </w:pPr>
              </w:p>
            </w:tc>
            <w:tc>
              <w:tcPr>
                <w:tcW w:w="6480" w:type="dxa"/>
              </w:tcPr>
              <w:p w:rsidR="0036423E" w:rsidRDefault="007C1D0A" w:rsidP="00276C45">
                <w:pPr>
                  <w:pStyle w:val="ListNumber"/>
                  <w:numPr>
                    <w:ilvl w:val="0"/>
                    <w:numId w:val="14"/>
                  </w:numPr>
                </w:pPr>
                <w:r>
                  <w:t xml:space="preserve">On the toolbar, </w:t>
                </w:r>
                <w:r w:rsidR="004B50B3">
                  <w:t>c</w:t>
                </w:r>
                <w:r w:rsidR="0036423E">
                  <w:t xml:space="preserve">lick </w:t>
                </w:r>
                <w:r w:rsidR="0036423E" w:rsidRPr="00FC3DFD">
                  <w:rPr>
                    <w:rStyle w:val="Strong"/>
                  </w:rPr>
                  <w:t>Generate Repor</w:t>
                </w:r>
                <w:r>
                  <w:rPr>
                    <w:rStyle w:val="Strong"/>
                  </w:rPr>
                  <w:t>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w:t>
                </w:r>
                <w:r w:rsidR="004B50B3">
                  <w:t xml:space="preserve">the check box for </w:t>
                </w:r>
                <w:r>
                  <w:t xml:space="preserve">the report types you want to create and click </w:t>
                </w:r>
                <w:r w:rsidRPr="00ED1285">
                  <w:rPr>
                    <w:rStyle w:val="Strong"/>
                  </w:rPr>
                  <w:t>Next</w:t>
                </w:r>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086381" w:rsidP="0036423E">
                <w:r>
                  <w:rPr>
                    <w:noProof/>
                    <w:lang w:eastAsia="en-CA" w:bidi="ar-SA"/>
                  </w:rPr>
                  <w:pict>
                    <v:oval id="_x0000_s1075" style="position:absolute;margin-left:14.25pt;margin-top:55.55pt;width:48.75pt;height:16.5pt;z-index:251703296" filled="f" strokecolor="blue" strokeweight="1.5pt"/>
                  </w:pict>
                </w:r>
                <w:r w:rsidR="00B8129C">
                  <w:rPr>
                    <w:noProof/>
                    <w:lang w:eastAsia="en-CA" w:bidi="ar-SA"/>
                  </w:rPr>
                  <w:drawing>
                    <wp:inline distT="0" distB="0" distL="0" distR="0">
                      <wp:extent cx="3931920" cy="2579340"/>
                      <wp:effectExtent l="38100" t="57150" r="106680" b="87660"/>
                      <wp:docPr id="87" name="Picture 86" descr="GenerateReport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Configure.png"/>
                              <pic:cNvPicPr/>
                            </pic:nvPicPr>
                            <pic:blipFill>
                              <a:blip r:embed="rId70"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74EB" w:rsidRDefault="0036423E" w:rsidP="0036423E">
                <w:pPr>
                  <w:pStyle w:val="ListNumber"/>
                </w:pPr>
                <w:r>
                  <w:t xml:space="preserve">To create a report that shows a list of files you tagged, click </w:t>
                </w:r>
                <w:r w:rsidRPr="0036423E">
                  <w:rPr>
                    <w:rStyle w:val="Strong"/>
                  </w:rPr>
                  <w:t>Tagged Results</w:t>
                </w:r>
                <w:r>
                  <w:t xml:space="preserve">. </w:t>
                </w:r>
              </w:p>
              <w:p w:rsidR="003B74EB" w:rsidRDefault="003B74EB" w:rsidP="003B74EB"/>
              <w:p w:rsidR="003B74EB" w:rsidRDefault="003B74EB" w:rsidP="003B74EB"/>
              <w:p w:rsidR="00214C73" w:rsidRDefault="00214C73" w:rsidP="003B74EB">
                <w:pPr>
                  <w:pStyle w:val="ListContinue"/>
                </w:pPr>
                <w:r>
                  <w:lastRenderedPageBreak/>
                  <w:t>The tag names become available.</w:t>
                </w:r>
              </w:p>
              <w:p w:rsidR="003B74EB" w:rsidRDefault="00B8129C" w:rsidP="003B74EB">
                <w:r>
                  <w:rPr>
                    <w:noProof/>
                    <w:lang w:eastAsia="en-CA" w:bidi="ar-SA"/>
                  </w:rPr>
                  <w:drawing>
                    <wp:inline distT="0" distB="0" distL="0" distR="0">
                      <wp:extent cx="3931920" cy="2579340"/>
                      <wp:effectExtent l="38100" t="57150" r="106680" b="87660"/>
                      <wp:docPr id="94" name="Picture 93" descr="Tags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Available.png"/>
                              <pic:cNvPicPr/>
                            </pic:nvPicPr>
                            <pic:blipFill>
                              <a:blip r:embed="rId72"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27E0" w:rsidRDefault="0036423E" w:rsidP="003B74EB">
                <w:pPr>
                  <w:pStyle w:val="ListNumber"/>
                </w:pPr>
                <w:r>
                  <w:t xml:space="preserve">Select the </w:t>
                </w:r>
                <w:r w:rsidR="00214C73">
                  <w:t xml:space="preserve">tag name </w:t>
                </w:r>
                <w:r w:rsidR="000013C3">
                  <w:t>check box</w:t>
                </w:r>
                <w:r>
                  <w:t xml:space="preserve"> for the tags you want to report. Click </w:t>
                </w:r>
                <w:r w:rsidRPr="0036423E">
                  <w:rPr>
                    <w:rStyle w:val="Strong"/>
                  </w:rPr>
                  <w:t>Finish</w:t>
                </w:r>
                <w:r>
                  <w:t xml:space="preserve">. The </w:t>
                </w:r>
                <w:r w:rsidRPr="0036423E">
                  <w:rPr>
                    <w:rStyle w:val="Strong"/>
                  </w:rPr>
                  <w:t>Report Generation Progress</w:t>
                </w:r>
                <w:r>
                  <w:t xml:space="preserve"> window appears.</w:t>
                </w:r>
              </w:p>
              <w:p w:rsidR="004B50B3" w:rsidRDefault="00B8129C" w:rsidP="004B50B3">
                <w:r>
                  <w:rPr>
                    <w:noProof/>
                    <w:lang w:eastAsia="en-CA" w:bidi="ar-SA"/>
                  </w:rPr>
                  <w:drawing>
                    <wp:inline distT="0" distB="0" distL="0" distR="0">
                      <wp:extent cx="3931920" cy="2405077"/>
                      <wp:effectExtent l="38100" t="57150" r="106680" b="90473"/>
                      <wp:docPr id="110" name="Picture 109"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931920" cy="2405077"/>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DA512D">
                <w:pPr>
                  <w:pStyle w:val="ListContinue"/>
                </w:pPr>
              </w:p>
              <w:p w:rsidR="00214C73" w:rsidRDefault="00214C73" w:rsidP="00B8129C">
                <w:pPr>
                  <w:pStyle w:val="ListContinue"/>
                  <w:ind w:left="0"/>
                </w:pPr>
              </w:p>
              <w:p w:rsidR="0036423E" w:rsidRDefault="00BC5454" w:rsidP="0036423E">
                <w:pPr>
                  <w:pStyle w:val="ListNumber"/>
                </w:pPr>
                <w:r>
                  <w:lastRenderedPageBreak/>
                  <w:t>When the report finishes, c</w:t>
                </w:r>
                <w:r w:rsidR="0036423E">
                  <w:t>lick the link for the report type you want to view. The following shows an example of a tagged results report in HTML format.</w:t>
                </w:r>
              </w:p>
              <w:p w:rsidR="0036423E" w:rsidRDefault="00B8129C" w:rsidP="00B8129C">
                <w:r>
                  <w:rPr>
                    <w:noProof/>
                    <w:lang w:eastAsia="en-CA" w:bidi="ar-SA"/>
                  </w:rPr>
                  <w:drawing>
                    <wp:inline distT="0" distB="0" distL="0" distR="0">
                      <wp:extent cx="3931920" cy="664966"/>
                      <wp:effectExtent l="38100" t="57150" r="106680" b="97034"/>
                      <wp:docPr id="111" name="Picture 110" descr="Ta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Report.png"/>
                              <pic:cNvPicPr/>
                            </pic:nvPicPr>
                            <pic:blipFill>
                              <a:blip r:embed="rId73" cstate="print"/>
                              <a:stretch>
                                <a:fillRect/>
                              </a:stretch>
                            </pic:blipFill>
                            <pic:spPr>
                              <a:xfrm>
                                <a:off x="0" y="0"/>
                                <a:ext cx="3931920" cy="66496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423E" w:rsidRDefault="004B50B3" w:rsidP="003B74EB">
                <w:pPr>
                  <w:pStyle w:val="ListNumber"/>
                </w:pPr>
                <w:r>
                  <w:t>T</w:t>
                </w:r>
                <w:r w:rsidR="00161553">
                  <w:t xml:space="preserve">o close the </w:t>
                </w:r>
                <w:r w:rsidR="00161553" w:rsidRPr="00161553">
                  <w:rPr>
                    <w:rStyle w:val="Strong"/>
                  </w:rPr>
                  <w:t>Report Generation Progress</w:t>
                </w:r>
                <w:r w:rsidR="00161553">
                  <w:t xml:space="preserve"> window</w:t>
                </w:r>
                <w:r>
                  <w:t xml:space="preserve">, click </w:t>
                </w:r>
                <w:r w:rsidR="003B74EB">
                  <w:rPr>
                    <w:rStyle w:val="Strong"/>
                  </w:rPr>
                  <w:t>Close</w:t>
                </w:r>
                <w:r w:rsidR="00161553">
                  <w:t>.</w:t>
                </w:r>
              </w:p>
            </w:tc>
          </w:tr>
          <w:tr w:rsidR="0036423E" w:rsidTr="00F70CB5">
            <w:tc>
              <w:tcPr>
                <w:tcW w:w="3240" w:type="dxa"/>
              </w:tcPr>
              <w:p w:rsidR="0036423E" w:rsidRDefault="0036423E" w:rsidP="009427E0">
                <w:pPr>
                  <w:pStyle w:val="Heading4"/>
                  <w:outlineLvl w:val="3"/>
                </w:pPr>
                <w:bookmarkStart w:id="93" w:name="_Ref352566505"/>
                <w:r>
                  <w:lastRenderedPageBreak/>
                  <w:t>To create a report with selected categories of data</w:t>
                </w:r>
                <w:bookmarkEnd w:id="93"/>
                <w:r w:rsidR="00086381">
                  <w:fldChar w:fldCharType="begin"/>
                </w:r>
                <w:r w:rsidR="00563B9F">
                  <w:instrText xml:space="preserve"> XE "</w:instrText>
                </w:r>
                <w:r w:rsidR="00563B9F" w:rsidRPr="00E30A26">
                  <w:instrText>report:</w:instrText>
                </w:r>
                <w:r w:rsidR="00291697">
                  <w:instrText xml:space="preserve"> creating</w:instrText>
                </w:r>
                <w:r w:rsidR="00291697" w:rsidRPr="00BE543A">
                  <w:instrText xml:space="preserve"> a</w:instrText>
                </w:r>
                <w:r w:rsidR="00291697" w:rsidRPr="00E30A26">
                  <w:instrText xml:space="preserve"> </w:instrText>
                </w:r>
                <w:r w:rsidR="00563B9F" w:rsidRPr="00E30A26">
                  <w:instrText>report with selected categories of data</w:instrText>
                </w:r>
                <w:r w:rsidR="00563B9F">
                  <w:instrText xml:space="preserve">" </w:instrText>
                </w:r>
                <w:r w:rsidR="00086381">
                  <w:fldChar w:fldCharType="end"/>
                </w:r>
              </w:p>
            </w:tc>
            <w:tc>
              <w:tcPr>
                <w:tcW w:w="360" w:type="dxa"/>
              </w:tcPr>
              <w:p w:rsidR="0036423E" w:rsidRDefault="0036423E" w:rsidP="000C5BB5">
                <w:pPr>
                  <w:pStyle w:val="Heading2"/>
                  <w:outlineLvl w:val="1"/>
                </w:pPr>
              </w:p>
            </w:tc>
            <w:tc>
              <w:tcPr>
                <w:tcW w:w="6480" w:type="dxa"/>
              </w:tcPr>
              <w:p w:rsidR="0036423E" w:rsidRDefault="004B50B3" w:rsidP="00276C45">
                <w:pPr>
                  <w:pStyle w:val="ListNumber"/>
                  <w:numPr>
                    <w:ilvl w:val="0"/>
                    <w:numId w:val="15"/>
                  </w:numPr>
                </w:pPr>
                <w:r>
                  <w:t>On the toolbar, c</w:t>
                </w:r>
                <w:r w:rsidR="0036423E">
                  <w:t xml:space="preserve">lick </w:t>
                </w:r>
                <w:r w:rsidR="0036423E" w:rsidRPr="00FC3DFD">
                  <w:rPr>
                    <w:rStyle w:val="Strong"/>
                  </w:rPr>
                  <w:t>Generate Report</w:t>
                </w:r>
                <w:r w:rsidR="0036423E">
                  <w:t xml:space="preserve">. The </w:t>
                </w:r>
                <w:r w:rsidR="0036423E" w:rsidRPr="00FC3DFD">
                  <w:rPr>
                    <w:rStyle w:val="Strong"/>
                  </w:rPr>
                  <w:t>Generate Report</w:t>
                </w:r>
                <w:r w:rsidR="0036423E">
                  <w:t xml:space="preserve"> window appears.</w:t>
                </w:r>
              </w:p>
              <w:p w:rsidR="0036423E" w:rsidRDefault="0036423E" w:rsidP="0036423E">
                <w:pPr>
                  <w:pStyle w:val="ListNumber"/>
                </w:pPr>
                <w:r>
                  <w:t xml:space="preserve">Select the </w:t>
                </w:r>
                <w:r w:rsidR="004B50B3">
                  <w:t xml:space="preserve">check box for the </w:t>
                </w:r>
                <w:r>
                  <w:t xml:space="preserve">report types you want to create and click </w:t>
                </w:r>
                <w:r w:rsidRPr="00ED1285">
                  <w:rPr>
                    <w:rStyle w:val="Strong"/>
                  </w:rPr>
                  <w:t>Next</w:t>
                </w:r>
                <w:r>
                  <w:t xml:space="preserve">. The Generate Report window updates to show </w:t>
                </w:r>
                <w:r w:rsidRPr="00FE2794">
                  <w:rPr>
                    <w:rStyle w:val="Strong"/>
                  </w:rPr>
                  <w:t>Co</w:t>
                </w:r>
                <w:r>
                  <w:rPr>
                    <w:rStyle w:val="Strong"/>
                  </w:rPr>
                  <w:t>nfigure HTML and Excel r</w:t>
                </w:r>
                <w:r w:rsidRPr="00FE2794">
                  <w:rPr>
                    <w:rStyle w:val="Strong"/>
                  </w:rPr>
                  <w:t>eports</w:t>
                </w:r>
                <w:r>
                  <w:t>.</w:t>
                </w:r>
              </w:p>
              <w:p w:rsidR="0036423E" w:rsidRDefault="00B8129C" w:rsidP="0036423E">
                <w:r>
                  <w:rPr>
                    <w:noProof/>
                    <w:lang w:eastAsia="en-CA" w:bidi="ar-SA"/>
                  </w:rPr>
                  <w:drawing>
                    <wp:inline distT="0" distB="0" distL="0" distR="0">
                      <wp:extent cx="3931920" cy="2579340"/>
                      <wp:effectExtent l="38100" t="57150" r="106680" b="87660"/>
                      <wp:docPr id="112" name="Picture 111" descr="GenerateReport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Advanced.png"/>
                              <pic:cNvPicPr/>
                            </pic:nvPicPr>
                            <pic:blipFill>
                              <a:blip r:embed="rId74"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0CB5" w:rsidRDefault="0036423E" w:rsidP="0036423E">
                <w:pPr>
                  <w:pStyle w:val="ListNumber"/>
                </w:pPr>
                <w:r>
                  <w:t xml:space="preserve">Click </w:t>
                </w:r>
                <w:r w:rsidRPr="0036423E">
                  <w:rPr>
                    <w:rStyle w:val="Strong"/>
                  </w:rPr>
                  <w:t>Advanced</w:t>
                </w:r>
                <w:r>
                  <w:t xml:space="preserve">. </w:t>
                </w:r>
              </w:p>
              <w:p w:rsidR="00F70CB5" w:rsidRDefault="00F70CB5" w:rsidP="00F70CB5"/>
              <w:p w:rsidR="00F70CB5" w:rsidRDefault="00F70CB5" w:rsidP="00F70CB5"/>
              <w:p w:rsidR="00F70CB5" w:rsidRDefault="00F70CB5" w:rsidP="00F70CB5"/>
              <w:p w:rsidR="0036423E" w:rsidRDefault="0036423E" w:rsidP="00F70CB5">
                <w:pPr>
                  <w:pStyle w:val="ListContinue"/>
                </w:pPr>
                <w:r>
                  <w:lastRenderedPageBreak/>
                  <w:t xml:space="preserve">The </w:t>
                </w:r>
                <w:r w:rsidRPr="0036423E">
                  <w:rPr>
                    <w:rStyle w:val="Strong"/>
                  </w:rPr>
                  <w:t>Advanced Artifact Selection</w:t>
                </w:r>
                <w:r>
                  <w:t xml:space="preserve"> window appears.</w:t>
                </w:r>
              </w:p>
              <w:p w:rsidR="0036423E" w:rsidRDefault="00561B53" w:rsidP="0036423E">
                <w:r>
                  <w:rPr>
                    <w:noProof/>
                    <w:lang w:eastAsia="en-CA" w:bidi="ar-SA"/>
                  </w:rPr>
                  <w:drawing>
                    <wp:inline distT="0" distB="0" distL="0" distR="0">
                      <wp:extent cx="3609023" cy="2468880"/>
                      <wp:effectExtent l="38100" t="57150" r="105727" b="102870"/>
                      <wp:docPr id="114" name="Picture 113" descr="AdvancedArtifac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rtifactSelection.png"/>
                              <pic:cNvPicPr/>
                            </pic:nvPicPr>
                            <pic:blipFill>
                              <a:blip r:embed="rId75" cstate="print"/>
                              <a:stretch>
                                <a:fillRect/>
                              </a:stretch>
                            </pic:blipFill>
                            <pic:spPr>
                              <a:xfrm>
                                <a:off x="0" y="0"/>
                                <a:ext cx="3609023" cy="246888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423E" w:rsidRDefault="0036423E" w:rsidP="00D7645E">
                <w:pPr>
                  <w:pStyle w:val="ListNumber"/>
                </w:pPr>
                <w:r>
                  <w:t>Select the</w:t>
                </w:r>
                <w:r w:rsidR="004B50B3">
                  <w:t xml:space="preserve"> check box for the</w:t>
                </w:r>
                <w:r>
                  <w:t xml:space="preserve"> </w:t>
                </w:r>
                <w:r w:rsidR="00BC5454">
                  <w:t>items</w:t>
                </w:r>
                <w:r>
                  <w:t xml:space="preserve"> you want to view in your report</w:t>
                </w:r>
                <w:r w:rsidR="009F04FE">
                  <w:t xml:space="preserve">. To </w:t>
                </w:r>
                <w:r w:rsidR="00BC5454">
                  <w:t xml:space="preserve">return to the </w:t>
                </w:r>
                <w:r w:rsidR="00BC5454" w:rsidRPr="00FE2794">
                  <w:rPr>
                    <w:rStyle w:val="Strong"/>
                  </w:rPr>
                  <w:t>Co</w:t>
                </w:r>
                <w:r w:rsidR="00BC5454">
                  <w:rPr>
                    <w:rStyle w:val="Strong"/>
                  </w:rPr>
                  <w:t>nfigure HTML and Excel r</w:t>
                </w:r>
                <w:r w:rsidR="00BC5454" w:rsidRPr="00FE2794">
                  <w:rPr>
                    <w:rStyle w:val="Strong"/>
                  </w:rPr>
                  <w:t>eports</w:t>
                </w:r>
                <w:r w:rsidR="00BC5454">
                  <w:t xml:space="preserve"> window</w:t>
                </w:r>
                <w:r w:rsidR="009F04FE">
                  <w:t xml:space="preserve">, click </w:t>
                </w:r>
                <w:r w:rsidR="009F04FE" w:rsidRPr="009F04FE">
                  <w:rPr>
                    <w:rStyle w:val="Strong"/>
                  </w:rPr>
                  <w:t>OK</w:t>
                </w:r>
                <w:r w:rsidR="00BC5454">
                  <w:t>.</w:t>
                </w:r>
              </w:p>
              <w:p w:rsidR="0036423E" w:rsidRDefault="00BC5454" w:rsidP="0036423E">
                <w:pPr>
                  <w:pStyle w:val="ListNumber"/>
                </w:pPr>
                <w:r>
                  <w:t xml:space="preserve">Click </w:t>
                </w:r>
                <w:r w:rsidRPr="0036423E">
                  <w:rPr>
                    <w:rStyle w:val="Strong"/>
                  </w:rPr>
                  <w:t>Finish</w:t>
                </w:r>
                <w:r>
                  <w:t xml:space="preserve">. </w:t>
                </w:r>
                <w:r w:rsidR="0036423E">
                  <w:t xml:space="preserve">The </w:t>
                </w:r>
                <w:r w:rsidR="0036423E" w:rsidRPr="0036423E">
                  <w:rPr>
                    <w:rStyle w:val="Strong"/>
                  </w:rPr>
                  <w:t>Report Generation Progress</w:t>
                </w:r>
                <w:r w:rsidR="0036423E">
                  <w:t xml:space="preserve"> window appears.</w:t>
                </w:r>
              </w:p>
              <w:p w:rsidR="004B50B3" w:rsidRDefault="00561B53" w:rsidP="004B50B3">
                <w:r>
                  <w:rPr>
                    <w:noProof/>
                    <w:lang w:eastAsia="en-CA" w:bidi="ar-SA"/>
                  </w:rPr>
                  <w:drawing>
                    <wp:inline distT="0" distB="0" distL="0" distR="0">
                      <wp:extent cx="3589351" cy="2194560"/>
                      <wp:effectExtent l="38100" t="57150" r="106349" b="91440"/>
                      <wp:docPr id="127" name="Picture 126" descr="GenerateReport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Done.png"/>
                              <pic:cNvPicPr/>
                            </pic:nvPicPr>
                            <pic:blipFill>
                              <a:blip r:embed="rId71" cstate="print"/>
                              <a:stretch>
                                <a:fillRect/>
                              </a:stretch>
                            </pic:blipFill>
                            <pic:spPr>
                              <a:xfrm>
                                <a:off x="0" y="0"/>
                                <a:ext cx="3589351" cy="219456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0B3" w:rsidRDefault="004B50B3" w:rsidP="00DA512D">
                <w:pPr>
                  <w:pStyle w:val="ListContinue"/>
                </w:pPr>
                <w:r>
                  <w:t>Depending on the size of the report, it may take a few seconds to complete the report. The report is ready to view when you see the checkmark beside the progress bar.</w:t>
                </w:r>
              </w:p>
              <w:p w:rsidR="0036423E" w:rsidRDefault="004B50B3" w:rsidP="00F70CB5">
                <w:pPr>
                  <w:pStyle w:val="ListNumber"/>
                </w:pPr>
                <w:r>
                  <w:t>When the report finishes, click the link for the report type you want to view.</w:t>
                </w:r>
                <w:r w:rsidR="00F70CB5">
                  <w:t xml:space="preserve"> </w:t>
                </w:r>
                <w:r>
                  <w:t>To close the window, c</w:t>
                </w:r>
                <w:r w:rsidR="00161553">
                  <w:t xml:space="preserve">lick </w:t>
                </w:r>
                <w:r w:rsidR="00F70CB5">
                  <w:rPr>
                    <w:rStyle w:val="Strong"/>
                  </w:rPr>
                  <w:t>Close</w:t>
                </w:r>
                <w:r w:rsidR="00161553">
                  <w:t>.</w:t>
                </w:r>
              </w:p>
            </w:tc>
          </w:tr>
        </w:tbl>
        <w:p w:rsidR="00ED58A9" w:rsidRDefault="00912C21" w:rsidP="00ED58A9">
          <w:pPr>
            <w:pStyle w:val="Heading1"/>
          </w:pPr>
          <w:bookmarkStart w:id="94" w:name="_Toc351984460"/>
          <w:bookmarkStart w:id="95" w:name="_Ref352416443"/>
          <w:bookmarkStart w:id="96" w:name="_Ref352416458"/>
          <w:bookmarkStart w:id="97" w:name="_Toc367192549"/>
          <w:r>
            <w:lastRenderedPageBreak/>
            <w:t>Chapter 6 – C</w:t>
          </w:r>
          <w:r w:rsidR="00ED58A9">
            <w:t>reating a Timeline</w:t>
          </w:r>
          <w:bookmarkEnd w:id="94"/>
          <w:bookmarkEnd w:id="95"/>
          <w:bookmarkEnd w:id="96"/>
          <w:bookmarkEnd w:id="97"/>
          <w:r w:rsidR="00086381">
            <w:fldChar w:fldCharType="begin"/>
          </w:r>
          <w:r w:rsidR="00AF03D5">
            <w:instrText xml:space="preserve"> XE "</w:instrText>
          </w:r>
          <w:r w:rsidR="00AF03D5" w:rsidRPr="007C6CD5">
            <w:instrText>timeline</w:instrText>
          </w:r>
          <w:r w:rsidR="00AF03D5">
            <w:instrText xml:space="preserve">" </w:instrText>
          </w:r>
          <w:r w:rsidR="00086381">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BB2516" w:rsidRDefault="00BB2516" w:rsidP="000C5BB5"/>
              <w:p w:rsidR="00F70CB5" w:rsidRDefault="00F70CB5" w:rsidP="000C5BB5"/>
              <w:tbl>
                <w:tblPr>
                  <w:tblStyle w:val="ColumnTable"/>
                  <w:tblW w:w="3060" w:type="dxa"/>
                  <w:tblLayout w:type="fixed"/>
                  <w:tblCellMar>
                    <w:top w:w="72" w:type="dxa"/>
                    <w:left w:w="0" w:type="dxa"/>
                    <w:right w:w="115" w:type="dxa"/>
                  </w:tblCellMar>
                  <w:tblLook w:val="04A0"/>
                </w:tblPr>
                <w:tblGrid>
                  <w:gridCol w:w="717"/>
                  <w:gridCol w:w="2343"/>
                </w:tblGrid>
                <w:tr w:rsidR="00BB2516" w:rsidTr="009305D2">
                  <w:trPr>
                    <w:trHeight w:val="632"/>
                  </w:trPr>
                  <w:tc>
                    <w:tcPr>
                      <w:tcW w:w="1172" w:type="pct"/>
                    </w:tcPr>
                    <w:p w:rsidR="00BB2516" w:rsidRDefault="00BB2516" w:rsidP="009305D2">
                      <w:pPr>
                        <w:pStyle w:val="List2"/>
                        <w:ind w:left="0" w:firstLine="0"/>
                      </w:pPr>
                      <w:r>
                        <w:rPr>
                          <w:noProof/>
                          <w:lang w:eastAsia="en-CA" w:bidi="ar-SA"/>
                        </w:rPr>
                        <w:drawing>
                          <wp:inline distT="0" distB="0" distL="0" distR="0">
                            <wp:extent cx="370698" cy="369052"/>
                            <wp:effectExtent l="19050" t="0" r="0" b="0"/>
                            <wp:docPr id="78"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BB2516" w:rsidRDefault="00BB2516" w:rsidP="00BB2516">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BB2516" w:rsidTr="009305D2">
                  <w:trPr>
                    <w:trHeight w:val="632"/>
                  </w:trPr>
                  <w:tc>
                    <w:tcPr>
                      <w:tcW w:w="5000" w:type="pct"/>
                      <w:gridSpan w:val="2"/>
                    </w:tcPr>
                    <w:p w:rsidR="00BB2516" w:rsidRDefault="00BB2516" w:rsidP="009305D2">
                      <w:pPr>
                        <w:pStyle w:val="List2"/>
                        <w:ind w:left="0" w:firstLine="0"/>
                      </w:pPr>
                      <w:r>
                        <w:rPr>
                          <w:noProof/>
                          <w:lang w:eastAsia="en-CA" w:bidi="ar-SA"/>
                        </w:rPr>
                        <w:drawing>
                          <wp:inline distT="0" distB="0" distL="0" distR="0">
                            <wp:extent cx="1916000" cy="1057275"/>
                            <wp:effectExtent l="19050" t="0" r="8050" b="0"/>
                            <wp:docPr id="79"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BB2516" w:rsidRDefault="00BB2516" w:rsidP="000C5BB5"/>
            </w:tc>
            <w:tc>
              <w:tcPr>
                <w:tcW w:w="360" w:type="dxa"/>
              </w:tcPr>
              <w:p w:rsidR="00277509" w:rsidRPr="00277509" w:rsidRDefault="00277509" w:rsidP="000C5BB5">
                <w:pPr>
                  <w:pStyle w:val="Heading2"/>
                  <w:outlineLvl w:val="1"/>
                </w:pPr>
              </w:p>
            </w:tc>
            <w:tc>
              <w:tcPr>
                <w:tcW w:w="6480" w:type="dxa"/>
              </w:tcPr>
              <w:p w:rsidR="008C7D0E" w:rsidRDefault="008C7D0E" w:rsidP="008C7D0E">
                <w:r>
                  <w:t xml:space="preserve">Each file in the disk image has information about time the file was create or changed, when it was modified, and when it was accessed. </w:t>
                </w:r>
              </w:p>
              <w:tbl>
                <w:tblPr>
                  <w:tblStyle w:val="ColumnTable"/>
                  <w:tblW w:w="4727" w:type="pct"/>
                  <w:tblLayout w:type="fixed"/>
                  <w:tblLook w:val="04A0"/>
                </w:tblPr>
                <w:tblGrid>
                  <w:gridCol w:w="915"/>
                  <w:gridCol w:w="5102"/>
                </w:tblGrid>
                <w:tr w:rsidR="008C7D0E" w:rsidTr="00D87D04">
                  <w:trPr>
                    <w:trHeight w:val="632"/>
                  </w:trPr>
                  <w:tc>
                    <w:tcPr>
                      <w:tcW w:w="760" w:type="pct"/>
                    </w:tcPr>
                    <w:p w:rsidR="008C7D0E" w:rsidRDefault="008C7D0E" w:rsidP="00D87D04">
                      <w:pPr>
                        <w:pStyle w:val="List2"/>
                        <w:ind w:left="0" w:firstLine="0"/>
                      </w:pPr>
                      <w:r>
                        <w:rPr>
                          <w:noProof/>
                          <w:lang w:eastAsia="en-CA" w:bidi="ar-SA"/>
                        </w:rPr>
                        <w:drawing>
                          <wp:inline distT="0" distB="0" distL="0" distR="0">
                            <wp:extent cx="420572" cy="420572"/>
                            <wp:effectExtent l="0" t="0" r="0" b="0"/>
                            <wp:docPr id="85"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8C7D0E" w:rsidRDefault="008C7D0E" w:rsidP="008D619F">
                      <w:pPr>
                        <w:pStyle w:val="List2"/>
                        <w:ind w:left="0" w:firstLine="0"/>
                      </w:pPr>
                      <w:r>
                        <w:t xml:space="preserve">If the files were copied to another storage device, such as a USB flash drive, before the image was created, the original time data may be lost. Some </w:t>
                      </w:r>
                      <w:r w:rsidR="008E2E83">
                        <w:t>programs</w:t>
                      </w:r>
                      <w:r>
                        <w:t xml:space="preserve"> do not preserve the original file attributes when files are copied.</w:t>
                      </w:r>
                    </w:p>
                  </w:tc>
                </w:tr>
              </w:tbl>
              <w:p w:rsidR="00161553" w:rsidRDefault="008C7D0E" w:rsidP="008C7D0E">
                <w:r>
                  <w:t xml:space="preserve">Autopsy bases timeline information on MAC time, which is a numeric representation of a file’s </w:t>
                </w:r>
                <w:r w:rsidR="00915752">
                  <w:t>time attributes, which are</w:t>
                </w:r>
              </w:p>
              <w:p w:rsidR="00161553" w:rsidRDefault="00292ACD" w:rsidP="00161553">
                <w:pPr>
                  <w:pStyle w:val="ListBullet"/>
                </w:pPr>
                <w:r>
                  <w:t>M</w:t>
                </w:r>
                <w:r w:rsidR="00161553">
                  <w:t>odification time</w:t>
                </w:r>
                <w:r w:rsidR="00BB2516">
                  <w:t xml:space="preserve"> - the last time the file contents changed</w:t>
                </w:r>
              </w:p>
              <w:p w:rsidR="00161553" w:rsidRDefault="00292ACD" w:rsidP="00161553">
                <w:pPr>
                  <w:pStyle w:val="ListBullet"/>
                </w:pPr>
                <w:r>
                  <w:t>A</w:t>
                </w:r>
                <w:r w:rsidR="00161553">
                  <w:t>ccess time</w:t>
                </w:r>
                <w:r w:rsidR="00BB2516">
                  <w:t xml:space="preserve"> – the last the file was most recently opened to read the contents</w:t>
                </w:r>
              </w:p>
              <w:p w:rsidR="00161553" w:rsidRDefault="00292ACD" w:rsidP="00161553">
                <w:pPr>
                  <w:pStyle w:val="ListBullet"/>
                </w:pPr>
                <w:r>
                  <w:t>C</w:t>
                </w:r>
                <w:r w:rsidR="008C7D0E">
                  <w:t>hange time</w:t>
                </w:r>
                <w:r w:rsidR="0007573F">
                  <w:t xml:space="preserve"> – file permissions changed (Unix)</w:t>
                </w:r>
              </w:p>
              <w:p w:rsidR="008C7D0E" w:rsidRDefault="00292ACD" w:rsidP="00161553">
                <w:pPr>
                  <w:pStyle w:val="ListBullet"/>
                </w:pPr>
                <w:r>
                  <w:t>Creation time</w:t>
                </w:r>
                <w:r w:rsidR="0007573F">
                  <w:t xml:space="preserve"> – when the file was created (Windows)</w:t>
                </w:r>
              </w:p>
              <w:p w:rsidR="008C7D0E" w:rsidRDefault="00631F58" w:rsidP="00063078">
                <w:r>
                  <w:t>Different operating systems treat c</w:t>
                </w:r>
                <w:r w:rsidR="008C7D0E">
                  <w:t xml:space="preserve">hange time </w:t>
                </w:r>
                <w:r w:rsidR="008E2E83">
                  <w:t>and creation t</w:t>
                </w:r>
                <w:r w:rsidR="008C7D0E">
                  <w:t>ime</w:t>
                </w:r>
                <w:r w:rsidR="008E2E83">
                  <w:t xml:space="preserve"> differently. Unix file systems do not store creation time</w:t>
                </w:r>
                <w:r w:rsidR="00BB2516">
                  <w:t>,</w:t>
                </w:r>
                <w:r w:rsidR="008E2E83">
                  <w:t xml:space="preserve"> and consider that a file changed when the file’s metadata</w:t>
                </w:r>
                <w:r w:rsidR="00086381">
                  <w:fldChar w:fldCharType="begin"/>
                </w:r>
                <w:r w:rsidR="00611352">
                  <w:instrText xml:space="preserve"> XE "</w:instrText>
                </w:r>
                <w:r w:rsidR="00611352" w:rsidRPr="00C05AF3">
                  <w:instrText>metadata</w:instrText>
                </w:r>
                <w:r w:rsidR="00611352">
                  <w:instrText xml:space="preserve">" </w:instrText>
                </w:r>
                <w:r w:rsidR="00086381">
                  <w:fldChar w:fldCharType="end"/>
                </w:r>
                <w:r w:rsidR="008E2E83">
                  <w:t xml:space="preserve"> changed, not necessarily the </w:t>
                </w:r>
                <w:r w:rsidR="00BB2516">
                  <w:t xml:space="preserve">file </w:t>
                </w:r>
                <w:r w:rsidR="008E2E83">
                  <w:t xml:space="preserve">contents. Windows file systems </w:t>
                </w:r>
                <w:r w:rsidR="0007573F">
                  <w:t xml:space="preserve">creation time and </w:t>
                </w:r>
                <w:r w:rsidR="008E2E83">
                  <w:t>change time</w:t>
                </w:r>
                <w:r w:rsidR="0007573F">
                  <w:t xml:space="preserve"> indicates when the internal file data table entry changed</w:t>
                </w:r>
                <w:r w:rsidR="008E2E83">
                  <w:t>.</w:t>
                </w:r>
                <w:r w:rsidR="0007573F">
                  <w:t xml:space="preserve"> </w:t>
                </w:r>
              </w:p>
              <w:p w:rsidR="00063078" w:rsidRPr="00291697" w:rsidRDefault="005B66EC" w:rsidP="00063078">
                <w:r>
                  <w:t xml:space="preserve">As part of the initial analysis, the </w:t>
                </w:r>
                <w:r w:rsidRPr="009C56EB">
                  <w:rPr>
                    <w:rStyle w:val="Strong"/>
                  </w:rPr>
                  <w:t>Recent Activity</w:t>
                </w:r>
                <w:r w:rsidR="00086381">
                  <w:rPr>
                    <w:rStyle w:val="Strong"/>
                  </w:rPr>
                  <w:fldChar w:fldCharType="begin"/>
                </w:r>
                <w:r w:rsidR="00611352">
                  <w:instrText xml:space="preserve"> XE "</w:instrText>
                </w:r>
                <w:r w:rsidR="00291697">
                  <w:instrText>ingest module:recent a</w:instrText>
                </w:r>
                <w:r w:rsidR="00611352" w:rsidRPr="0065088D">
                  <w:instrText>ctivity</w:instrText>
                </w:r>
                <w:r w:rsidR="00611352">
                  <w:instrText xml:space="preserve">" </w:instrText>
                </w:r>
                <w:r w:rsidR="00086381">
                  <w:rPr>
                    <w:rStyle w:val="Strong"/>
                  </w:rPr>
                  <w:fldChar w:fldCharType="end"/>
                </w:r>
                <w:r>
                  <w:t xml:space="preserve"> </w:t>
                </w:r>
                <w:proofErr w:type="gramStart"/>
                <w:r>
                  <w:t>ingest</w:t>
                </w:r>
                <w:proofErr w:type="gramEnd"/>
                <w:r>
                  <w:t xml:space="preserve"> module reports the last seven days of activity</w:t>
                </w:r>
                <w:r w:rsidR="00D56AAE">
                  <w:t xml:space="preserve"> on the disk</w:t>
                </w:r>
                <w:r>
                  <w:t xml:space="preserve"> in the </w:t>
                </w:r>
                <w:r w:rsidRPr="00D56AAE">
                  <w:rPr>
                    <w:rStyle w:val="Strong"/>
                  </w:rPr>
                  <w:t xml:space="preserve">Recent </w:t>
                </w:r>
                <w:r w:rsidR="00E664FA">
                  <w:rPr>
                    <w:rStyle w:val="Strong"/>
                  </w:rPr>
                  <w:t>Files</w:t>
                </w:r>
                <w:r>
                  <w:t xml:space="preserve"> section</w:t>
                </w:r>
                <w:r w:rsidR="00244E12">
                  <w:t xml:space="preserve"> (</w:t>
                </w:r>
                <w:r w:rsidR="00086381">
                  <w:fldChar w:fldCharType="begin"/>
                </w:r>
                <w:r w:rsidR="00244E12">
                  <w:instrText xml:space="preserve"> REF _Ref365983159 \h </w:instrText>
                </w:r>
                <w:r w:rsidR="00086381">
                  <w:fldChar w:fldCharType="end"/>
                </w:r>
                <w:r w:rsidR="00086381">
                  <w:fldChar w:fldCharType="begin"/>
                </w:r>
                <w:r w:rsidR="00244E12">
                  <w:instrText xml:space="preserve"> REF _Ref366765450 \h </w:instrText>
                </w:r>
                <w:r w:rsidR="00086381">
                  <w:fldChar w:fldCharType="separate"/>
                </w:r>
                <w:r w:rsidR="00E47CE8">
                  <w:t xml:space="preserve">Figure </w:t>
                </w:r>
                <w:r w:rsidR="00E47CE8">
                  <w:rPr>
                    <w:noProof/>
                  </w:rPr>
                  <w:t>11</w:t>
                </w:r>
                <w:r w:rsidR="00086381">
                  <w:fldChar w:fldCharType="end"/>
                </w:r>
                <w:r w:rsidR="00244E12">
                  <w:t>)</w:t>
                </w:r>
                <w:r>
                  <w:t xml:space="preserve"> of the </w:t>
                </w:r>
                <w:r w:rsidRPr="00EC07B5">
                  <w:rPr>
                    <w:rStyle w:val="Strong"/>
                  </w:rPr>
                  <w:t>Data Explorer</w:t>
                </w:r>
                <w:r w:rsidR="00291697">
                  <w:t>.</w:t>
                </w:r>
              </w:p>
              <w:p w:rsidR="00244E12" w:rsidRDefault="00D56AAE" w:rsidP="00244E12">
                <w:pPr>
                  <w:keepNext/>
                </w:pPr>
                <w:r>
                  <w:rPr>
                    <w:noProof/>
                    <w:lang w:eastAsia="en-CA" w:bidi="ar-SA"/>
                  </w:rPr>
                  <w:drawing>
                    <wp:inline distT="0" distB="0" distL="0" distR="0">
                      <wp:extent cx="3009524" cy="1397972"/>
                      <wp:effectExtent l="38100" t="57150" r="114676" b="87928"/>
                      <wp:docPr id="86" name="Picture 85" descr="Recen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tActivity.png"/>
                              <pic:cNvPicPr/>
                            </pic:nvPicPr>
                            <pic:blipFill>
                              <a:blip r:embed="rId76" cstate="print"/>
                              <a:stretch>
                                <a:fillRect/>
                              </a:stretch>
                            </pic:blipFill>
                            <pic:spPr>
                              <a:xfrm>
                                <a:off x="0" y="0"/>
                                <a:ext cx="3009524" cy="1397972"/>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4E12" w:rsidRDefault="00244E12" w:rsidP="00244E12">
                <w:pPr>
                  <w:pStyle w:val="Caption"/>
                </w:pPr>
                <w:bookmarkStart w:id="98" w:name="_Ref366765450"/>
                <w:bookmarkStart w:id="99" w:name="_Toc367192570"/>
                <w:r>
                  <w:t xml:space="preserve">Figure </w:t>
                </w:r>
                <w:fldSimple w:instr=" SEQ Figure \* ARABIC ">
                  <w:r>
                    <w:rPr>
                      <w:noProof/>
                    </w:rPr>
                    <w:t>11</w:t>
                  </w:r>
                </w:fldSimple>
                <w:bookmarkEnd w:id="98"/>
                <w:r>
                  <w:t>: Recent Activity Section</w:t>
                </w:r>
                <w:bookmarkEnd w:id="99"/>
              </w:p>
              <w:p w:rsidR="00E664FA" w:rsidRDefault="00E664FA" w:rsidP="00D56AAE"/>
              <w:p w:rsidR="00277509" w:rsidRDefault="00D56AAE" w:rsidP="00D56AAE">
                <w:r>
                  <w:lastRenderedPageBreak/>
                  <w:t xml:space="preserve">Click the day you want to view and the results appear </w:t>
                </w:r>
                <w:r w:rsidR="00173032">
                  <w:t>in the</w:t>
                </w:r>
                <w:r>
                  <w:t xml:space="preserve"> </w:t>
                </w:r>
                <w:r w:rsidRPr="00D56AAE">
                  <w:rPr>
                    <w:rStyle w:val="Strong"/>
                  </w:rPr>
                  <w:t>Result Viewer</w:t>
                </w:r>
                <w:r>
                  <w:t xml:space="preserve">. If there was no activity on a given day, the </w:t>
                </w:r>
                <w:r w:rsidRPr="00D56AAE">
                  <w:rPr>
                    <w:rStyle w:val="Strong"/>
                  </w:rPr>
                  <w:t>Result Viewer</w:t>
                </w:r>
                <w:r>
                  <w:t xml:space="preserve"> will not show any results.</w:t>
                </w:r>
              </w:p>
            </w:tc>
          </w:tr>
          <w:tr w:rsidR="00277509" w:rsidTr="008F649F">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612D51" w:rsidRDefault="00BB2516" w:rsidP="00612D51">
                <w:r>
                  <w:t>In this section, you will learn about</w:t>
                </w:r>
              </w:p>
              <w:p w:rsidR="00612D51" w:rsidRDefault="00612D51" w:rsidP="00612D51">
                <w:pPr>
                  <w:pStyle w:val="ListBullet"/>
                </w:pPr>
                <w:r>
                  <w:t xml:space="preserve">How to </w:t>
                </w:r>
                <w:r w:rsidR="00B82B57">
                  <w:t>create a</w:t>
                </w:r>
                <w:r w:rsidR="00DA512D">
                  <w:t xml:space="preserve"> graphical</w:t>
                </w:r>
                <w:r>
                  <w:t xml:space="preserve"> timeline </w:t>
                </w:r>
                <w:r w:rsidR="00B82B57">
                  <w:t>using Autopsy’s timeline feature</w:t>
                </w:r>
              </w:p>
              <w:p w:rsidR="00612D51" w:rsidRPr="00063078" w:rsidRDefault="00612D51" w:rsidP="00612D51">
                <w:pPr>
                  <w:pStyle w:val="ListBullet"/>
                </w:pPr>
                <w:r>
                  <w:t xml:space="preserve">How to </w:t>
                </w:r>
                <w:r w:rsidR="009F29A7">
                  <w:t>create a timeline report</w:t>
                </w:r>
              </w:p>
              <w:p w:rsidR="00D4245A" w:rsidRDefault="00612D51" w:rsidP="00D4245A">
                <w:r>
                  <w:t>At the end of this section, you will know how to view information about the files in the disk image based on time.</w:t>
                </w:r>
              </w:p>
              <w:p w:rsidR="000F5A52" w:rsidRDefault="000F5A52" w:rsidP="000F5A52">
                <w:pPr>
                  <w:pStyle w:val="Heading2"/>
                  <w:outlineLvl w:val="1"/>
                </w:pPr>
                <w:bookmarkStart w:id="100" w:name="_Toc367192550"/>
                <w:r>
                  <w:t>Creating a Graphical Timeline</w:t>
                </w:r>
                <w:bookmarkEnd w:id="100"/>
              </w:p>
              <w:p w:rsidR="000F5A52" w:rsidRPr="000F5A52" w:rsidRDefault="000F5A52" w:rsidP="000F5A52">
                <w:r>
                  <w:t>You can use the timeline feature in Autopsy to create a graphical view of the file timelines. This feature is currently in beta status; however, you may find the data useful to quickly view file activity based on a particular date.</w:t>
                </w:r>
              </w:p>
            </w:tc>
          </w:tr>
          <w:tr w:rsidR="00D4245A" w:rsidTr="008F649F">
            <w:tc>
              <w:tcPr>
                <w:tcW w:w="3240" w:type="dxa"/>
              </w:tcPr>
              <w:p w:rsidR="00D4245A" w:rsidRDefault="00D4245A" w:rsidP="00D4245A">
                <w:pPr>
                  <w:pStyle w:val="Heading4"/>
                  <w:outlineLvl w:val="3"/>
                </w:pPr>
                <w:r>
                  <w:t xml:space="preserve">To </w:t>
                </w:r>
                <w:r w:rsidR="00B67E59">
                  <w:t xml:space="preserve">create </w:t>
                </w:r>
                <w:r w:rsidR="00DA512D">
                  <w:t xml:space="preserve">a graphical </w:t>
                </w:r>
                <w:r w:rsidR="00B67E59">
                  <w:t>timeline</w:t>
                </w:r>
                <w:r w:rsidR="00086381">
                  <w:fldChar w:fldCharType="begin"/>
                </w:r>
                <w:r w:rsidR="00563B9F">
                  <w:instrText xml:space="preserve"> XE "</w:instrText>
                </w:r>
                <w:r w:rsidR="00563B9F" w:rsidRPr="00721677">
                  <w:instrText>timeline:</w:instrText>
                </w:r>
                <w:r w:rsidR="00291697">
                  <w:instrText>creating</w:instrText>
                </w:r>
                <w:r w:rsidR="00563B9F" w:rsidRPr="00721677">
                  <w:instrText xml:space="preserve"> a timeline</w:instrText>
                </w:r>
                <w:r w:rsidR="00563B9F">
                  <w:instrText xml:space="preserve">" </w:instrText>
                </w:r>
                <w:r w:rsidR="00086381">
                  <w:fldChar w:fldCharType="end"/>
                </w:r>
              </w:p>
              <w:p w:rsidR="00D4245A" w:rsidRDefault="00D4245A" w:rsidP="000C5BB5"/>
            </w:tc>
            <w:tc>
              <w:tcPr>
                <w:tcW w:w="360" w:type="dxa"/>
              </w:tcPr>
              <w:p w:rsidR="00D4245A" w:rsidRDefault="00D4245A" w:rsidP="000C5BB5">
                <w:pPr>
                  <w:pStyle w:val="Heading2"/>
                  <w:outlineLvl w:val="1"/>
                </w:pPr>
              </w:p>
            </w:tc>
            <w:tc>
              <w:tcPr>
                <w:tcW w:w="6480" w:type="dxa"/>
              </w:tcPr>
              <w:p w:rsidR="00D4245A" w:rsidRDefault="009F04FE" w:rsidP="00D4245A">
                <w:pPr>
                  <w:pStyle w:val="ListNumber"/>
                  <w:numPr>
                    <w:ilvl w:val="0"/>
                    <w:numId w:val="22"/>
                  </w:numPr>
                </w:pPr>
                <w:r>
                  <w:t>On</w:t>
                </w:r>
                <w:r w:rsidR="00D4245A">
                  <w:t xml:space="preserve"> the </w:t>
                </w:r>
                <w:r w:rsidR="00D4245A" w:rsidRPr="00B67E59">
                  <w:rPr>
                    <w:rStyle w:val="Strong"/>
                  </w:rPr>
                  <w:t>Tools</w:t>
                </w:r>
                <w:r w:rsidR="00D4245A">
                  <w:t xml:space="preserve"> menu, click </w:t>
                </w:r>
                <w:r w:rsidR="00B67E59" w:rsidRPr="00B67E59">
                  <w:rPr>
                    <w:rStyle w:val="Strong"/>
                  </w:rPr>
                  <w:t>Make Timeline (Beta)</w:t>
                </w:r>
                <w:r w:rsidR="00B67E59">
                  <w:t xml:space="preserve">. </w:t>
                </w:r>
              </w:p>
              <w:p w:rsidR="00D4245A" w:rsidRDefault="00B67E59" w:rsidP="00D4245A">
                <w:r>
                  <w:rPr>
                    <w:noProof/>
                    <w:lang w:eastAsia="en-CA" w:bidi="ar-SA"/>
                  </w:rPr>
                  <w:drawing>
                    <wp:inline distT="0" distB="0" distL="0" distR="0">
                      <wp:extent cx="3180953" cy="2390476"/>
                      <wp:effectExtent l="19050" t="0" r="397" b="0"/>
                      <wp:docPr id="82" name="Picture 81" descr="Make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Timeline.png"/>
                              <pic:cNvPicPr/>
                            </pic:nvPicPr>
                            <pic:blipFill>
                              <a:blip r:embed="rId77" cstate="print"/>
                              <a:stretch>
                                <a:fillRect/>
                              </a:stretch>
                            </pic:blipFill>
                            <pic:spPr>
                              <a:xfrm>
                                <a:off x="0" y="0"/>
                                <a:ext cx="3180953" cy="2390476"/>
                              </a:xfrm>
                              <a:prstGeom prst="rect">
                                <a:avLst/>
                              </a:prstGeom>
                            </pic:spPr>
                          </pic:pic>
                        </a:graphicData>
                      </a:graphic>
                    </wp:inline>
                  </w:drawing>
                </w: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DA512D">
                <w:pPr>
                  <w:pStyle w:val="ListContinue"/>
                </w:pPr>
              </w:p>
              <w:p w:rsidR="00331029" w:rsidRDefault="00331029" w:rsidP="00E664FA">
                <w:pPr>
                  <w:pStyle w:val="ListContinue"/>
                  <w:ind w:left="0"/>
                </w:pPr>
              </w:p>
              <w:p w:rsidR="00B67E59" w:rsidRDefault="00B67E59" w:rsidP="00DA512D">
                <w:pPr>
                  <w:pStyle w:val="ListContinue"/>
                </w:pPr>
                <w:r>
                  <w:lastRenderedPageBreak/>
                  <w:t xml:space="preserve">The </w:t>
                </w:r>
                <w:r w:rsidRPr="00B67E59">
                  <w:rPr>
                    <w:rStyle w:val="Strong"/>
                  </w:rPr>
                  <w:t>Autopsy Timeline</w:t>
                </w:r>
                <w:r>
                  <w:t xml:space="preserve"> window appears. You may have to minimize the main Autopsy window to view the timeline window.</w:t>
                </w:r>
              </w:p>
              <w:p w:rsidR="00B67E59" w:rsidRDefault="00DA512D" w:rsidP="00B67E59">
                <w:r>
                  <w:rPr>
                    <w:noProof/>
                    <w:lang w:eastAsia="en-CA" w:bidi="ar-SA"/>
                  </w:rPr>
                  <w:drawing>
                    <wp:inline distT="0" distB="0" distL="0" distR="0">
                      <wp:extent cx="3931920" cy="2944851"/>
                      <wp:effectExtent l="38100" t="57150" r="106680" b="103149"/>
                      <wp:docPr id="102" name="Picture 101" descr="Timeline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labeled.png"/>
                              <pic:cNvPicPr/>
                            </pic:nvPicPr>
                            <pic:blipFill>
                              <a:blip r:embed="rId78" cstate="print"/>
                              <a:stretch>
                                <a:fillRect/>
                              </a:stretch>
                            </pic:blipFill>
                            <pic:spPr>
                              <a:xfrm>
                                <a:off x="0" y="0"/>
                                <a:ext cx="3931920" cy="294485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79D" w:rsidRDefault="009C56EB" w:rsidP="009C56EB">
                <w:pPr>
                  <w:pStyle w:val="ListNumber"/>
                </w:pPr>
                <w:r>
                  <w:t>To show the months when file activity took place, click the bar for the year you want to view.</w:t>
                </w:r>
                <w:r w:rsidR="00F05826">
                  <w:t xml:space="preserve"> The graph updates to show the file activity for each month of the year.</w:t>
                </w:r>
              </w:p>
              <w:p w:rsidR="009C56EB" w:rsidRDefault="009C56EB" w:rsidP="009C56EB">
                <w:pPr>
                  <w:pStyle w:val="ListNumber"/>
                </w:pPr>
                <w:r>
                  <w:t>To show the days when file activity took place, click the bar for the month you want to view.</w:t>
                </w:r>
                <w:r w:rsidR="00F05826">
                  <w:t xml:space="preserve"> The graph updates to show the file activity for each day of the month.</w:t>
                </w:r>
              </w:p>
              <w:p w:rsidR="009C56EB" w:rsidRDefault="009C56EB" w:rsidP="009C56EB">
                <w:pPr>
                  <w:pStyle w:val="ListNumber"/>
                </w:pPr>
                <w:r>
                  <w:t>To see the file activity for a particular day, click the day you want to view. The list of file</w:t>
                </w:r>
                <w:r w:rsidR="009A5012">
                  <w:t>s</w:t>
                </w:r>
                <w:r>
                  <w:t xml:space="preserve"> appears </w:t>
                </w:r>
                <w:r w:rsidR="00173032">
                  <w:t>in the</w:t>
                </w:r>
                <w:r>
                  <w:t xml:space="preserve"> </w:t>
                </w:r>
                <w:r w:rsidRPr="009A5012">
                  <w:rPr>
                    <w:rStyle w:val="Strong"/>
                  </w:rPr>
                  <w:t>Result Viewer</w:t>
                </w:r>
                <w:r w:rsidR="00086381">
                  <w:rPr>
                    <w:rStyle w:val="Strong"/>
                  </w:rPr>
                  <w:fldChar w:fldCharType="begin"/>
                </w:r>
                <w:r w:rsidR="00291697">
                  <w:instrText xml:space="preserve"> XE "timeline:</w:instrText>
                </w:r>
                <w:r w:rsidR="00291697">
                  <w:rPr>
                    <w:rStyle w:val="Strong"/>
                  </w:rPr>
                  <w:instrText>result v</w:instrText>
                </w:r>
                <w:r w:rsidR="00291697" w:rsidRPr="00C05AF3">
                  <w:rPr>
                    <w:rStyle w:val="Strong"/>
                  </w:rPr>
                  <w:instrText>iewer</w:instrText>
                </w:r>
                <w:r w:rsidR="00291697">
                  <w:instrText xml:space="preserve">" </w:instrText>
                </w:r>
                <w:r w:rsidR="00086381">
                  <w:rPr>
                    <w:rStyle w:val="Strong"/>
                  </w:rPr>
                  <w:fldChar w:fldCharType="end"/>
                </w:r>
                <w:r>
                  <w:t xml:space="preserve">. </w:t>
                </w:r>
              </w:p>
              <w:p w:rsidR="009C56EB" w:rsidRDefault="00BB2516" w:rsidP="009C56EB">
                <w:pPr>
                  <w:pStyle w:val="ListNumber"/>
                </w:pPr>
                <w:r>
                  <w:t>To view the file contents, c</w:t>
                </w:r>
                <w:r w:rsidR="009C56EB">
                  <w:t xml:space="preserve">lick a file </w:t>
                </w:r>
                <w:r w:rsidR="00173032">
                  <w:t>in the</w:t>
                </w:r>
                <w:r w:rsidR="009C56EB">
                  <w:t xml:space="preserve"> </w:t>
                </w:r>
                <w:r w:rsidR="009C56EB" w:rsidRPr="009A5012">
                  <w:rPr>
                    <w:rStyle w:val="Strong"/>
                  </w:rPr>
                  <w:t>Result View</w:t>
                </w:r>
                <w:r w:rsidR="009A5012" w:rsidRPr="009A5012">
                  <w:rPr>
                    <w:rStyle w:val="Strong"/>
                  </w:rPr>
                  <w:t>er</w:t>
                </w:r>
                <w:r>
                  <w:t>.</w:t>
                </w:r>
                <w:r w:rsidR="009C56EB">
                  <w:t xml:space="preserve"> </w:t>
                </w:r>
                <w:r>
                  <w:t>The</w:t>
                </w:r>
                <w:r w:rsidR="009C56EB">
                  <w:t xml:space="preserve"> file contents</w:t>
                </w:r>
                <w:r>
                  <w:t xml:space="preserve"> appear</w:t>
                </w:r>
                <w:r w:rsidR="009C56EB">
                  <w:t xml:space="preserve"> </w:t>
                </w:r>
                <w:r w:rsidR="00173032">
                  <w:t>in the</w:t>
                </w:r>
                <w:r w:rsidR="009C56EB">
                  <w:t xml:space="preserve"> </w:t>
                </w:r>
                <w:r w:rsidR="009C56EB" w:rsidRPr="009A5012">
                  <w:rPr>
                    <w:rStyle w:val="Strong"/>
                  </w:rPr>
                  <w:t>Content Viewer</w:t>
                </w:r>
                <w:r w:rsidR="00086381">
                  <w:rPr>
                    <w:rStyle w:val="Strong"/>
                  </w:rPr>
                  <w:fldChar w:fldCharType="begin"/>
                </w:r>
                <w:r w:rsidR="00611352">
                  <w:instrText xml:space="preserve"> XE "</w:instrText>
                </w:r>
                <w:r w:rsidR="00291697">
                  <w:instrText>timeline:</w:instrText>
                </w:r>
                <w:r w:rsidR="00291697">
                  <w:rPr>
                    <w:rStyle w:val="Strong"/>
                  </w:rPr>
                  <w:instrText>content v</w:instrText>
                </w:r>
                <w:r w:rsidR="00611352" w:rsidRPr="00C05AF3">
                  <w:rPr>
                    <w:rStyle w:val="Strong"/>
                  </w:rPr>
                  <w:instrText>iewer</w:instrText>
                </w:r>
                <w:r w:rsidR="00611352">
                  <w:instrText xml:space="preserve">" </w:instrText>
                </w:r>
                <w:r w:rsidR="00086381">
                  <w:rPr>
                    <w:rStyle w:val="Strong"/>
                  </w:rPr>
                  <w:fldChar w:fldCharType="end"/>
                </w:r>
                <w:r w:rsidR="009C56EB">
                  <w:t>.</w:t>
                </w:r>
              </w:p>
              <w:p w:rsidR="009C56EB" w:rsidRDefault="009C56EB" w:rsidP="00A0260F">
                <w:pPr>
                  <w:pStyle w:val="ListNumber"/>
                </w:pPr>
                <w:r>
                  <w:t xml:space="preserve">To </w:t>
                </w:r>
                <w:r w:rsidR="00A0260F">
                  <w:t>return to a month or year view</w:t>
                </w:r>
                <w:r>
                  <w:t xml:space="preserve">, click </w:t>
                </w:r>
                <w:r w:rsidRPr="009C56EB">
                  <w:rPr>
                    <w:rStyle w:val="Strong"/>
                  </w:rPr>
                  <w:t>Zoom Out</w:t>
                </w:r>
                <w:r>
                  <w:t>.</w:t>
                </w:r>
              </w:p>
              <w:p w:rsidR="008F649F" w:rsidRDefault="008F649F" w:rsidP="008F649F"/>
              <w:p w:rsidR="008F649F" w:rsidRDefault="008F649F" w:rsidP="008F649F"/>
              <w:p w:rsidR="008F649F" w:rsidRDefault="008F649F" w:rsidP="008F649F"/>
              <w:p w:rsidR="008F649F" w:rsidRDefault="008F649F" w:rsidP="008F649F"/>
            </w:tc>
          </w:tr>
          <w:tr w:rsidR="00277509" w:rsidTr="008F649F">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9F29A7" w:rsidP="00F05826">
                <w:pPr>
                  <w:pStyle w:val="Heading2"/>
                  <w:outlineLvl w:val="1"/>
                </w:pPr>
                <w:bookmarkStart w:id="101" w:name="_Ref353784272"/>
                <w:bookmarkStart w:id="102" w:name="_Ref353784286"/>
                <w:bookmarkStart w:id="103" w:name="_Toc367192551"/>
                <w:r>
                  <w:t xml:space="preserve">Creating a </w:t>
                </w:r>
                <w:r w:rsidRPr="00F05826">
                  <w:t>Timeline</w:t>
                </w:r>
                <w:r>
                  <w:t xml:space="preserve"> Report</w:t>
                </w:r>
                <w:bookmarkEnd w:id="101"/>
                <w:bookmarkEnd w:id="102"/>
                <w:bookmarkEnd w:id="103"/>
              </w:p>
              <w:p w:rsidR="00FA479D" w:rsidRDefault="00FA479D" w:rsidP="00FA479D">
                <w:r>
                  <w:t xml:space="preserve">Autopsy enables you to </w:t>
                </w:r>
                <w:r w:rsidR="009F29A7">
                  <w:t>create a report containing</w:t>
                </w:r>
                <w:r>
                  <w:t xml:space="preserve"> the </w:t>
                </w:r>
                <w:r w:rsidR="009F29A7">
                  <w:t>time</w:t>
                </w:r>
                <w:r>
                  <w:t xml:space="preserve"> </w:t>
                </w:r>
                <w:r w:rsidR="009F29A7">
                  <w:t xml:space="preserve">information about each file in the disk image. You can view the report with a spreadsheet program, such as </w:t>
                </w:r>
                <w:r w:rsidR="004E5F0E">
                  <w:t xml:space="preserve">Microsoft </w:t>
                </w:r>
                <w:r w:rsidR="00E1342E">
                  <w:t>Excel</w:t>
                </w:r>
                <w:r w:rsidR="00086381">
                  <w:fldChar w:fldCharType="begin"/>
                </w:r>
                <w:r w:rsidR="009F29A7">
                  <w:instrText xml:space="preserve"> XE "</w:instrText>
                </w:r>
                <w:r w:rsidR="009F29A7" w:rsidRPr="00AF4226">
                  <w:instrText>timeline:Microsoft Excel</w:instrText>
                </w:r>
                <w:r w:rsidR="009F29A7">
                  <w:instrText xml:space="preserve">" </w:instrText>
                </w:r>
                <w:r w:rsidR="00086381">
                  <w:fldChar w:fldCharType="end"/>
                </w:r>
                <w:r w:rsidR="009F29A7">
                  <w:t>, and work with the data outside of Autopsy</w:t>
                </w:r>
                <w:r w:rsidR="00E1342E">
                  <w:t xml:space="preserve">. </w:t>
                </w:r>
                <w:r w:rsidR="00F84A15">
                  <w:t>Using a spreadsheet view</w:t>
                </w:r>
                <w:r w:rsidR="00F66822">
                  <w:t>,</w:t>
                </w:r>
                <w:r w:rsidR="00F84A15">
                  <w:t xml:space="preserve"> you can view the time information for every file in the disk image, whereas with the timeline view in Autopsy, you can only see the files on a per day basis. </w:t>
                </w:r>
              </w:p>
              <w:p w:rsidR="00E64DE2" w:rsidRDefault="00DA512D" w:rsidP="007C1D0A">
                <w:r>
                  <w:t xml:space="preserve">Autopsy generates </w:t>
                </w:r>
                <w:r w:rsidR="00E1342E">
                  <w:t>a text delimited file that you can import into Excel</w:t>
                </w:r>
                <w:r w:rsidR="00086381">
                  <w:fldChar w:fldCharType="begin"/>
                </w:r>
                <w:r w:rsidR="00B53D49">
                  <w:instrText xml:space="preserve"> XE "</w:instrText>
                </w:r>
                <w:r w:rsidR="00B53D49" w:rsidRPr="00501C49">
                  <w:instrText>Excel</w:instrText>
                </w:r>
                <w:r w:rsidR="00B53D49">
                  <w:instrText xml:space="preserve">" </w:instrText>
                </w:r>
                <w:r w:rsidR="00086381">
                  <w:fldChar w:fldCharType="end"/>
                </w:r>
                <w:r w:rsidR="00E1342E">
                  <w:t xml:space="preserve">. </w:t>
                </w:r>
                <w:r w:rsidR="007C1D0A">
                  <w:t>The d</w:t>
                </w:r>
                <w:r w:rsidR="008B2D23">
                  <w:t>elimiter</w:t>
                </w:r>
                <w:r w:rsidR="00086381">
                  <w:fldChar w:fldCharType="begin"/>
                </w:r>
                <w:r w:rsidR="00A85F7C">
                  <w:instrText xml:space="preserve"> XE "</w:instrText>
                </w:r>
                <w:r w:rsidR="00A85F7C" w:rsidRPr="00F114A8">
                  <w:instrText>delimiter</w:instrText>
                </w:r>
                <w:r w:rsidR="00A85F7C">
                  <w:instrText xml:space="preserve">" </w:instrText>
                </w:r>
                <w:r w:rsidR="00086381">
                  <w:fldChar w:fldCharType="end"/>
                </w:r>
                <w:r w:rsidR="008B2D23">
                  <w:t xml:space="preserve"> is “|” (vertical bar)</w:t>
                </w:r>
                <w:r w:rsidR="00E1342E">
                  <w:t xml:space="preserve">. </w:t>
                </w:r>
                <w:r w:rsidR="00012FD4">
                  <w:t>For each item in the file system, t</w:t>
                </w:r>
                <w:r>
                  <w:t xml:space="preserve">he </w:t>
                </w:r>
                <w:r w:rsidR="00012FD4">
                  <w:t>spreadsheet</w:t>
                </w:r>
                <w:r>
                  <w:t xml:space="preserve"> contains </w:t>
                </w:r>
                <w:r w:rsidR="00012FD4">
                  <w:t>a</w:t>
                </w:r>
                <w:r w:rsidR="000E4EBA">
                  <w:t xml:space="preserve"> subset of the information shown in the directory listing </w:t>
                </w:r>
                <w:r w:rsidR="00173032">
                  <w:t>in the</w:t>
                </w:r>
                <w:r w:rsidR="000E4EBA">
                  <w:t xml:space="preserve"> </w:t>
                </w:r>
                <w:r w:rsidR="000E4EBA" w:rsidRPr="00F84A15">
                  <w:rPr>
                    <w:rStyle w:val="Strong"/>
                  </w:rPr>
                  <w:t>Result Viewer</w:t>
                </w:r>
                <w:r w:rsidR="00086381">
                  <w:fldChar w:fldCharType="begin"/>
                </w:r>
                <w:r w:rsidR="00E115E1">
                  <w:instrText xml:space="preserve"> XE "</w:instrText>
                </w:r>
                <w:r w:rsidR="00291697">
                  <w:rPr>
                    <w:rStyle w:val="Strong"/>
                  </w:rPr>
                  <w:instrText>result v</w:instrText>
                </w:r>
                <w:r w:rsidR="00E115E1" w:rsidRPr="0002492A">
                  <w:rPr>
                    <w:rStyle w:val="Strong"/>
                  </w:rPr>
                  <w:instrText>iewer</w:instrText>
                </w:r>
                <w:r w:rsidR="00E115E1">
                  <w:instrText xml:space="preserve">" </w:instrText>
                </w:r>
                <w:r w:rsidR="00086381">
                  <w:fldChar w:fldCharType="end"/>
                </w:r>
                <w:r w:rsidR="000E4EBA">
                  <w:t xml:space="preserve">. </w:t>
                </w:r>
              </w:p>
              <w:p w:rsidR="000E4EBA" w:rsidRDefault="00012FD4" w:rsidP="007C1D0A">
                <w:r>
                  <w:t xml:space="preserve">The spreadsheet does not show column headings. It </w:t>
                </w:r>
                <w:r w:rsidR="00DA512D">
                  <w:t>shows t</w:t>
                </w:r>
                <w:r w:rsidR="000E4EBA">
                  <w:t>he information in separate columns in the following order</w:t>
                </w:r>
              </w:p>
              <w:p w:rsidR="000E4EBA" w:rsidRDefault="000E4EBA" w:rsidP="000E4EBA">
                <w:pPr>
                  <w:pStyle w:val="ListBullet"/>
                </w:pPr>
                <w:r>
                  <w:t>MD5 sum</w:t>
                </w:r>
              </w:p>
              <w:p w:rsidR="000E4EBA" w:rsidRDefault="000E4EBA" w:rsidP="000E4EBA">
                <w:pPr>
                  <w:pStyle w:val="ListBullet"/>
                </w:pPr>
                <w:r>
                  <w:t>File or directory name, including the full path</w:t>
                </w:r>
              </w:p>
              <w:p w:rsidR="000E4EBA" w:rsidRDefault="000E4EBA" w:rsidP="000E4EBA">
                <w:pPr>
                  <w:pStyle w:val="ListBullet"/>
                </w:pPr>
                <w:r>
                  <w:t>Meta Id</w:t>
                </w:r>
              </w:p>
              <w:p w:rsidR="000E4EBA" w:rsidRDefault="000E4EBA" w:rsidP="000E4EBA">
                <w:pPr>
                  <w:pStyle w:val="ListBullet"/>
                </w:pPr>
                <w:r>
                  <w:t>File permissions</w:t>
                </w:r>
              </w:p>
              <w:p w:rsidR="000E4EBA" w:rsidRDefault="000E4EBA" w:rsidP="000E4EBA">
                <w:pPr>
                  <w:pStyle w:val="ListBullet"/>
                </w:pPr>
                <w:r>
                  <w:t>User Id</w:t>
                </w:r>
              </w:p>
              <w:p w:rsidR="000E4EBA" w:rsidRDefault="000E4EBA" w:rsidP="000E4EBA">
                <w:pPr>
                  <w:pStyle w:val="ListBullet"/>
                </w:pPr>
                <w:r>
                  <w:t>Group Id</w:t>
                </w:r>
              </w:p>
              <w:p w:rsidR="000E4EBA" w:rsidRDefault="000E4EBA" w:rsidP="000E4EBA">
                <w:pPr>
                  <w:pStyle w:val="ListBullet"/>
                </w:pPr>
                <w:r>
                  <w:t>File size</w:t>
                </w:r>
              </w:p>
              <w:p w:rsidR="000E4EBA" w:rsidRDefault="000E4EBA" w:rsidP="000E4EBA">
                <w:pPr>
                  <w:pStyle w:val="ListBullet"/>
                </w:pPr>
                <w:r>
                  <w:t>Modified time</w:t>
                </w:r>
              </w:p>
              <w:p w:rsidR="000E4EBA" w:rsidRDefault="000E4EBA" w:rsidP="000E4EBA">
                <w:pPr>
                  <w:pStyle w:val="ListBullet"/>
                </w:pPr>
                <w:r>
                  <w:t>Access time</w:t>
                </w:r>
              </w:p>
              <w:p w:rsidR="000E4EBA" w:rsidRDefault="000E4EBA" w:rsidP="000E4EBA">
                <w:pPr>
                  <w:pStyle w:val="ListBullet"/>
                </w:pPr>
                <w:r>
                  <w:t>Change time</w:t>
                </w:r>
              </w:p>
              <w:p w:rsidR="000E4EBA" w:rsidRDefault="000E4EBA" w:rsidP="000E4EBA">
                <w:pPr>
                  <w:pStyle w:val="ListBullet"/>
                </w:pPr>
                <w:r>
                  <w:t>Created time</w:t>
                </w:r>
              </w:p>
              <w:p w:rsidR="00E1342E" w:rsidRDefault="000E4EBA" w:rsidP="007C1D0A">
                <w:r>
                  <w:t>Y</w:t>
                </w:r>
                <w:r w:rsidR="00E1342E">
                  <w:t xml:space="preserve">ou can </w:t>
                </w:r>
                <w:r>
                  <w:t xml:space="preserve">use the spreadsheet features to </w:t>
                </w:r>
                <w:r w:rsidR="00E1342E">
                  <w:t xml:space="preserve">sort by modification </w:t>
                </w:r>
                <w:r>
                  <w:t xml:space="preserve">time, access time, creation time, and </w:t>
                </w:r>
                <w:r w:rsidR="00E1342E">
                  <w:t>change time.</w:t>
                </w:r>
              </w:p>
              <w:tbl>
                <w:tblPr>
                  <w:tblStyle w:val="ColumnTable"/>
                  <w:tblW w:w="4727" w:type="pct"/>
                  <w:tblLayout w:type="fixed"/>
                  <w:tblLook w:val="04A0"/>
                </w:tblPr>
                <w:tblGrid>
                  <w:gridCol w:w="915"/>
                  <w:gridCol w:w="5102"/>
                </w:tblGrid>
                <w:tr w:rsidR="00C83CFC" w:rsidTr="00FA674E">
                  <w:trPr>
                    <w:trHeight w:val="632"/>
                  </w:trPr>
                  <w:tc>
                    <w:tcPr>
                      <w:tcW w:w="760" w:type="pct"/>
                    </w:tcPr>
                    <w:p w:rsidR="00C83CFC" w:rsidRDefault="00C83CFC" w:rsidP="00FA674E">
                      <w:pPr>
                        <w:pStyle w:val="List2"/>
                        <w:ind w:left="0" w:firstLine="0"/>
                      </w:pPr>
                      <w:r>
                        <w:rPr>
                          <w:noProof/>
                          <w:lang w:eastAsia="en-CA" w:bidi="ar-SA"/>
                        </w:rPr>
                        <w:drawing>
                          <wp:inline distT="0" distB="0" distL="0" distR="0">
                            <wp:extent cx="420572" cy="420572"/>
                            <wp:effectExtent l="0" t="0" r="0" b="0"/>
                            <wp:docPr id="10" name="Picture 2" descr="C:\Users\Julia\AppData\Local\Microsoft\Windows\Temporary Internet Files\Content.IE5\VH6YDC32\MC90043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AppData\Local\Microsoft\Windows\Temporary Internet Files\Content.IE5\VH6YDC32\MC900433838[1].png"/>
                                    <pic:cNvPicPr>
                                      <a:picLocks noChangeAspect="1" noChangeArrowheads="1"/>
                                    </pic:cNvPicPr>
                                  </pic:nvPicPr>
                                  <pic:blipFill>
                                    <a:blip r:embed="rId67" cstate="print"/>
                                    <a:srcRect/>
                                    <a:stretch>
                                      <a:fillRect/>
                                    </a:stretch>
                                  </pic:blipFill>
                                  <pic:spPr bwMode="auto">
                                    <a:xfrm>
                                      <a:off x="0" y="0"/>
                                      <a:ext cx="420572" cy="420572"/>
                                    </a:xfrm>
                                    <a:prstGeom prst="rect">
                                      <a:avLst/>
                                    </a:prstGeom>
                                    <a:noFill/>
                                    <a:ln w="9525">
                                      <a:noFill/>
                                      <a:miter lim="800000"/>
                                      <a:headEnd/>
                                      <a:tailEnd/>
                                    </a:ln>
                                  </pic:spPr>
                                </pic:pic>
                              </a:graphicData>
                            </a:graphic>
                          </wp:inline>
                        </w:drawing>
                      </w:r>
                    </w:p>
                  </w:tc>
                  <w:tc>
                    <w:tcPr>
                      <w:tcW w:w="4240" w:type="pct"/>
                      <w:vAlign w:val="center"/>
                    </w:tcPr>
                    <w:p w:rsidR="00C83CFC" w:rsidRDefault="00C83CFC" w:rsidP="00F84A15">
                      <w:pPr>
                        <w:pStyle w:val="List2"/>
                        <w:ind w:left="0" w:firstLine="0"/>
                      </w:pPr>
                      <w:r>
                        <w:t xml:space="preserve">To </w:t>
                      </w:r>
                      <w:r w:rsidR="00F84A15">
                        <w:t>view the file, you need a</w:t>
                      </w:r>
                      <w:r>
                        <w:t xml:space="preserve"> spreadsheet program that can open delimited files</w:t>
                      </w:r>
                      <w:r w:rsidR="00F84A15">
                        <w:t>, such as Microsoft Excel</w:t>
                      </w:r>
                      <w:r>
                        <w:t>.</w:t>
                      </w:r>
                    </w:p>
                  </w:tc>
                </w:tr>
              </w:tbl>
              <w:p w:rsidR="00C83CFC" w:rsidRPr="00FA479D" w:rsidRDefault="00C83CFC" w:rsidP="007C1D0A"/>
            </w:tc>
          </w:tr>
          <w:tr w:rsidR="007C1D0A" w:rsidTr="008F649F">
            <w:tc>
              <w:tcPr>
                <w:tcW w:w="3240" w:type="dxa"/>
              </w:tcPr>
              <w:p w:rsidR="00331029" w:rsidRDefault="00331029" w:rsidP="00695C61">
                <w:pPr>
                  <w:pStyle w:val="Heading4"/>
                  <w:outlineLvl w:val="3"/>
                </w:pPr>
              </w:p>
              <w:p w:rsidR="00331029" w:rsidRDefault="00331029" w:rsidP="00695C61">
                <w:pPr>
                  <w:pStyle w:val="Heading4"/>
                  <w:outlineLvl w:val="3"/>
                </w:pPr>
              </w:p>
              <w:p w:rsidR="00331029" w:rsidRDefault="00331029" w:rsidP="00695C61">
                <w:pPr>
                  <w:pStyle w:val="Heading4"/>
                  <w:outlineLvl w:val="3"/>
                </w:pPr>
              </w:p>
              <w:p w:rsidR="00331029" w:rsidRDefault="00331029" w:rsidP="00695C61">
                <w:pPr>
                  <w:pStyle w:val="Heading4"/>
                  <w:outlineLvl w:val="3"/>
                </w:pPr>
              </w:p>
              <w:p w:rsidR="007C1D0A" w:rsidRDefault="007C1D0A" w:rsidP="00695C61">
                <w:pPr>
                  <w:pStyle w:val="Heading4"/>
                  <w:outlineLvl w:val="3"/>
                </w:pPr>
                <w:r>
                  <w:lastRenderedPageBreak/>
                  <w:t xml:space="preserve">To </w:t>
                </w:r>
                <w:r w:rsidR="009F29A7">
                  <w:t>create a timeline report</w:t>
                </w:r>
                <w:r w:rsidR="00086381">
                  <w:fldChar w:fldCharType="begin"/>
                </w:r>
                <w:r w:rsidR="00563B9F">
                  <w:instrText xml:space="preserve"> XE "</w:instrText>
                </w:r>
                <w:r w:rsidR="00563B9F" w:rsidRPr="005E237B">
                  <w:instrText xml:space="preserve">timeline: </w:instrText>
                </w:r>
                <w:r w:rsidR="00695C61">
                  <w:instrText>creating a timeline report</w:instrText>
                </w:r>
                <w:r w:rsidR="00563B9F">
                  <w:instrText xml:space="preserve">" </w:instrText>
                </w:r>
                <w:r w:rsidR="00086381">
                  <w:fldChar w:fldCharType="end"/>
                </w:r>
                <w:r w:rsidR="00086381">
                  <w:fldChar w:fldCharType="begin"/>
                </w:r>
                <w:r w:rsidR="00563B9F">
                  <w:instrText xml:space="preserve"> XE "</w:instrText>
                </w:r>
                <w:r w:rsidR="00563B9F" w:rsidRPr="00054B66">
                  <w:instrText xml:space="preserve">report: </w:instrText>
                </w:r>
                <w:r w:rsidR="00695C61">
                  <w:instrText>creating a timeline report</w:instrText>
                </w:r>
                <w:r w:rsidR="00563B9F">
                  <w:instrText xml:space="preserve">" </w:instrText>
                </w:r>
                <w:r w:rsidR="00086381">
                  <w:fldChar w:fldCharType="end"/>
                </w:r>
              </w:p>
            </w:tc>
            <w:tc>
              <w:tcPr>
                <w:tcW w:w="360" w:type="dxa"/>
              </w:tcPr>
              <w:p w:rsidR="007C1D0A" w:rsidRDefault="007C1D0A" w:rsidP="000C5BB5">
                <w:pPr>
                  <w:pStyle w:val="Heading2"/>
                  <w:outlineLvl w:val="1"/>
                </w:pPr>
              </w:p>
            </w:tc>
            <w:tc>
              <w:tcPr>
                <w:tcW w:w="6480" w:type="dxa"/>
              </w:tcPr>
              <w:p w:rsidR="00331029" w:rsidRDefault="00331029" w:rsidP="00331029"/>
              <w:p w:rsidR="00331029" w:rsidRDefault="00331029" w:rsidP="00331029"/>
              <w:p w:rsidR="00331029" w:rsidRDefault="00331029" w:rsidP="00331029"/>
              <w:p w:rsidR="00331029" w:rsidRDefault="00331029" w:rsidP="00331029"/>
              <w:p w:rsidR="007C1D0A" w:rsidRDefault="007C1D0A" w:rsidP="00331029">
                <w:pPr>
                  <w:pStyle w:val="ListNumber"/>
                  <w:numPr>
                    <w:ilvl w:val="0"/>
                    <w:numId w:val="30"/>
                  </w:numPr>
                </w:pPr>
                <w:r>
                  <w:lastRenderedPageBreak/>
                  <w:t xml:space="preserve">On the toolbar, click </w:t>
                </w:r>
                <w:r w:rsidRPr="007C1D0A">
                  <w:rPr>
                    <w:rStyle w:val="Strong"/>
                  </w:rPr>
                  <w:t>Generate Report</w:t>
                </w:r>
                <w:r w:rsidR="008B2D23">
                  <w:rPr>
                    <w:rStyle w:val="Strong"/>
                  </w:rPr>
                  <w:t>.</w:t>
                </w:r>
                <w:r>
                  <w:t xml:space="preserve"> The</w:t>
                </w:r>
                <w:r w:rsidR="00E939BB">
                  <w:t xml:space="preserve"> </w:t>
                </w:r>
                <w:r w:rsidRPr="00FC3DFD">
                  <w:rPr>
                    <w:rStyle w:val="Strong"/>
                  </w:rPr>
                  <w:t>Generate Report</w:t>
                </w:r>
                <w:r>
                  <w:t xml:space="preserve"> window appears.</w:t>
                </w:r>
              </w:p>
              <w:p w:rsidR="00366DED" w:rsidRDefault="00086381" w:rsidP="00366DED">
                <w:r>
                  <w:rPr>
                    <w:noProof/>
                    <w:lang w:eastAsia="en-CA" w:bidi="ar-SA"/>
                  </w:rPr>
                  <w:pict>
                    <v:oval id="_x0000_s1077" style="position:absolute;margin-left:15.75pt;margin-top:67.4pt;width:40.5pt;height:13.5pt;z-index:251704320" filled="f" strokecolor="blue" strokeweight="1.5pt"/>
                  </w:pict>
                </w:r>
                <w:r w:rsidR="005C351E">
                  <w:rPr>
                    <w:noProof/>
                    <w:lang w:eastAsia="en-CA" w:bidi="ar-SA"/>
                  </w:rPr>
                  <w:drawing>
                    <wp:inline distT="0" distB="0" distL="0" distR="0">
                      <wp:extent cx="3931920" cy="2579340"/>
                      <wp:effectExtent l="38100" t="57150" r="106680" b="87660"/>
                      <wp:docPr id="130" name="Picture 129" descr="Generat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png"/>
                              <pic:cNvPicPr/>
                            </pic:nvPicPr>
                            <pic:blipFill>
                              <a:blip r:embed="rId69" cstate="print"/>
                              <a:stretch>
                                <a:fillRect/>
                              </a:stretch>
                            </pic:blipFill>
                            <pic:spPr>
                              <a:xfrm>
                                <a:off x="0" y="0"/>
                                <a:ext cx="3931920" cy="25793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1D0A" w:rsidRDefault="007C1D0A" w:rsidP="00366DED">
                <w:pPr>
                  <w:pStyle w:val="ListNumber"/>
                  <w:numPr>
                    <w:ilvl w:val="0"/>
                    <w:numId w:val="30"/>
                  </w:numPr>
                </w:pPr>
                <w:r>
                  <w:t xml:space="preserve">Under </w:t>
                </w:r>
                <w:r w:rsidRPr="007C1D0A">
                  <w:rPr>
                    <w:rStyle w:val="Strong"/>
                  </w:rPr>
                  <w:t>Report Modules</w:t>
                </w:r>
                <w:r>
                  <w:t>, select</w:t>
                </w:r>
                <w:r w:rsidR="00DA512D">
                  <w:t xml:space="preserve"> the check box</w:t>
                </w:r>
                <w:r>
                  <w:t xml:space="preserve"> </w:t>
                </w:r>
                <w:r w:rsidRPr="007C1D0A">
                  <w:rPr>
                    <w:rStyle w:val="Strong"/>
                  </w:rPr>
                  <w:t>Body File</w:t>
                </w:r>
                <w:r>
                  <w:t xml:space="preserve">. </w:t>
                </w:r>
                <w:r w:rsidR="00DA512D">
                  <w:t>Clear the check boxes for</w:t>
                </w:r>
                <w:r>
                  <w:t xml:space="preserve"> any other modules</w:t>
                </w:r>
                <w:r w:rsidR="00E939BB">
                  <w:t xml:space="preserve"> and c</w:t>
                </w:r>
                <w:r>
                  <w:t xml:space="preserve">lick </w:t>
                </w:r>
                <w:r w:rsidR="00C83CFC">
                  <w:rPr>
                    <w:rStyle w:val="Strong"/>
                  </w:rPr>
                  <w:t>Finish</w:t>
                </w:r>
                <w:r>
                  <w:t>.</w:t>
                </w:r>
                <w:r w:rsidR="0031249D">
                  <w:t xml:space="preserve"> The </w:t>
                </w:r>
                <w:r w:rsidR="0031249D" w:rsidRPr="0031249D">
                  <w:rPr>
                    <w:rStyle w:val="Strong"/>
                  </w:rPr>
                  <w:t xml:space="preserve">Report Generation Progress </w:t>
                </w:r>
                <w:r w:rsidR="0031249D">
                  <w:t>window appears.</w:t>
                </w:r>
              </w:p>
              <w:p w:rsidR="0031249D" w:rsidRDefault="005C351E" w:rsidP="0031249D">
                <w:r>
                  <w:rPr>
                    <w:noProof/>
                    <w:lang w:eastAsia="en-CA" w:bidi="ar-SA"/>
                  </w:rPr>
                  <w:drawing>
                    <wp:inline distT="0" distB="0" distL="0" distR="0">
                      <wp:extent cx="3931920" cy="2405077"/>
                      <wp:effectExtent l="38100" t="57150" r="106680" b="90473"/>
                      <wp:docPr id="129" name="Picture 128" descr="ExcelTimeline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TimelineFinished.png"/>
                              <pic:cNvPicPr/>
                            </pic:nvPicPr>
                            <pic:blipFill>
                              <a:blip r:embed="rId79" cstate="print"/>
                              <a:stretch>
                                <a:fillRect/>
                              </a:stretch>
                            </pic:blipFill>
                            <pic:spPr>
                              <a:xfrm>
                                <a:off x="0" y="0"/>
                                <a:ext cx="3931920" cy="2405077"/>
                              </a:xfrm>
                              <a:prstGeom prst="rect">
                                <a:avLst/>
                              </a:prstGeom>
                              <a:ln w="285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DA512D" w:rsidRDefault="00DA512D" w:rsidP="00DA512D">
                <w:pPr>
                  <w:pStyle w:val="ListContinue"/>
                </w:pPr>
                <w:r>
                  <w:t>Depending on the size of the report, it may take a few seconds to complete the report. The report is ready to view when you see the checkmark beside the progress bar.</w:t>
                </w:r>
              </w:p>
              <w:p w:rsidR="00DA512D" w:rsidRDefault="00DA512D" w:rsidP="0031249D">
                <w:pPr>
                  <w:pStyle w:val="ListContinue"/>
                </w:pPr>
              </w:p>
              <w:p w:rsidR="0031249D" w:rsidRDefault="009F04FE" w:rsidP="00DA512D">
                <w:pPr>
                  <w:pStyle w:val="ListContinue"/>
                </w:pPr>
                <w:r>
                  <w:t>To open the file with your default program (typically Notepad),</w:t>
                </w:r>
                <w:r w:rsidR="0031249D">
                  <w:t xml:space="preserve"> click the</w:t>
                </w:r>
                <w:r>
                  <w:t xml:space="preserve"> </w:t>
                </w:r>
                <w:r w:rsidRPr="009F04FE">
                  <w:rPr>
                    <w:rStyle w:val="Strong"/>
                  </w:rPr>
                  <w:t>Body File</w:t>
                </w:r>
                <w:r>
                  <w:t xml:space="preserve"> link</w:t>
                </w:r>
                <w:r w:rsidR="0031249D">
                  <w:t xml:space="preserve">. </w:t>
                </w:r>
              </w:p>
              <w:p w:rsidR="0031249D" w:rsidRDefault="0031249D" w:rsidP="008B2D23">
                <w:pPr>
                  <w:pStyle w:val="ListNumber"/>
                </w:pPr>
                <w:r>
                  <w:lastRenderedPageBreak/>
                  <w:t>To open the file in Excel</w:t>
                </w:r>
                <w:r w:rsidR="008B2D23">
                  <w:t xml:space="preserve"> or another spreadsheet program</w:t>
                </w:r>
                <w:r>
                  <w:t xml:space="preserve">, run </w:t>
                </w:r>
                <w:r w:rsidR="008B2D23">
                  <w:t>the program</w:t>
                </w:r>
                <w:r>
                  <w:t xml:space="preserve"> and </w:t>
                </w:r>
                <w:r w:rsidR="008B2D23">
                  <w:t xml:space="preserve">open the file BodyFile.txt in the directory shown in the </w:t>
                </w:r>
                <w:r w:rsidR="008B2D23" w:rsidRPr="008B2D23">
                  <w:rPr>
                    <w:rStyle w:val="Strong"/>
                  </w:rPr>
                  <w:t>Report Generation Progress</w:t>
                </w:r>
                <w:r w:rsidR="008B2D23">
                  <w:t xml:space="preserve"> window.</w:t>
                </w:r>
                <w:r>
                  <w:t xml:space="preserve"> </w:t>
                </w:r>
              </w:p>
              <w:p w:rsidR="008B2D23" w:rsidRDefault="008B2D23" w:rsidP="008B2D23">
                <w:pPr>
                  <w:pStyle w:val="ListNumber"/>
                </w:pPr>
                <w:r>
                  <w:t>Follow the procedure in your spreadsheet program to import a text file and be sure to specify the character “|” (vertical bar) as the delimiter.</w:t>
                </w:r>
              </w:p>
              <w:p w:rsidR="00906165" w:rsidRDefault="00906165" w:rsidP="008B2D23">
                <w:pPr>
                  <w:pStyle w:val="ListNumber"/>
                </w:pPr>
                <w:r>
                  <w:t xml:space="preserve">To close the </w:t>
                </w:r>
                <w:r w:rsidRPr="00906165">
                  <w:rPr>
                    <w:rStyle w:val="Strong"/>
                  </w:rPr>
                  <w:t>Report Generation Progress</w:t>
                </w:r>
                <w:r>
                  <w:t xml:space="preserve"> window, click </w:t>
                </w:r>
                <w:r w:rsidRPr="00906165">
                  <w:rPr>
                    <w:rStyle w:val="Strong"/>
                  </w:rPr>
                  <w:t>Close</w:t>
                </w:r>
                <w:r>
                  <w:t>.</w:t>
                </w:r>
              </w:p>
              <w:p w:rsidR="000E4EBA" w:rsidRDefault="000E4EBA" w:rsidP="000E4EBA"/>
            </w:tc>
          </w:tr>
        </w:tbl>
        <w:p w:rsidR="00ED58A9" w:rsidRDefault="00912C21" w:rsidP="00ED58A9">
          <w:pPr>
            <w:pStyle w:val="Heading1"/>
          </w:pPr>
          <w:bookmarkStart w:id="104" w:name="_Ref351728708"/>
          <w:bookmarkStart w:id="105" w:name="_Ref351728709"/>
          <w:bookmarkStart w:id="106" w:name="_Toc351984464"/>
          <w:bookmarkStart w:id="107" w:name="_Toc367192552"/>
          <w:r>
            <w:lastRenderedPageBreak/>
            <w:t>Chapter 7 – C</w:t>
          </w:r>
          <w:r w:rsidR="00ED58A9">
            <w:t>ollecting Files for Later Analysis</w:t>
          </w:r>
          <w:bookmarkEnd w:id="104"/>
          <w:bookmarkEnd w:id="105"/>
          <w:bookmarkEnd w:id="106"/>
          <w:bookmarkEnd w:id="107"/>
          <w:r w:rsidR="00086381">
            <w:fldChar w:fldCharType="begin"/>
          </w:r>
          <w:r w:rsidR="00563B9F">
            <w:instrText xml:space="preserve"> XE "</w:instrText>
          </w:r>
          <w:r w:rsidR="00291697">
            <w:instrText>extract files:collecting files for later a</w:instrText>
          </w:r>
          <w:r w:rsidR="00563B9F" w:rsidRPr="0047723B">
            <w:instrText>nalysis</w:instrText>
          </w:r>
          <w:r w:rsidR="00563B9F">
            <w:instrText xml:space="preserve">" </w:instrText>
          </w:r>
          <w:r w:rsidR="00086381">
            <w:fldChar w:fldCharType="end"/>
          </w:r>
        </w:p>
        <w:tbl>
          <w:tblPr>
            <w:tblStyle w:val="ColumnTable"/>
            <w:tblW w:w="0" w:type="auto"/>
            <w:tblLayout w:type="fixed"/>
            <w:tblCellMar>
              <w:top w:w="72" w:type="dxa"/>
              <w:left w:w="115" w:type="dxa"/>
              <w:bottom w:w="72" w:type="dxa"/>
              <w:right w:w="115" w:type="dxa"/>
            </w:tblCellMar>
            <w:tblLook w:val="04A0"/>
          </w:tblPr>
          <w:tblGrid>
            <w:gridCol w:w="3240"/>
            <w:gridCol w:w="360"/>
            <w:gridCol w:w="6480"/>
          </w:tblGrid>
          <w:tr w:rsidR="00277509" w:rsidTr="00612D51">
            <w:tc>
              <w:tcPr>
                <w:tcW w:w="3240" w:type="dxa"/>
              </w:tcPr>
              <w:p w:rsidR="00277509" w:rsidRDefault="00277509" w:rsidP="000C5BB5"/>
            </w:tc>
            <w:tc>
              <w:tcPr>
                <w:tcW w:w="360" w:type="dxa"/>
              </w:tcPr>
              <w:p w:rsidR="00277509" w:rsidRPr="00277509" w:rsidRDefault="00277509" w:rsidP="000C5BB5">
                <w:pPr>
                  <w:pStyle w:val="Heading2"/>
                  <w:outlineLvl w:val="1"/>
                </w:pPr>
              </w:p>
            </w:tc>
            <w:tc>
              <w:tcPr>
                <w:tcW w:w="6480" w:type="dxa"/>
              </w:tcPr>
              <w:p w:rsidR="00D4245A" w:rsidRDefault="001C7A33" w:rsidP="00D4245A">
                <w:r>
                  <w:t xml:space="preserve">You can extract data from the disk image to </w:t>
                </w:r>
                <w:r w:rsidR="00F84A15">
                  <w:t>examine</w:t>
                </w:r>
                <w:r>
                  <w:t xml:space="preserve"> outside Autopsy. For example, you may want to</w:t>
                </w:r>
              </w:p>
              <w:p w:rsidR="00D4245A" w:rsidRDefault="00D4245A" w:rsidP="00D4245A">
                <w:pPr>
                  <w:pStyle w:val="ListBullet"/>
                </w:pPr>
                <w:r>
                  <w:t xml:space="preserve">Examine </w:t>
                </w:r>
                <w:r w:rsidR="001C7A33">
                  <w:t xml:space="preserve">data </w:t>
                </w:r>
                <w:r>
                  <w:t xml:space="preserve">with other tools </w:t>
                </w:r>
              </w:p>
              <w:p w:rsidR="00D4245A" w:rsidRDefault="00D4245A" w:rsidP="00D4245A">
                <w:pPr>
                  <w:pStyle w:val="ListBullet"/>
                </w:pPr>
                <w:r>
                  <w:t>Capture</w:t>
                </w:r>
                <w:r w:rsidR="001C7A33">
                  <w:t xml:space="preserve"> information</w:t>
                </w:r>
                <w:r>
                  <w:t xml:space="preserve"> to attach to a report</w:t>
                </w:r>
              </w:p>
              <w:p w:rsidR="00D4245A" w:rsidRDefault="001C7A33" w:rsidP="00D4245A">
                <w:pPr>
                  <w:pStyle w:val="ListBullet"/>
                </w:pPr>
                <w:r>
                  <w:t>Examine u</w:t>
                </w:r>
                <w:r w:rsidR="00D4245A">
                  <w:t>nallocated space</w:t>
                </w:r>
                <w:r w:rsidR="00F84A15">
                  <w:t xml:space="preserve"> as a single, large file</w:t>
                </w:r>
                <w:r>
                  <w:t xml:space="preserve"> because it may be easier to use with other data carving tools</w:t>
                </w:r>
              </w:p>
              <w:p w:rsidR="00D4245A" w:rsidRDefault="00D4245A" w:rsidP="00D4245A">
                <w:r>
                  <w:t>The following sections describe how to:</w:t>
                </w:r>
              </w:p>
              <w:p w:rsidR="00D4245A" w:rsidRDefault="00D4245A" w:rsidP="00D4245A">
                <w:pPr>
                  <w:pStyle w:val="ListBullet"/>
                </w:pPr>
                <w:r>
                  <w:t xml:space="preserve">How to </w:t>
                </w:r>
                <w:r w:rsidR="001C7A33">
                  <w:t>extract</w:t>
                </w:r>
                <w:r>
                  <w:t xml:space="preserve"> file and directory contents</w:t>
                </w:r>
              </w:p>
              <w:p w:rsidR="00277509" w:rsidRDefault="00D4245A" w:rsidP="000C5BB5">
                <w:pPr>
                  <w:pStyle w:val="ListBullet"/>
                </w:pPr>
                <w:r>
                  <w:t>How to extract unallocated disk space</w:t>
                </w:r>
                <w:r w:rsidR="00086381">
                  <w:fldChar w:fldCharType="begin"/>
                </w:r>
                <w:r w:rsidR="00611352">
                  <w:instrText xml:space="preserve"> XE "</w:instrText>
                </w:r>
                <w:r w:rsidR="00611352" w:rsidRPr="00C05AF3">
                  <w:instrText>unallocated disk space</w:instrText>
                </w:r>
                <w:r w:rsidR="00611352">
                  <w:instrText xml:space="preserve">" </w:instrText>
                </w:r>
                <w:r w:rsidR="00086381">
                  <w:fldChar w:fldCharType="end"/>
                </w:r>
              </w:p>
              <w:p w:rsidR="00612D51" w:rsidRDefault="00612D51" w:rsidP="00DA512D">
                <w:r>
                  <w:t>At the end of this section you will know how to extract information from the disk image to use with other programs outside Autopsy.</w:t>
                </w:r>
              </w:p>
            </w:tc>
          </w:tr>
          <w:tr w:rsidR="00277509" w:rsidTr="00E47CE8">
            <w:tc>
              <w:tcPr>
                <w:tcW w:w="3240" w:type="dxa"/>
              </w:tcPr>
              <w:p w:rsidR="00277509" w:rsidRDefault="00277509" w:rsidP="000C5BB5"/>
            </w:tc>
            <w:tc>
              <w:tcPr>
                <w:tcW w:w="360" w:type="dxa"/>
              </w:tcPr>
              <w:p w:rsidR="00277509" w:rsidRDefault="00277509" w:rsidP="000C5BB5">
                <w:pPr>
                  <w:pStyle w:val="Heading2"/>
                  <w:outlineLvl w:val="1"/>
                </w:pPr>
              </w:p>
            </w:tc>
            <w:tc>
              <w:tcPr>
                <w:tcW w:w="6480" w:type="dxa"/>
              </w:tcPr>
              <w:p w:rsidR="00277509" w:rsidRDefault="00277509" w:rsidP="000C5BB5">
                <w:pPr>
                  <w:pStyle w:val="Heading2"/>
                  <w:outlineLvl w:val="1"/>
                </w:pPr>
                <w:bookmarkStart w:id="108" w:name="_Toc351984466"/>
                <w:bookmarkStart w:id="109" w:name="_Toc367192553"/>
                <w:r>
                  <w:t>Ex</w:t>
                </w:r>
                <w:r w:rsidR="001C7A33">
                  <w:t>tracting</w:t>
                </w:r>
                <w:r>
                  <w:t xml:space="preserve"> File and Directory Contents</w:t>
                </w:r>
                <w:bookmarkEnd w:id="108"/>
                <w:bookmarkEnd w:id="109"/>
              </w:p>
              <w:p w:rsidR="00277509" w:rsidRDefault="001C7A33" w:rsidP="008E3AB6">
                <w:r>
                  <w:t xml:space="preserve">You can extract individual files and entire directories of files. You may want to </w:t>
                </w:r>
                <w:r w:rsidR="004B4DCB">
                  <w:t xml:space="preserve">extract files you tagged, files that Autopsy identified during ingest, such as Microsoft Offices files, or other files in the disk image. </w:t>
                </w:r>
                <w:r w:rsidR="008E3AB6">
                  <w:t>For example, y</w:t>
                </w:r>
                <w:r w:rsidR="00012FD4">
                  <w:t xml:space="preserve">ou may </w:t>
                </w:r>
                <w:r w:rsidR="004B4DCB">
                  <w:t xml:space="preserve">want to extract the </w:t>
                </w:r>
                <w:r w:rsidR="00012FD4">
                  <w:t xml:space="preserve">entire </w:t>
                </w:r>
                <w:r w:rsidR="004B4DCB">
                  <w:t xml:space="preserve">contents of the </w:t>
                </w:r>
                <w:r w:rsidR="004B4DCB" w:rsidRPr="00DA512D">
                  <w:rPr>
                    <w:rStyle w:val="Strong"/>
                  </w:rPr>
                  <w:t>Documents and Settings</w:t>
                </w:r>
                <w:r w:rsidR="004B4DCB">
                  <w:t xml:space="preserve"> directory from one of the user directories.</w:t>
                </w:r>
              </w:p>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Default="00E47CE8" w:rsidP="008E3AB6"/>
              <w:p w:rsidR="00E47CE8" w:rsidRPr="00277509" w:rsidRDefault="00E47CE8" w:rsidP="008E3AB6"/>
            </w:tc>
          </w:tr>
          <w:tr w:rsidR="001C7A33" w:rsidTr="00E47CE8">
            <w:tc>
              <w:tcPr>
                <w:tcW w:w="3240" w:type="dxa"/>
              </w:tcPr>
              <w:p w:rsidR="001C7A33" w:rsidRDefault="001C7A33" w:rsidP="001C7A33">
                <w:pPr>
                  <w:pStyle w:val="Heading4"/>
                  <w:outlineLvl w:val="3"/>
                </w:pPr>
                <w:bookmarkStart w:id="110" w:name="_Ref353619920"/>
                <w:r>
                  <w:lastRenderedPageBreak/>
                  <w:t>To extract file and directory contents</w:t>
                </w:r>
                <w:bookmarkEnd w:id="110"/>
              </w:p>
              <w:tbl>
                <w:tblPr>
                  <w:tblStyle w:val="ColumnTable"/>
                  <w:tblW w:w="3060" w:type="dxa"/>
                  <w:tblLayout w:type="fixed"/>
                  <w:tblCellMar>
                    <w:top w:w="72" w:type="dxa"/>
                    <w:left w:w="0" w:type="dxa"/>
                    <w:right w:w="115" w:type="dxa"/>
                  </w:tblCellMar>
                  <w:tblLook w:val="04A0"/>
                </w:tblPr>
                <w:tblGrid>
                  <w:gridCol w:w="717"/>
                  <w:gridCol w:w="2343"/>
                </w:tblGrid>
                <w:tr w:rsidR="00DA512D" w:rsidTr="009305D2">
                  <w:trPr>
                    <w:trHeight w:val="632"/>
                  </w:trPr>
                  <w:tc>
                    <w:tcPr>
                      <w:tcW w:w="1172" w:type="pct"/>
                    </w:tcPr>
                    <w:p w:rsidR="00DA512D" w:rsidRDefault="00DA512D" w:rsidP="009305D2">
                      <w:pPr>
                        <w:pStyle w:val="List2"/>
                        <w:ind w:left="0" w:firstLine="0"/>
                      </w:pPr>
                      <w:r>
                        <w:rPr>
                          <w:noProof/>
                          <w:lang w:eastAsia="en-CA" w:bidi="ar-SA"/>
                        </w:rPr>
                        <w:drawing>
                          <wp:inline distT="0" distB="0" distL="0" distR="0">
                            <wp:extent cx="370698" cy="369052"/>
                            <wp:effectExtent l="19050" t="0" r="0" b="0"/>
                            <wp:docPr id="103"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DA512D" w:rsidRDefault="00DA512D" w:rsidP="009305D2">
                      <w:pPr>
                        <w:pStyle w:val="List2"/>
                        <w:ind w:left="0" w:firstLine="0"/>
                      </w:pPr>
                      <w:r>
                        <w:t xml:space="preserve">See the picture below if you need to locate the </w:t>
                      </w:r>
                      <w:r w:rsidRPr="00F85F78">
                        <w:rPr>
                          <w:rStyle w:val="Strong"/>
                        </w:rPr>
                        <w:t>Result Viewer</w:t>
                      </w:r>
                      <w:r>
                        <w:t xml:space="preserve">, </w:t>
                      </w:r>
                      <w:r w:rsidRPr="007F4A4D">
                        <w:rPr>
                          <w:rStyle w:val="Strong"/>
                        </w:rPr>
                        <w:t>Data Explorer</w:t>
                      </w:r>
                      <w:r>
                        <w:t xml:space="preserve">, or </w:t>
                      </w:r>
                      <w:r w:rsidRPr="007F4A4D">
                        <w:rPr>
                          <w:rStyle w:val="Strong"/>
                        </w:rPr>
                        <w:t>Content Viewer</w:t>
                      </w:r>
                      <w:r>
                        <w:t>.</w:t>
                      </w:r>
                    </w:p>
                  </w:tc>
                </w:tr>
                <w:tr w:rsidR="00DA512D" w:rsidTr="009305D2">
                  <w:trPr>
                    <w:trHeight w:val="632"/>
                  </w:trPr>
                  <w:tc>
                    <w:tcPr>
                      <w:tcW w:w="5000" w:type="pct"/>
                      <w:gridSpan w:val="2"/>
                    </w:tcPr>
                    <w:p w:rsidR="00DA512D" w:rsidRDefault="00DA512D" w:rsidP="009305D2">
                      <w:pPr>
                        <w:pStyle w:val="List2"/>
                        <w:ind w:left="0" w:firstLine="0"/>
                      </w:pPr>
                      <w:r>
                        <w:rPr>
                          <w:noProof/>
                          <w:lang w:eastAsia="en-CA" w:bidi="ar-SA"/>
                        </w:rPr>
                        <w:drawing>
                          <wp:inline distT="0" distB="0" distL="0" distR="0">
                            <wp:extent cx="1916000" cy="1057275"/>
                            <wp:effectExtent l="19050" t="0" r="8050" b="0"/>
                            <wp:docPr id="104"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DA512D" w:rsidRPr="00DA512D" w:rsidRDefault="00DA512D" w:rsidP="00DA512D"/>
            </w:tc>
            <w:tc>
              <w:tcPr>
                <w:tcW w:w="360" w:type="dxa"/>
              </w:tcPr>
              <w:p w:rsidR="001C7A33" w:rsidRDefault="001C7A33" w:rsidP="000C5BB5">
                <w:pPr>
                  <w:pStyle w:val="Heading2"/>
                  <w:outlineLvl w:val="1"/>
                </w:pPr>
              </w:p>
            </w:tc>
            <w:tc>
              <w:tcPr>
                <w:tcW w:w="6480" w:type="dxa"/>
              </w:tcPr>
              <w:p w:rsidR="00E47CE8" w:rsidRDefault="00173032" w:rsidP="00E47CE8">
                <w:pPr>
                  <w:pStyle w:val="ListNumber"/>
                  <w:numPr>
                    <w:ilvl w:val="0"/>
                    <w:numId w:val="31"/>
                  </w:numPr>
                </w:pPr>
                <w:r>
                  <w:t>In the</w:t>
                </w:r>
                <w:r w:rsidR="004B4DCB">
                  <w:t xml:space="preserve"> </w:t>
                </w:r>
                <w:r w:rsidR="004B4DCB" w:rsidRPr="00B37476">
                  <w:rPr>
                    <w:rStyle w:val="Strong"/>
                  </w:rPr>
                  <w:t>Data Explorer</w:t>
                </w:r>
                <w:r w:rsidR="00086381">
                  <w:rPr>
                    <w:rStyle w:val="Strong"/>
                  </w:rPr>
                  <w:fldChar w:fldCharType="begin"/>
                </w:r>
                <w:r w:rsidR="00611352">
                  <w:instrText xml:space="preserve"> XE "</w:instrText>
                </w:r>
                <w:r w:rsidR="00291697">
                  <w:rPr>
                    <w:rStyle w:val="Strong"/>
                  </w:rPr>
                  <w:instrText>data e</w:instrText>
                </w:r>
                <w:r w:rsidR="00611352" w:rsidRPr="00C05AF3">
                  <w:rPr>
                    <w:rStyle w:val="Strong"/>
                  </w:rPr>
                  <w:instrText>xplorer</w:instrText>
                </w:r>
                <w:r w:rsidR="00291697">
                  <w:rPr>
                    <w:rStyle w:val="Strong"/>
                  </w:rPr>
                  <w:instrText>:extract files</w:instrText>
                </w:r>
                <w:r w:rsidR="00611352">
                  <w:instrText xml:space="preserve">" </w:instrText>
                </w:r>
                <w:r w:rsidR="00086381">
                  <w:rPr>
                    <w:rStyle w:val="Strong"/>
                  </w:rPr>
                  <w:fldChar w:fldCharType="end"/>
                </w:r>
                <w:r w:rsidR="004B4DCB">
                  <w:t>, c</w:t>
                </w:r>
                <w:r w:rsidR="001C7A33">
                  <w:t xml:space="preserve">lick the </w:t>
                </w:r>
                <w:r w:rsidR="004B4DCB">
                  <w:t xml:space="preserve">folder that contains the file or directory you want to extract. For example, click </w:t>
                </w:r>
                <w:r w:rsidR="004B4DCB" w:rsidRPr="00B37476">
                  <w:rPr>
                    <w:rStyle w:val="Strong"/>
                  </w:rPr>
                  <w:t>Views</w:t>
                </w:r>
                <w:r w:rsidR="004B4DCB">
                  <w:t xml:space="preserve"> to see the analyzed files. </w:t>
                </w:r>
              </w:p>
              <w:p w:rsidR="004B4DCB" w:rsidRDefault="004B4DCB" w:rsidP="00E47CE8">
                <w:pPr>
                  <w:pStyle w:val="ListNumber"/>
                </w:pPr>
                <w:r>
                  <w:t xml:space="preserve">Click the subfolders until you see the folder contents </w:t>
                </w:r>
                <w:r w:rsidR="00173032">
                  <w:t>in the</w:t>
                </w:r>
                <w:r>
                  <w:t xml:space="preserve"> </w:t>
                </w:r>
                <w:r w:rsidRPr="00B37476">
                  <w:rPr>
                    <w:rStyle w:val="Strong"/>
                  </w:rPr>
                  <w:t>Result Viewer</w:t>
                </w:r>
                <w:r w:rsidR="00086381">
                  <w:rPr>
                    <w:rStyle w:val="Strong"/>
                  </w:rPr>
                  <w:fldChar w:fldCharType="begin"/>
                </w:r>
                <w:r w:rsidR="00E115E1">
                  <w:instrText xml:space="preserve"> XE "</w:instrText>
                </w:r>
                <w:r w:rsidR="00291697">
                  <w:rPr>
                    <w:rStyle w:val="Strong"/>
                  </w:rPr>
                  <w:instrText>result v</w:instrText>
                </w:r>
                <w:r w:rsidR="00E115E1" w:rsidRPr="0002492A">
                  <w:rPr>
                    <w:rStyle w:val="Strong"/>
                  </w:rPr>
                  <w:instrText>iewer</w:instrText>
                </w:r>
                <w:r w:rsidR="00291697">
                  <w:rPr>
                    <w:rStyle w:val="Strong"/>
                  </w:rPr>
                  <w:instrText>:extract files</w:instrText>
                </w:r>
                <w:r w:rsidR="00E115E1">
                  <w:instrText xml:space="preserve">" </w:instrText>
                </w:r>
                <w:r w:rsidR="00086381">
                  <w:rPr>
                    <w:rStyle w:val="Strong"/>
                  </w:rPr>
                  <w:fldChar w:fldCharType="end"/>
                </w:r>
                <w:r>
                  <w:t>. In the example</w:t>
                </w:r>
                <w:r w:rsidR="00225BB1">
                  <w:t xml:space="preserve"> below</w:t>
                </w:r>
                <w:r>
                  <w:t xml:space="preserve">, </w:t>
                </w:r>
                <w:r w:rsidR="00B37476">
                  <w:t xml:space="preserve">to see the list of Microsoft Office files </w:t>
                </w:r>
                <w:r w:rsidR="00173032">
                  <w:t>in the</w:t>
                </w:r>
                <w:r w:rsidR="00B37476">
                  <w:t xml:space="preserve"> </w:t>
                </w:r>
                <w:r w:rsidR="00B37476" w:rsidRPr="00B37476">
                  <w:rPr>
                    <w:rStyle w:val="Strong"/>
                  </w:rPr>
                  <w:t>Result Viewer</w:t>
                </w:r>
                <w:r w:rsidR="00B37476">
                  <w:t xml:space="preserve">, click </w:t>
                </w:r>
                <w:r>
                  <w:t xml:space="preserve">the folders </w:t>
                </w:r>
                <w:r w:rsidRPr="00B37476">
                  <w:rPr>
                    <w:rStyle w:val="Strong"/>
                  </w:rPr>
                  <w:t>View</w:t>
                </w:r>
                <w:r>
                  <w:t xml:space="preserve">, </w:t>
                </w:r>
                <w:r w:rsidRPr="00B37476">
                  <w:rPr>
                    <w:rStyle w:val="Strong"/>
                  </w:rPr>
                  <w:t>File Types</w:t>
                </w:r>
                <w:r w:rsidR="00B37476">
                  <w:t xml:space="preserve">, </w:t>
                </w:r>
                <w:r w:rsidR="00B37476" w:rsidRPr="00B37476">
                  <w:rPr>
                    <w:rStyle w:val="Strong"/>
                  </w:rPr>
                  <w:t>Documents</w:t>
                </w:r>
                <w:r w:rsidR="00B37476">
                  <w:t xml:space="preserve">, and </w:t>
                </w:r>
                <w:r w:rsidR="00B37476" w:rsidRPr="00B37476">
                  <w:rPr>
                    <w:rStyle w:val="Strong"/>
                  </w:rPr>
                  <w:t>Office</w:t>
                </w:r>
                <w:r w:rsidR="00B37476">
                  <w:t>.</w:t>
                </w:r>
              </w:p>
              <w:p w:rsidR="005E555E" w:rsidRDefault="004B4DCB" w:rsidP="005E555E">
                <w:r>
                  <w:rPr>
                    <w:noProof/>
                    <w:lang w:eastAsia="en-CA" w:bidi="ar-SA"/>
                  </w:rPr>
                  <w:drawing>
                    <wp:inline distT="0" distB="0" distL="0" distR="0">
                      <wp:extent cx="3931920" cy="1474996"/>
                      <wp:effectExtent l="38100" t="57150" r="106680" b="87104"/>
                      <wp:docPr id="11" name="Picture 10" descr="ExtractFiles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1.png"/>
                              <pic:cNvPicPr/>
                            </pic:nvPicPr>
                            <pic:blipFill>
                              <a:blip r:embed="rId80" cstate="print"/>
                              <a:stretch>
                                <a:fillRect/>
                              </a:stretch>
                            </pic:blipFill>
                            <pic:spPr>
                              <a:xfrm>
                                <a:off x="0" y="0"/>
                                <a:ext cx="3931920" cy="147499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4DCB" w:rsidRDefault="00173032" w:rsidP="00B37476">
                <w:pPr>
                  <w:pStyle w:val="ListNumber"/>
                </w:pPr>
                <w:r>
                  <w:t>In the</w:t>
                </w:r>
                <w:r w:rsidR="00B37476">
                  <w:t xml:space="preserve"> </w:t>
                </w:r>
                <w:r w:rsidR="00B37476" w:rsidRPr="00612D51">
                  <w:rPr>
                    <w:rStyle w:val="Strong"/>
                  </w:rPr>
                  <w:t>Result Viewer</w:t>
                </w:r>
                <w:r w:rsidR="00B37476">
                  <w:t xml:space="preserve">, right-click the file or directory </w:t>
                </w:r>
                <w:r>
                  <w:t xml:space="preserve">that you want to extract and then click </w:t>
                </w:r>
                <w:r w:rsidRPr="00B37476">
                  <w:rPr>
                    <w:rStyle w:val="Strong"/>
                  </w:rPr>
                  <w:t>Extract File</w:t>
                </w:r>
                <w:r>
                  <w:t>.</w:t>
                </w:r>
              </w:p>
              <w:p w:rsidR="00B37476" w:rsidRDefault="00B37476" w:rsidP="00B37476">
                <w:r>
                  <w:rPr>
                    <w:noProof/>
                    <w:lang w:eastAsia="en-CA" w:bidi="ar-SA"/>
                  </w:rPr>
                  <w:drawing>
                    <wp:inline distT="0" distB="0" distL="0" distR="0">
                      <wp:extent cx="3931920" cy="1203931"/>
                      <wp:effectExtent l="38100" t="57150" r="106680" b="91469"/>
                      <wp:docPr id="23" name="Picture 19" descr="ExtractFiles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tep2.png"/>
                              <pic:cNvPicPr/>
                            </pic:nvPicPr>
                            <pic:blipFill>
                              <a:blip r:embed="rId81" cstate="print"/>
                              <a:stretch>
                                <a:fillRect/>
                              </a:stretch>
                            </pic:blipFill>
                            <pic:spPr>
                              <a:xfrm>
                                <a:off x="0" y="0"/>
                                <a:ext cx="3931920" cy="120393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E47CE8" w:rsidRDefault="00E47CE8" w:rsidP="00E47CE8"/>
              <w:p w:rsidR="00B37476" w:rsidRDefault="00B37476" w:rsidP="00173032">
                <w:pPr>
                  <w:pStyle w:val="ListContinue"/>
                </w:pPr>
                <w:r>
                  <w:lastRenderedPageBreak/>
                  <w:t>A new window opens to enable you to save the file.</w:t>
                </w:r>
              </w:p>
              <w:p w:rsidR="00331029" w:rsidRDefault="00B37476" w:rsidP="00331029">
                <w:r>
                  <w:rPr>
                    <w:noProof/>
                    <w:lang w:eastAsia="en-CA" w:bidi="ar-SA"/>
                  </w:rPr>
                  <w:drawing>
                    <wp:inline distT="0" distB="0" distL="0" distR="0">
                      <wp:extent cx="3931920" cy="2860434"/>
                      <wp:effectExtent l="38100" t="57150" r="106680" b="92316"/>
                      <wp:docPr id="25" name="Picture 24" descr="ExtractFil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FilesSave.png"/>
                              <pic:cNvPicPr/>
                            </pic:nvPicPr>
                            <pic:blipFill>
                              <a:blip r:embed="rId82" cstate="print"/>
                              <a:stretch>
                                <a:fillRect/>
                              </a:stretch>
                            </pic:blipFill>
                            <pic:spPr>
                              <a:xfrm>
                                <a:off x="0" y="0"/>
                                <a:ext cx="3931920" cy="28604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6DED" w:rsidRDefault="00B37476" w:rsidP="00331029">
                <w:pPr>
                  <w:pStyle w:val="ListNumber"/>
                </w:pPr>
                <w:r>
                  <w:t xml:space="preserve">If you want to save the file in a different directory, </w:t>
                </w:r>
                <w:r w:rsidR="008E3AB6">
                  <w:t>change to the directory where you want to store the file</w:t>
                </w:r>
                <w:r w:rsidR="00021D2F">
                  <w:t>.</w:t>
                </w:r>
                <w:r>
                  <w:t xml:space="preserve"> </w:t>
                </w:r>
              </w:p>
              <w:p w:rsidR="00B37476" w:rsidRDefault="00B37476" w:rsidP="00366DED">
                <w:pPr>
                  <w:pStyle w:val="ListNumberTable"/>
                  <w:framePr w:wrap="around"/>
                </w:pPr>
                <w:r>
                  <w:t xml:space="preserve">If you want to change the file name, in the </w:t>
                </w:r>
                <w:r w:rsidRPr="00B37476">
                  <w:rPr>
                    <w:rStyle w:val="Strong"/>
                  </w:rPr>
                  <w:t>File name</w:t>
                </w:r>
                <w:r>
                  <w:t xml:space="preserve"> box, type the file name you want to use. </w:t>
                </w:r>
              </w:p>
              <w:p w:rsidR="00B37476" w:rsidRDefault="00B37476" w:rsidP="00B37476">
                <w:pPr>
                  <w:pStyle w:val="ListNumber"/>
                </w:pPr>
                <w:r>
                  <w:t xml:space="preserve">Click </w:t>
                </w:r>
                <w:r w:rsidRPr="00B37476">
                  <w:rPr>
                    <w:rStyle w:val="Strong"/>
                  </w:rPr>
                  <w:t>Save</w:t>
                </w:r>
                <w:r>
                  <w:t xml:space="preserve">. The </w:t>
                </w:r>
                <w:r w:rsidRPr="00B37476">
                  <w:rPr>
                    <w:rStyle w:val="Strong"/>
                  </w:rPr>
                  <w:t>Information</w:t>
                </w:r>
                <w:r>
                  <w:t xml:space="preserve"> dialog box appears. </w:t>
                </w:r>
              </w:p>
              <w:p w:rsidR="00B37476" w:rsidRDefault="00B37476" w:rsidP="00B37476">
                <w:r>
                  <w:rPr>
                    <w:noProof/>
                    <w:lang w:eastAsia="en-CA" w:bidi="ar-SA"/>
                  </w:rPr>
                  <w:drawing>
                    <wp:inline distT="0" distB="0" distL="0" distR="0">
                      <wp:extent cx="2704762" cy="1722096"/>
                      <wp:effectExtent l="38100" t="57150" r="114638" b="87654"/>
                      <wp:docPr id="28" name="Picture 26" descr="FileExtra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tracted.png"/>
                              <pic:cNvPicPr/>
                            </pic:nvPicPr>
                            <pic:blipFill>
                              <a:blip r:embed="rId83" cstate="print"/>
                              <a:stretch>
                                <a:fillRect/>
                              </a:stretch>
                            </pic:blipFill>
                            <pic:spPr>
                              <a:xfrm>
                                <a:off x="0" y="0"/>
                                <a:ext cx="2704762" cy="172209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512D" w:rsidRDefault="009F04FE" w:rsidP="00F84A15">
                <w:pPr>
                  <w:pStyle w:val="ListNumber"/>
                </w:pPr>
                <w:r>
                  <w:t>To close the box, c</w:t>
                </w:r>
                <w:r w:rsidR="00B37476">
                  <w:t xml:space="preserve">lick </w:t>
                </w:r>
                <w:r w:rsidR="00B37476" w:rsidRPr="00B37476">
                  <w:rPr>
                    <w:rStyle w:val="Strong"/>
                  </w:rPr>
                  <w:t>OK</w:t>
                </w:r>
                <w:r w:rsidR="00B37476">
                  <w:t xml:space="preserve">. </w:t>
                </w:r>
              </w:p>
              <w:p w:rsidR="00B37476" w:rsidRDefault="00B37476" w:rsidP="00012FD4">
                <w:pPr>
                  <w:pStyle w:val="ListContinue"/>
                </w:pPr>
                <w:r>
                  <w:t>You have finished extracting the file.</w:t>
                </w:r>
              </w:p>
            </w:tc>
          </w:tr>
          <w:tr w:rsidR="00277509" w:rsidTr="00E47CE8">
            <w:tc>
              <w:tcPr>
                <w:tcW w:w="3240" w:type="dxa"/>
              </w:tcPr>
              <w:p w:rsidR="001C7A33" w:rsidRPr="001C7A33" w:rsidRDefault="001C7A33" w:rsidP="001C7A33">
                <w:pPr>
                  <w:pStyle w:val="Heading4"/>
                  <w:outlineLvl w:val="3"/>
                </w:pPr>
              </w:p>
            </w:tc>
            <w:tc>
              <w:tcPr>
                <w:tcW w:w="360" w:type="dxa"/>
              </w:tcPr>
              <w:p w:rsidR="00277509" w:rsidRDefault="00277509" w:rsidP="000C5BB5">
                <w:pPr>
                  <w:pStyle w:val="Heading2"/>
                  <w:outlineLvl w:val="1"/>
                </w:pPr>
              </w:p>
            </w:tc>
            <w:tc>
              <w:tcPr>
                <w:tcW w:w="6480" w:type="dxa"/>
              </w:tcPr>
              <w:p w:rsidR="00E47CE8" w:rsidRDefault="00E47CE8" w:rsidP="00E47CE8">
                <w:bookmarkStart w:id="111" w:name="_Toc351984467"/>
              </w:p>
              <w:p w:rsidR="00277509" w:rsidRDefault="00277509" w:rsidP="000C5BB5">
                <w:pPr>
                  <w:pStyle w:val="Heading2"/>
                  <w:outlineLvl w:val="1"/>
                </w:pPr>
                <w:bookmarkStart w:id="112" w:name="_Toc367192554"/>
                <w:r>
                  <w:lastRenderedPageBreak/>
                  <w:t>Extracting Unallocated Disk Space</w:t>
                </w:r>
                <w:bookmarkEnd w:id="111"/>
                <w:bookmarkEnd w:id="112"/>
              </w:p>
              <w:p w:rsidR="00D4245A" w:rsidRDefault="00D4245A" w:rsidP="00D4245A">
                <w:r>
                  <w:t>Unallocated disk space is composed of chunks of the file system that are not currently in use. Unallocated space can store deleted files and other interesting artifacts.</w:t>
                </w:r>
              </w:p>
              <w:p w:rsidR="00021D2F" w:rsidRDefault="00021D2F" w:rsidP="00D4245A">
                <w:r>
                  <w:t>You can extract the individual contents of the unallocated space using the same steps as extracting individual files, or you can extract the space to a single file.</w:t>
                </w:r>
              </w:p>
              <w:p w:rsidR="00E64DE2" w:rsidRPr="00D4245A" w:rsidRDefault="00021D2F" w:rsidP="00D4245A">
                <w:r>
                  <w:t>In the image, unallocated space is stored in blocks with distinct locations on the system. However, because of the way various carving tools work, it may be more useful to collect the data into a single, large file.</w:t>
                </w:r>
              </w:p>
            </w:tc>
          </w:tr>
          <w:tr w:rsidR="00D4245A" w:rsidTr="00612D51">
            <w:tc>
              <w:tcPr>
                <w:tcW w:w="3240" w:type="dxa"/>
              </w:tcPr>
              <w:p w:rsidR="00470387" w:rsidRDefault="00D70927" w:rsidP="00470387">
                <w:pPr>
                  <w:pStyle w:val="Heading4"/>
                  <w:outlineLvl w:val="3"/>
                </w:pPr>
                <w:r>
                  <w:lastRenderedPageBreak/>
                  <w:t>To extract unallocated space as individual b</w:t>
                </w:r>
                <w:r w:rsidR="00D4245A">
                  <w:t>locks</w:t>
                </w:r>
                <w:r w:rsidR="00086381">
                  <w:fldChar w:fldCharType="begin"/>
                </w:r>
                <w:r w:rsidR="00563B9F">
                  <w:instrText xml:space="preserve"> XE "</w:instrText>
                </w:r>
                <w:r w:rsidR="00563B9F" w:rsidRPr="00B9020A">
                  <w:instrText xml:space="preserve">unallocated </w:instrText>
                </w:r>
                <w:r w:rsidR="009B708D">
                  <w:instrText xml:space="preserve">disk </w:instrText>
                </w:r>
                <w:r w:rsidR="00563B9F" w:rsidRPr="00B9020A">
                  <w:instrText>space: extract</w:instrText>
                </w:r>
                <w:r w:rsidR="00920D11">
                  <w:instrText>ing</w:instrText>
                </w:r>
                <w:r w:rsidR="00563B9F" w:rsidRPr="00B9020A">
                  <w:instrText xml:space="preserve"> unallocated space as individual blocks</w:instrText>
                </w:r>
                <w:r w:rsidR="00563B9F">
                  <w:instrText xml:space="preserve">" </w:instrText>
                </w:r>
                <w:r w:rsidR="00086381">
                  <w:fldChar w:fldCharType="end"/>
                </w:r>
                <w:r w:rsidR="00086381">
                  <w:fldChar w:fldCharType="begin"/>
                </w:r>
                <w:r w:rsidR="00563B9F">
                  <w:instrText xml:space="preserve"> XE "</w:instrText>
                </w:r>
                <w:r w:rsidR="00563B9F" w:rsidRPr="003B2C83">
                  <w:instrText>extract files: extract</w:instrText>
                </w:r>
                <w:r w:rsidR="00920D11">
                  <w:instrText>ing</w:instrText>
                </w:r>
                <w:r w:rsidR="00563B9F" w:rsidRPr="003B2C83">
                  <w:instrText xml:space="preserve"> unallocated </w:instrText>
                </w:r>
                <w:r w:rsidR="00920D11">
                  <w:instrText xml:space="preserve">disk </w:instrText>
                </w:r>
                <w:r w:rsidR="00563B9F" w:rsidRPr="003B2C83">
                  <w:instrText>space as individual blocks</w:instrText>
                </w:r>
                <w:r w:rsidR="00563B9F">
                  <w:instrText xml:space="preserve">" </w:instrText>
                </w:r>
                <w:r w:rsidR="00086381">
                  <w:fldChar w:fldCharType="end"/>
                </w:r>
              </w:p>
              <w:tbl>
                <w:tblPr>
                  <w:tblStyle w:val="ColumnTable"/>
                  <w:tblW w:w="3060" w:type="dxa"/>
                  <w:tblLayout w:type="fixed"/>
                  <w:tblCellMar>
                    <w:top w:w="72" w:type="dxa"/>
                    <w:left w:w="0" w:type="dxa"/>
                    <w:right w:w="115" w:type="dxa"/>
                  </w:tblCellMar>
                  <w:tblLook w:val="04A0"/>
                </w:tblPr>
                <w:tblGrid>
                  <w:gridCol w:w="717"/>
                  <w:gridCol w:w="2343"/>
                </w:tblGrid>
                <w:tr w:rsidR="00470387" w:rsidTr="009305D2">
                  <w:trPr>
                    <w:trHeight w:val="632"/>
                  </w:trPr>
                  <w:tc>
                    <w:tcPr>
                      <w:tcW w:w="1172" w:type="pct"/>
                    </w:tcPr>
                    <w:p w:rsidR="00470387" w:rsidRDefault="00470387" w:rsidP="009305D2">
                      <w:pPr>
                        <w:pStyle w:val="List2"/>
                        <w:ind w:left="0" w:firstLine="0"/>
                      </w:pPr>
                      <w:r>
                        <w:rPr>
                          <w:noProof/>
                          <w:lang w:eastAsia="en-CA" w:bidi="ar-SA"/>
                        </w:rPr>
                        <w:drawing>
                          <wp:inline distT="0" distB="0" distL="0" distR="0">
                            <wp:extent cx="370698" cy="369052"/>
                            <wp:effectExtent l="19050" t="0" r="0" b="0"/>
                            <wp:docPr id="105" name="Picture 1" descr="C:\Users\Julia\AppData\Local\Microsoft\Windows\Temporary Internet Files\Content.IE5\VH6YDC32\MC9003259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Temporary Internet Files\Content.IE5\VH6YDC32\MC900325958[1].wmf"/>
                                    <pic:cNvPicPr>
                                      <a:picLocks noChangeAspect="1" noChangeArrowheads="1"/>
                                    </pic:cNvPicPr>
                                  </pic:nvPicPr>
                                  <pic:blipFill>
                                    <a:blip r:embed="rId21" cstate="print"/>
                                    <a:srcRect/>
                                    <a:stretch>
                                      <a:fillRect/>
                                    </a:stretch>
                                  </pic:blipFill>
                                  <pic:spPr bwMode="auto">
                                    <a:xfrm>
                                      <a:off x="0" y="0"/>
                                      <a:ext cx="370698" cy="369052"/>
                                    </a:xfrm>
                                    <a:prstGeom prst="rect">
                                      <a:avLst/>
                                    </a:prstGeom>
                                    <a:noFill/>
                                    <a:ln w="9525">
                                      <a:noFill/>
                                      <a:miter lim="800000"/>
                                      <a:headEnd/>
                                      <a:tailEnd/>
                                    </a:ln>
                                  </pic:spPr>
                                </pic:pic>
                              </a:graphicData>
                            </a:graphic>
                          </wp:inline>
                        </w:drawing>
                      </w:r>
                    </w:p>
                  </w:tc>
                  <w:tc>
                    <w:tcPr>
                      <w:tcW w:w="3828" w:type="pct"/>
                    </w:tcPr>
                    <w:p w:rsidR="00470387" w:rsidRDefault="00470387" w:rsidP="009305D2">
                      <w:pPr>
                        <w:pStyle w:val="List2"/>
                        <w:ind w:left="0" w:firstLine="0"/>
                      </w:pPr>
                      <w:r>
                        <w:t xml:space="preserve">See the picture below if you need to locate the </w:t>
                      </w:r>
                      <w:r w:rsidRPr="00F85F78">
                        <w:rPr>
                          <w:rStyle w:val="Strong"/>
                        </w:rPr>
                        <w:t>Result Viewer</w:t>
                      </w:r>
                      <w:r>
                        <w:t xml:space="preserve">, or the </w:t>
                      </w:r>
                      <w:r w:rsidRPr="007F4A4D">
                        <w:rPr>
                          <w:rStyle w:val="Strong"/>
                        </w:rPr>
                        <w:t>Data Explorer</w:t>
                      </w:r>
                      <w:r>
                        <w:t>.</w:t>
                      </w:r>
                    </w:p>
                  </w:tc>
                </w:tr>
                <w:tr w:rsidR="00470387" w:rsidTr="009305D2">
                  <w:trPr>
                    <w:trHeight w:val="632"/>
                  </w:trPr>
                  <w:tc>
                    <w:tcPr>
                      <w:tcW w:w="5000" w:type="pct"/>
                      <w:gridSpan w:val="2"/>
                    </w:tcPr>
                    <w:p w:rsidR="00470387" w:rsidRDefault="00470387" w:rsidP="009305D2">
                      <w:pPr>
                        <w:pStyle w:val="List2"/>
                        <w:ind w:left="0" w:firstLine="0"/>
                      </w:pPr>
                      <w:r>
                        <w:rPr>
                          <w:noProof/>
                          <w:lang w:eastAsia="en-CA" w:bidi="ar-SA"/>
                        </w:rPr>
                        <w:drawing>
                          <wp:inline distT="0" distB="0" distL="0" distR="0">
                            <wp:extent cx="1916000" cy="1057275"/>
                            <wp:effectExtent l="19050" t="0" r="8050" b="0"/>
                            <wp:docPr id="106" name="Picture 78" descr="MainWindowInne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InnerLabels.png"/>
                                    <pic:cNvPicPr/>
                                  </pic:nvPicPr>
                                  <pic:blipFill>
                                    <a:blip r:embed="rId34" cstate="print"/>
                                    <a:srcRect/>
                                    <a:stretch>
                                      <a:fillRect/>
                                    </a:stretch>
                                  </pic:blipFill>
                                  <pic:spPr>
                                    <a:xfrm>
                                      <a:off x="0" y="0"/>
                                      <a:ext cx="1916000" cy="1057275"/>
                                    </a:xfrm>
                                    <a:prstGeom prst="rect">
                                      <a:avLst/>
                                    </a:prstGeom>
                                  </pic:spPr>
                                </pic:pic>
                              </a:graphicData>
                            </a:graphic>
                          </wp:inline>
                        </w:drawing>
                      </w:r>
                    </w:p>
                  </w:tc>
                </w:tr>
              </w:tbl>
              <w:p w:rsidR="00470387" w:rsidRPr="00470387" w:rsidRDefault="00470387" w:rsidP="00470387"/>
            </w:tc>
            <w:tc>
              <w:tcPr>
                <w:tcW w:w="360" w:type="dxa"/>
              </w:tcPr>
              <w:p w:rsidR="00D4245A" w:rsidRDefault="00D4245A" w:rsidP="000C5BB5">
                <w:pPr>
                  <w:pStyle w:val="Heading2"/>
                  <w:outlineLvl w:val="1"/>
                </w:pPr>
              </w:p>
            </w:tc>
            <w:tc>
              <w:tcPr>
                <w:tcW w:w="6480" w:type="dxa"/>
              </w:tcPr>
              <w:p w:rsidR="00470387" w:rsidRDefault="00173032" w:rsidP="00D4245A">
                <w:pPr>
                  <w:pStyle w:val="ListNumber"/>
                  <w:numPr>
                    <w:ilvl w:val="0"/>
                    <w:numId w:val="32"/>
                  </w:numPr>
                </w:pPr>
                <w:r>
                  <w:t>In the</w:t>
                </w:r>
                <w:r w:rsidR="00021D2F">
                  <w:t xml:space="preserve"> </w:t>
                </w:r>
                <w:r w:rsidR="00021D2F" w:rsidRPr="00021D2F">
                  <w:rPr>
                    <w:rStyle w:val="Strong"/>
                  </w:rPr>
                  <w:t>Data Explorer</w:t>
                </w:r>
                <w:r w:rsidR="00086381">
                  <w:rPr>
                    <w:rStyle w:val="Strong"/>
                  </w:rPr>
                  <w:fldChar w:fldCharType="begin"/>
                </w:r>
                <w:r w:rsidR="00611352">
                  <w:instrText xml:space="preserve"> XE "</w:instrText>
                </w:r>
                <w:r w:rsidR="00920D11">
                  <w:rPr>
                    <w:rStyle w:val="Strong"/>
                  </w:rPr>
                  <w:instrText>data e</w:instrText>
                </w:r>
                <w:r w:rsidR="00611352" w:rsidRPr="00C05AF3">
                  <w:rPr>
                    <w:rStyle w:val="Strong"/>
                  </w:rPr>
                  <w:instrText>xplorer</w:instrText>
                </w:r>
                <w:r w:rsidR="00920D11">
                  <w:rPr>
                    <w:rStyle w:val="Strong"/>
                  </w:rPr>
                  <w:instrText>:unallocated disk space</w:instrText>
                </w:r>
                <w:r w:rsidR="00611352">
                  <w:instrText xml:space="preserve">" </w:instrText>
                </w:r>
                <w:r w:rsidR="00086381">
                  <w:rPr>
                    <w:rStyle w:val="Strong"/>
                  </w:rPr>
                  <w:fldChar w:fldCharType="end"/>
                </w:r>
                <w:r w:rsidR="00021D2F">
                  <w:t>, under the folder for t</w:t>
                </w:r>
                <w:r w:rsidR="00470387">
                  <w:t xml:space="preserve">he image name, click the volume (in the example below, the volume is </w:t>
                </w:r>
                <w:r w:rsidR="00470387" w:rsidRPr="00470387">
                  <w:rPr>
                    <w:rStyle w:val="Strong"/>
                  </w:rPr>
                  <w:t>vol2</w:t>
                </w:r>
                <w:r w:rsidR="00470387">
                  <w:t xml:space="preserve">) </w:t>
                </w:r>
                <w:r w:rsidR="00021D2F">
                  <w:t xml:space="preserve">and click the folder </w:t>
                </w:r>
                <w:r w:rsidR="00021D2F" w:rsidRPr="00021D2F">
                  <w:rPr>
                    <w:rStyle w:val="Strong"/>
                  </w:rPr>
                  <w:t>Unalloc</w:t>
                </w:r>
                <w:r w:rsidR="00086381">
                  <w:rPr>
                    <w:rStyle w:val="Strong"/>
                  </w:rPr>
                  <w:fldChar w:fldCharType="begin"/>
                </w:r>
                <w:r w:rsidR="009B708D">
                  <w:instrText xml:space="preserve"> XE "</w:instrText>
                </w:r>
                <w:r w:rsidR="00920D11">
                  <w:instrText>unallocated disk space:u</w:instrText>
                </w:r>
                <w:r w:rsidR="009B708D" w:rsidRPr="004A7DE5">
                  <w:instrText>nalloc</w:instrText>
                </w:r>
                <w:r w:rsidR="009B708D">
                  <w:instrText xml:space="preserve">" </w:instrText>
                </w:r>
                <w:r w:rsidR="00086381">
                  <w:rPr>
                    <w:rStyle w:val="Strong"/>
                  </w:rPr>
                  <w:fldChar w:fldCharType="end"/>
                </w:r>
                <w:r w:rsidR="00021D2F">
                  <w:t>.</w:t>
                </w:r>
              </w:p>
              <w:p w:rsidR="00D4245A" w:rsidRDefault="00021D2F" w:rsidP="00D4245A">
                <w:r>
                  <w:rPr>
                    <w:noProof/>
                    <w:lang w:eastAsia="en-CA" w:bidi="ar-SA"/>
                  </w:rPr>
                  <w:drawing>
                    <wp:inline distT="0" distB="0" distL="0" distR="0">
                      <wp:extent cx="2822374" cy="2638095"/>
                      <wp:effectExtent l="38100" t="57150" r="111326" b="86055"/>
                      <wp:docPr id="30" name="Picture 29" descr="Unallo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llocTree.png"/>
                              <pic:cNvPicPr/>
                            </pic:nvPicPr>
                            <pic:blipFill>
                              <a:blip r:embed="rId84" cstate="print"/>
                              <a:stretch>
                                <a:fillRect/>
                              </a:stretch>
                            </pic:blipFill>
                            <pic:spPr>
                              <a:xfrm>
                                <a:off x="0" y="0"/>
                                <a:ext cx="2822374" cy="263809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6165" w:rsidRDefault="00021D2F" w:rsidP="00E47CE8">
                <w:pPr>
                  <w:pStyle w:val="ListNumber"/>
                </w:pPr>
                <w:r>
                  <w:t xml:space="preserve">The list of files appears </w:t>
                </w:r>
                <w:r w:rsidR="00173032">
                  <w:t>in the</w:t>
                </w:r>
                <w:r>
                  <w:t xml:space="preserve"> </w:t>
                </w:r>
                <w:r w:rsidRPr="00021D2F">
                  <w:rPr>
                    <w:rStyle w:val="Strong"/>
                  </w:rPr>
                  <w:t>Result Viewer</w:t>
                </w:r>
                <w:r w:rsidR="00086381">
                  <w:rPr>
                    <w:rStyle w:val="Strong"/>
                  </w:rPr>
                  <w:fldChar w:fldCharType="begin"/>
                </w:r>
                <w:r w:rsidR="00E115E1">
                  <w:instrText xml:space="preserve"> XE "</w:instrText>
                </w:r>
                <w:r w:rsidR="00920D11">
                  <w:rPr>
                    <w:rStyle w:val="Strong"/>
                  </w:rPr>
                  <w:instrText xml:space="preserve">result </w:instrText>
                </w:r>
                <w:r w:rsidR="00661402">
                  <w:rPr>
                    <w:rStyle w:val="Strong"/>
                  </w:rPr>
                  <w:instrText>v</w:instrText>
                </w:r>
                <w:r w:rsidR="00E115E1" w:rsidRPr="0002492A">
                  <w:rPr>
                    <w:rStyle w:val="Strong"/>
                  </w:rPr>
                  <w:instrText>iewer</w:instrText>
                </w:r>
                <w:r w:rsidR="00920D11">
                  <w:rPr>
                    <w:rStyle w:val="Strong"/>
                  </w:rPr>
                  <w:instrText>:unalloc</w:instrText>
                </w:r>
                <w:r w:rsidR="00E115E1">
                  <w:instrText xml:space="preserve">" </w:instrText>
                </w:r>
                <w:r w:rsidR="00086381">
                  <w:rPr>
                    <w:rStyle w:val="Strong"/>
                  </w:rPr>
                  <w:fldChar w:fldCharType="end"/>
                </w:r>
                <w:r>
                  <w:t xml:space="preserve">. </w:t>
                </w:r>
                <w:r w:rsidR="00D4245A">
                  <w:t xml:space="preserve">You can extract </w:t>
                </w:r>
                <w:r w:rsidR="00470387">
                  <w:t>the file</w:t>
                </w:r>
                <w:r w:rsidR="00D4245A">
                  <w:t xml:space="preserve"> </w:t>
                </w:r>
                <w:r w:rsidR="00906165">
                  <w:t xml:space="preserve">using the same steps you use to </w:t>
                </w:r>
                <w:r w:rsidR="00D4245A">
                  <w:t>extract</w:t>
                </w:r>
                <w:r w:rsidR="00086381">
                  <w:fldChar w:fldCharType="begin"/>
                </w:r>
                <w:r w:rsidR="00A85F7C">
                  <w:instrText xml:space="preserve"> XE "</w:instrText>
                </w:r>
                <w:r w:rsidR="00A85F7C" w:rsidRPr="00D87D4E">
                  <w:instrText>export</w:instrText>
                </w:r>
                <w:r w:rsidR="00A85F7C">
                  <w:instrText>" \t "</w:instrText>
                </w:r>
                <w:r w:rsidR="00A85F7C" w:rsidRPr="00BC6F63">
                  <w:rPr>
                    <w:rFonts w:asciiTheme="minorHAnsi" w:hAnsiTheme="minorHAnsi"/>
                    <w:i/>
                  </w:rPr>
                  <w:instrText>See</w:instrText>
                </w:r>
                <w:r w:rsidR="00A85F7C" w:rsidRPr="00BC6F63">
                  <w:rPr>
                    <w:rFonts w:asciiTheme="minorHAnsi" w:hAnsiTheme="minorHAnsi"/>
                  </w:rPr>
                  <w:instrText xml:space="preserve"> </w:instrText>
                </w:r>
                <w:r w:rsidR="00A85F7C" w:rsidRPr="00BC6F63">
                  <w:instrText>extract</w:instrText>
                </w:r>
                <w:r w:rsidR="00A85F7C">
                  <w:instrText xml:space="preserve">" </w:instrText>
                </w:r>
                <w:r w:rsidR="00086381">
                  <w:fldChar w:fldCharType="end"/>
                </w:r>
                <w:r w:rsidR="00D4245A">
                  <w:t xml:space="preserve"> any other </w:t>
                </w:r>
                <w:r w:rsidR="00906165">
                  <w:t xml:space="preserve">file </w:t>
                </w:r>
                <w:r w:rsidR="00D4245A">
                  <w:t xml:space="preserve">type </w:t>
                </w:r>
                <w:r>
                  <w:t>under</w:t>
                </w:r>
                <w:r w:rsidR="00D4245A">
                  <w:t xml:space="preserve"> the </w:t>
                </w:r>
                <w:r w:rsidR="00D4245A" w:rsidRPr="00021D2F">
                  <w:rPr>
                    <w:rStyle w:val="Strong"/>
                  </w:rPr>
                  <w:t>Directory Tree</w:t>
                </w:r>
                <w:r w:rsidR="00D4245A">
                  <w:t xml:space="preserve"> </w:t>
                </w:r>
                <w:r>
                  <w:t xml:space="preserve">tab </w:t>
                </w:r>
                <w:r w:rsidR="00D4245A">
                  <w:t xml:space="preserve">of the </w:t>
                </w:r>
                <w:r w:rsidR="00D4245A" w:rsidRPr="00021D2F">
                  <w:rPr>
                    <w:rStyle w:val="Strong"/>
                  </w:rPr>
                  <w:t>Data Explorer</w:t>
                </w:r>
                <w:r w:rsidR="009F04FE">
                  <w:t xml:space="preserve"> (see “</w:t>
                </w:r>
                <w:r w:rsidR="00086381">
                  <w:fldChar w:fldCharType="begin"/>
                </w:r>
                <w:r w:rsidR="009F04FE">
                  <w:instrText xml:space="preserve"> REF _Ref353619920 \h </w:instrText>
                </w:r>
                <w:r w:rsidR="00086381">
                  <w:fldChar w:fldCharType="separate"/>
                </w:r>
                <w:r w:rsidR="00E47CE8">
                  <w:t>To extract file and directory contents</w:t>
                </w:r>
                <w:r w:rsidR="00086381">
                  <w:fldChar w:fldCharType="end"/>
                </w:r>
                <w:r w:rsidR="009F04FE">
                  <w:t xml:space="preserve">” on page </w:t>
                </w:r>
                <w:r w:rsidR="00086381">
                  <w:fldChar w:fldCharType="begin"/>
                </w:r>
                <w:r w:rsidR="009F04FE">
                  <w:instrText xml:space="preserve"> PAGEREF _Ref353619920 \h </w:instrText>
                </w:r>
                <w:r w:rsidR="00086381">
                  <w:fldChar w:fldCharType="separate"/>
                </w:r>
                <w:r w:rsidR="001A1EB2">
                  <w:rPr>
                    <w:noProof/>
                  </w:rPr>
                  <w:t>52</w:t>
                </w:r>
                <w:r w:rsidR="00086381">
                  <w:fldChar w:fldCharType="end"/>
                </w:r>
                <w:r w:rsidR="009F04FE">
                  <w:t>).</w:t>
                </w:r>
              </w:p>
              <w:p w:rsidR="00E47CE8" w:rsidRDefault="00E47CE8" w:rsidP="00E47CE8"/>
            </w:tc>
          </w:tr>
          <w:tr w:rsidR="00D4245A" w:rsidTr="00612D51">
            <w:tc>
              <w:tcPr>
                <w:tcW w:w="3240" w:type="dxa"/>
              </w:tcPr>
              <w:p w:rsidR="00906165" w:rsidRDefault="00906165" w:rsidP="004D75FC">
                <w:pPr>
                  <w:pStyle w:val="Heading4"/>
                  <w:outlineLvl w:val="3"/>
                </w:pPr>
              </w:p>
              <w:p w:rsidR="00D4245A" w:rsidRDefault="00D70927" w:rsidP="004D75FC">
                <w:pPr>
                  <w:pStyle w:val="Heading4"/>
                  <w:outlineLvl w:val="3"/>
                </w:pPr>
                <w:r>
                  <w:lastRenderedPageBreak/>
                  <w:t>To extract unallocated space into a single f</w:t>
                </w:r>
                <w:r w:rsidR="00D4245A">
                  <w:t>ile</w:t>
                </w:r>
                <w:r w:rsidR="00086381">
                  <w:fldChar w:fldCharType="begin"/>
                </w:r>
                <w:r w:rsidR="00563B9F">
                  <w:instrText xml:space="preserve"> XE "</w:instrText>
                </w:r>
                <w:r w:rsidR="00563B9F" w:rsidRPr="00EB6C4B">
                  <w:instrText>unallocated disk space:extract</w:instrText>
                </w:r>
                <w:r w:rsidR="004D75FC">
                  <w:instrText>ing</w:instrText>
                </w:r>
                <w:r w:rsidR="00563B9F" w:rsidRPr="00EB6C4B">
                  <w:instrText xml:space="preserve"> unallocated space into a single file</w:instrText>
                </w:r>
                <w:r w:rsidR="00563B9F">
                  <w:instrText xml:space="preserve">" </w:instrText>
                </w:r>
                <w:r w:rsidR="00086381">
                  <w:fldChar w:fldCharType="end"/>
                </w:r>
                <w:r w:rsidR="00086381">
                  <w:fldChar w:fldCharType="begin"/>
                </w:r>
                <w:r w:rsidR="00563B9F">
                  <w:instrText xml:space="preserve"> XE "</w:instrText>
                </w:r>
                <w:r w:rsidR="00563B9F" w:rsidRPr="009D66FB">
                  <w:instrText>deleted files</w:instrText>
                </w:r>
                <w:r w:rsidR="00563B9F">
                  <w:instrText>" \t "</w:instrText>
                </w:r>
                <w:r w:rsidR="00563B9F" w:rsidRPr="00DE51E5">
                  <w:rPr>
                    <w:rFonts w:asciiTheme="minorHAnsi" w:hAnsiTheme="minorHAnsi"/>
                    <w:i/>
                  </w:rPr>
                  <w:instrText>See</w:instrText>
                </w:r>
                <w:r w:rsidR="00563B9F" w:rsidRPr="00DE51E5">
                  <w:rPr>
                    <w:rFonts w:asciiTheme="minorHAnsi" w:hAnsiTheme="minorHAnsi"/>
                  </w:rPr>
                  <w:instrText xml:space="preserve"> unallocated disk space</w:instrText>
                </w:r>
                <w:r w:rsidR="00563B9F">
                  <w:instrText xml:space="preserve">" </w:instrText>
                </w:r>
                <w:r w:rsidR="00086381">
                  <w:fldChar w:fldCharType="end"/>
                </w:r>
              </w:p>
            </w:tc>
            <w:tc>
              <w:tcPr>
                <w:tcW w:w="360" w:type="dxa"/>
              </w:tcPr>
              <w:p w:rsidR="00D4245A" w:rsidRDefault="00D4245A" w:rsidP="000C5BB5">
                <w:pPr>
                  <w:pStyle w:val="Heading2"/>
                  <w:outlineLvl w:val="1"/>
                </w:pPr>
              </w:p>
            </w:tc>
            <w:tc>
              <w:tcPr>
                <w:tcW w:w="6480" w:type="dxa"/>
              </w:tcPr>
              <w:p w:rsidR="00E47CE8" w:rsidRDefault="00E47CE8" w:rsidP="00E47CE8"/>
              <w:p w:rsidR="00D4245A" w:rsidRDefault="00173032" w:rsidP="00906165">
                <w:pPr>
                  <w:pStyle w:val="ListNumber"/>
                  <w:numPr>
                    <w:ilvl w:val="0"/>
                    <w:numId w:val="40"/>
                  </w:numPr>
                </w:pPr>
                <w:r>
                  <w:lastRenderedPageBreak/>
                  <w:t>In the</w:t>
                </w:r>
                <w:r w:rsidR="00021D2F">
                  <w:t xml:space="preserve"> </w:t>
                </w:r>
                <w:r w:rsidR="00021D2F" w:rsidRPr="00021D2F">
                  <w:rPr>
                    <w:rStyle w:val="Strong"/>
                  </w:rPr>
                  <w:t>Data Explorer</w:t>
                </w:r>
                <w:r w:rsidR="00021D2F">
                  <w:t xml:space="preserve">, under the </w:t>
                </w:r>
                <w:r w:rsidR="0044107A" w:rsidRPr="00D70927">
                  <w:rPr>
                    <w:rStyle w:val="Strong"/>
                  </w:rPr>
                  <w:t>Images</w:t>
                </w:r>
                <w:r w:rsidR="0044107A">
                  <w:t xml:space="preserve"> folder, right-click </w:t>
                </w:r>
                <w:r w:rsidR="00021D2F">
                  <w:t>the image name</w:t>
                </w:r>
                <w:r>
                  <w:t xml:space="preserve"> and then click </w:t>
                </w:r>
                <w:r w:rsidRPr="0044107A">
                  <w:rPr>
                    <w:rStyle w:val="Strong"/>
                  </w:rPr>
                  <w:t>Extract Unallocated Space to Single Files</w:t>
                </w:r>
                <w:r>
                  <w:t>.</w:t>
                </w:r>
              </w:p>
              <w:p w:rsidR="007313C3" w:rsidRDefault="0044107A" w:rsidP="00D46C4C">
                <w:r>
                  <w:rPr>
                    <w:noProof/>
                    <w:lang w:eastAsia="en-CA" w:bidi="ar-SA"/>
                  </w:rPr>
                  <w:drawing>
                    <wp:inline distT="0" distB="0" distL="0" distR="0">
                      <wp:extent cx="3742857" cy="1653820"/>
                      <wp:effectExtent l="38100" t="57150" r="105243" b="98780"/>
                      <wp:docPr id="32" name="Picture 31" descr="ExtractUnal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png"/>
                              <pic:cNvPicPr/>
                            </pic:nvPicPr>
                            <pic:blipFill>
                              <a:blip r:embed="rId85" cstate="print"/>
                              <a:stretch>
                                <a:fillRect/>
                              </a:stretch>
                            </pic:blipFill>
                            <pic:spPr>
                              <a:xfrm>
                                <a:off x="0" y="0"/>
                                <a:ext cx="3742857" cy="165382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107A" w:rsidRDefault="0044107A" w:rsidP="00173032">
                <w:pPr>
                  <w:pStyle w:val="ListContinue"/>
                </w:pPr>
                <w:r>
                  <w:t xml:space="preserve">The </w:t>
                </w:r>
                <w:r w:rsidRPr="00D70927">
                  <w:rPr>
                    <w:rStyle w:val="Strong"/>
                  </w:rPr>
                  <w:t xml:space="preserve">Select </w:t>
                </w:r>
                <w:r w:rsidR="00D70927" w:rsidRPr="00D70927">
                  <w:rPr>
                    <w:rStyle w:val="Strong"/>
                  </w:rPr>
                  <w:t>directory</w:t>
                </w:r>
                <w:r w:rsidRPr="00D70927">
                  <w:rPr>
                    <w:rStyle w:val="Strong"/>
                  </w:rPr>
                  <w:t xml:space="preserve"> to save to</w:t>
                </w:r>
                <w:r>
                  <w:t xml:space="preserve"> </w:t>
                </w:r>
                <w:r w:rsidR="00D70927">
                  <w:t>w</w:t>
                </w:r>
                <w:r>
                  <w:t>indow appears.</w:t>
                </w:r>
              </w:p>
              <w:p w:rsidR="0044107A" w:rsidRPr="002A24B4" w:rsidRDefault="0044107A" w:rsidP="0044107A">
                <w:pPr>
                  <w:rPr>
                    <w:rStyle w:val="Emphasis"/>
                  </w:rPr>
                </w:pPr>
                <w:r>
                  <w:rPr>
                    <w:noProof/>
                    <w:lang w:eastAsia="en-CA" w:bidi="ar-SA"/>
                  </w:rPr>
                  <w:drawing>
                    <wp:inline distT="0" distB="0" distL="0" distR="0">
                      <wp:extent cx="3931920" cy="2860434"/>
                      <wp:effectExtent l="38100" t="57150" r="106680" b="92316"/>
                      <wp:docPr id="48" name="Picture 47" descr="ExtractUnalloc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UnallocSave.png"/>
                              <pic:cNvPicPr/>
                            </pic:nvPicPr>
                            <pic:blipFill>
                              <a:blip r:embed="rId86" cstate="print"/>
                              <a:stretch>
                                <a:fillRect/>
                              </a:stretch>
                            </pic:blipFill>
                            <pic:spPr>
                              <a:xfrm>
                                <a:off x="0" y="0"/>
                                <a:ext cx="3931920" cy="286043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4A9C" w:rsidRDefault="0044107A" w:rsidP="00D70927">
                <w:pPr>
                  <w:pStyle w:val="ListNumber"/>
                </w:pPr>
                <w:r>
                  <w:t>If you want to save the file</w:t>
                </w:r>
                <w:r w:rsidR="00D70927">
                  <w:t>s</w:t>
                </w:r>
                <w:r>
                  <w:t xml:space="preserve"> in a different directory, </w:t>
                </w:r>
                <w:r w:rsidR="001F5860" w:rsidRPr="001F5860">
                  <w:t>change to the directory where you want to save the file</w:t>
                </w:r>
                <w:r>
                  <w:t xml:space="preserve">. Click </w:t>
                </w:r>
                <w:r w:rsidRPr="0044107A">
                  <w:rPr>
                    <w:rStyle w:val="Strong"/>
                  </w:rPr>
                  <w:t>Save</w:t>
                </w:r>
                <w:r>
                  <w:t xml:space="preserve">. </w:t>
                </w:r>
              </w:p>
              <w:p w:rsidR="003C4A9C" w:rsidRDefault="003C4A9C" w:rsidP="003C4A9C"/>
              <w:p w:rsidR="003C4A9C" w:rsidRDefault="003C4A9C" w:rsidP="003C4A9C"/>
              <w:p w:rsidR="003C4A9C" w:rsidRDefault="003C4A9C" w:rsidP="003C4A9C"/>
              <w:p w:rsidR="0044107A" w:rsidRDefault="0044107A" w:rsidP="003C4A9C">
                <w:r>
                  <w:lastRenderedPageBreak/>
                  <w:t>The progress indicator in the bottom right corner of the screen shows the status of the extraction.</w:t>
                </w:r>
                <w:r w:rsidR="00D70927">
                  <w:t xml:space="preserve"> A message appears when the process completes.</w:t>
                </w:r>
              </w:p>
              <w:p w:rsidR="0044107A" w:rsidRDefault="00D70927" w:rsidP="0044107A">
                <w:r>
                  <w:rPr>
                    <w:noProof/>
                    <w:lang w:eastAsia="en-CA" w:bidi="ar-SA"/>
                  </w:rPr>
                  <w:drawing>
                    <wp:inline distT="0" distB="0" distL="0" distR="0">
                      <wp:extent cx="3931920" cy="903262"/>
                      <wp:effectExtent l="38100" t="57150" r="106680" b="87338"/>
                      <wp:docPr id="68" name="Picture 67" descr="ExtractComplet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CompleteMessage.png"/>
                              <pic:cNvPicPr/>
                            </pic:nvPicPr>
                            <pic:blipFill>
                              <a:blip r:embed="rId87" cstate="print"/>
                              <a:stretch>
                                <a:fillRect/>
                              </a:stretch>
                            </pic:blipFill>
                            <pic:spPr>
                              <a:xfrm>
                                <a:off x="0" y="0"/>
                                <a:ext cx="3931920" cy="903262"/>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4DDE" w:rsidRDefault="00D70927" w:rsidP="00354DDE">
                <w:pPr>
                  <w:pStyle w:val="ListNumber"/>
                </w:pPr>
                <w:r>
                  <w:t xml:space="preserve">To view the extracted file, </w:t>
                </w:r>
                <w:r w:rsidR="001F5860" w:rsidRPr="001F5860">
                  <w:t>in Windows Explorer, change</w:t>
                </w:r>
                <w:r>
                  <w:t xml:space="preserve"> to the directory shown in the message.</w:t>
                </w:r>
                <w:r w:rsidR="00F84A15">
                  <w:t xml:space="preserve"> </w:t>
                </w:r>
                <w:r w:rsidR="00354DDE">
                  <w:t xml:space="preserve">Files are named according to </w:t>
                </w:r>
                <w:r w:rsidR="00354DDE" w:rsidRPr="002A24B4">
                  <w:rPr>
                    <w:rStyle w:val="Emphasis"/>
                  </w:rPr>
                  <w:t>ImageName</w:t>
                </w:r>
                <w:r w:rsidR="00354DDE">
                  <w:t>-Unalloc</w:t>
                </w:r>
                <w:r w:rsidR="00354DDE" w:rsidRPr="002A24B4">
                  <w:rPr>
                    <w:rStyle w:val="Strong"/>
                  </w:rPr>
                  <w:t>-</w:t>
                </w:r>
                <w:r w:rsidR="00354DDE" w:rsidRPr="002A24B4">
                  <w:rPr>
                    <w:rStyle w:val="Emphasis"/>
                  </w:rPr>
                  <w:t>ImageObjectID</w:t>
                </w:r>
                <w:r w:rsidR="00354DDE" w:rsidRPr="002A24B4">
                  <w:rPr>
                    <w:rStyle w:val="Strong"/>
                  </w:rPr>
                  <w:t>-</w:t>
                </w:r>
                <w:r w:rsidR="00354DDE" w:rsidRPr="002A24B4">
                  <w:rPr>
                    <w:rStyle w:val="Emphasis"/>
                  </w:rPr>
                  <w:t>VolumeID</w:t>
                </w:r>
                <w:r w:rsidR="00354DDE" w:rsidRPr="002A24B4">
                  <w:rPr>
                    <w:rStyle w:val="Strong"/>
                  </w:rPr>
                  <w:t>.</w:t>
                </w:r>
                <w:r w:rsidR="00354DDE" w:rsidRPr="005E2B19">
                  <w:t>dat</w:t>
                </w:r>
                <w:r w:rsidR="00631F58">
                  <w:t xml:space="preserve">. </w:t>
                </w:r>
                <w:r w:rsidR="00354DDE">
                  <w:t xml:space="preserve">This naming scheme ensures that </w:t>
                </w:r>
                <w:r w:rsidR="001F5860">
                  <w:t xml:space="preserve">there are </w:t>
                </w:r>
                <w:r w:rsidR="00354DDE">
                  <w:t>no duplicate file names</w:t>
                </w:r>
                <w:r w:rsidR="005E2B19">
                  <w:t>,</w:t>
                </w:r>
                <w:r w:rsidR="00354DDE">
                  <w:t xml:space="preserve"> even if there are two images with the same name in a case.</w:t>
                </w:r>
              </w:p>
              <w:p w:rsidR="00D4245A" w:rsidRDefault="00F84A15" w:rsidP="005E2B19">
                <w:pPr>
                  <w:pStyle w:val="ListContinue"/>
                </w:pPr>
                <w:r>
                  <w:t>You have finished extracting the unallocated space.</w:t>
                </w:r>
              </w:p>
            </w:tc>
          </w:tr>
        </w:tbl>
        <w:p w:rsidR="00ED58A9" w:rsidRPr="00ED58A9" w:rsidRDefault="00ED58A9" w:rsidP="00ED58A9"/>
        <w:p w:rsidR="00F57134" w:rsidRDefault="006605CC" w:rsidP="006605CC">
          <w:pPr>
            <w:pStyle w:val="Heading1"/>
          </w:pPr>
          <w:bookmarkStart w:id="113" w:name="_Toc351984468"/>
          <w:bookmarkStart w:id="114" w:name="_Ref353613668"/>
          <w:bookmarkStart w:id="115" w:name="_Toc367192555"/>
          <w:r>
            <w:lastRenderedPageBreak/>
            <w:t>Appendix A: Toolbar Reference</w:t>
          </w:r>
          <w:bookmarkEnd w:id="113"/>
          <w:bookmarkEnd w:id="114"/>
          <w:bookmarkEnd w:id="115"/>
        </w:p>
        <w:p w:rsidR="0050144C" w:rsidRPr="0050144C" w:rsidRDefault="0050144C" w:rsidP="0050144C">
          <w:r>
            <w:t>This toolbar reference provides you with reminders about each button on the toolbar and where to find related information in the manual.</w:t>
          </w:r>
        </w:p>
        <w:tbl>
          <w:tblPr>
            <w:tblStyle w:val="LightListAccent11Modified"/>
            <w:tblW w:w="0" w:type="auto"/>
            <w:tblBorders>
              <w:insideH w:val="single" w:sz="8" w:space="0" w:color="4F81BD" w:themeColor="accent1"/>
              <w:insideV w:val="single" w:sz="8" w:space="0" w:color="4F81BD" w:themeColor="accent1"/>
            </w:tblBorders>
            <w:tblLayout w:type="fixed"/>
            <w:tblCellMar>
              <w:top w:w="72" w:type="dxa"/>
              <w:left w:w="115" w:type="dxa"/>
              <w:bottom w:w="72" w:type="dxa"/>
              <w:right w:w="115" w:type="dxa"/>
            </w:tblCellMar>
            <w:tblLook w:val="04A0"/>
          </w:tblPr>
          <w:tblGrid>
            <w:gridCol w:w="3942"/>
            <w:gridCol w:w="6138"/>
          </w:tblGrid>
          <w:tr w:rsidR="0048765E" w:rsidTr="007F0E1B">
            <w:trPr>
              <w:cnfStyle w:val="100000000000"/>
            </w:trPr>
            <w:tc>
              <w:tcPr>
                <w:cnfStyle w:val="001000000000"/>
                <w:tcW w:w="3942" w:type="dxa"/>
              </w:tcPr>
              <w:p w:rsidR="0048765E" w:rsidRDefault="0048765E" w:rsidP="0048765E">
                <w:r>
                  <w:t>Icon</w:t>
                </w:r>
              </w:p>
            </w:tc>
            <w:tc>
              <w:tcPr>
                <w:tcW w:w="6138" w:type="dxa"/>
              </w:tcPr>
              <w:p w:rsidR="0048765E" w:rsidRDefault="0048765E" w:rsidP="0048765E">
                <w:pPr>
                  <w:cnfStyle w:val="100000000000"/>
                </w:pPr>
                <w:r>
                  <w:t>Purpose</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933333" cy="400000"/>
                      <wp:effectExtent l="19050" t="0" r="117" b="0"/>
                      <wp:docPr id="53" name="Picture 52" descr="Clo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Case.png"/>
                              <pic:cNvPicPr/>
                            </pic:nvPicPr>
                            <pic:blipFill>
                              <a:blip r:embed="rId88" cstate="print"/>
                              <a:stretch>
                                <a:fillRect/>
                              </a:stretch>
                            </pic:blipFill>
                            <pic:spPr>
                              <a:xfrm>
                                <a:off x="0" y="0"/>
                                <a:ext cx="933333" cy="400000"/>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48765E" w:rsidRDefault="0048765E" w:rsidP="0048765E">
                <w:pPr>
                  <w:cnfStyle w:val="000000100000"/>
                </w:pPr>
                <w:r>
                  <w:t>Closes the currently open case.</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923810" cy="400000"/>
                      <wp:effectExtent l="19050" t="0" r="0" b="0"/>
                      <wp:docPr id="57" name="Picture 56" descr="A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89" cstate="print"/>
                              <a:stretch>
                                <a:fillRect/>
                              </a:stretch>
                            </pic:blipFill>
                            <pic:spPr>
                              <a:xfrm>
                                <a:off x="0" y="0"/>
                                <a:ext cx="923810" cy="400000"/>
                              </a:xfrm>
                              <a:prstGeom prst="rect">
                                <a:avLst/>
                              </a:prstGeom>
                            </pic:spPr>
                          </pic:pic>
                        </a:graphicData>
                      </a:graphic>
                    </wp:inline>
                  </w:drawing>
                </w:r>
              </w:p>
            </w:tc>
            <w:tc>
              <w:tcPr>
                <w:tcW w:w="6138" w:type="dxa"/>
              </w:tcPr>
              <w:p w:rsidR="009F5559" w:rsidRDefault="0048765E" w:rsidP="009F5559">
                <w:pPr>
                  <w:cnfStyle w:val="000000000000"/>
                </w:pPr>
                <w:r>
                  <w:t xml:space="preserve">Opens the </w:t>
                </w:r>
                <w:r w:rsidRPr="00CC7D32">
                  <w:rPr>
                    <w:rStyle w:val="Strong"/>
                  </w:rPr>
                  <w:t>Add Image</w:t>
                </w:r>
                <w:r>
                  <w:t xml:space="preserve"> wizard and takes you through the steps to add a disk image and configure ingest. </w:t>
                </w:r>
              </w:p>
              <w:p w:rsidR="0048765E" w:rsidRDefault="0048765E" w:rsidP="001A1EB2">
                <w:pPr>
                  <w:cnfStyle w:val="000000000000"/>
                </w:pPr>
                <w:r>
                  <w:t>See “</w:t>
                </w:r>
                <w:fldSimple w:instr=" REF _Ref351992942 \h  \* MERGEFORMAT ">
                  <w:r w:rsidR="004B6C52">
                    <w:t xml:space="preserve">Adding a </w:t>
                  </w:r>
                  <w:r w:rsidR="004B6C52" w:rsidRPr="00815756">
                    <w:t>Disk</w:t>
                  </w:r>
                  <w:r w:rsidR="004B6C52">
                    <w:t xml:space="preserve"> Image</w:t>
                  </w:r>
                </w:fldSimple>
                <w:r>
                  <w:t xml:space="preserve">” on page </w:t>
                </w:r>
                <w:r w:rsidR="00086381">
                  <w:fldChar w:fldCharType="begin"/>
                </w:r>
                <w:r>
                  <w:instrText xml:space="preserve"> PAGEREF _Ref351992952 \h </w:instrText>
                </w:r>
                <w:r w:rsidR="00086381">
                  <w:fldChar w:fldCharType="separate"/>
                </w:r>
                <w:r w:rsidR="004B6C52">
                  <w:rPr>
                    <w:noProof/>
                  </w:rPr>
                  <w:t>8</w:t>
                </w:r>
                <w:r w:rsidR="00086381">
                  <w:fldChar w:fldCharType="end"/>
                </w:r>
                <w:r>
                  <w:t xml:space="preserve"> for information.</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266667" cy="409524"/>
                      <wp:effectExtent l="19050" t="0" r="0" b="0"/>
                      <wp:docPr id="63" name="Picture 62" descr="GenerateRepo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ReportIcon.png"/>
                              <pic:cNvPicPr/>
                            </pic:nvPicPr>
                            <pic:blipFill>
                              <a:blip r:embed="rId90" cstate="print"/>
                              <a:stretch>
                                <a:fillRect/>
                              </a:stretch>
                            </pic:blipFill>
                            <pic:spPr>
                              <a:xfrm>
                                <a:off x="0" y="0"/>
                                <a:ext cx="1266667"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B86499" w:rsidRDefault="0048765E" w:rsidP="0048765E">
                <w:pPr>
                  <w:cnfStyle w:val="000000100000"/>
                </w:pPr>
                <w:r>
                  <w:t xml:space="preserve">Opens the </w:t>
                </w:r>
                <w:r w:rsidRPr="00CC7D32">
                  <w:rPr>
                    <w:rStyle w:val="Strong"/>
                  </w:rPr>
                  <w:t>Generate Report</w:t>
                </w:r>
                <w:r>
                  <w:t xml:space="preserve"> window </w:t>
                </w:r>
                <w:r w:rsidR="00701138">
                  <w:t xml:space="preserve">that enables </w:t>
                </w:r>
                <w:r>
                  <w:t xml:space="preserve">you </w:t>
                </w:r>
                <w:r w:rsidR="00701138">
                  <w:t>to</w:t>
                </w:r>
                <w:r>
                  <w:t xml:space="preserve"> create basic or custom reports. See “</w:t>
                </w:r>
                <w:fldSimple w:instr=" REF _Ref351728618 \h  \* MERGEFORMAT ">
                  <w:r w:rsidR="004B6C52">
                    <w:t>Chapter 5 – Generating Reports</w:t>
                  </w:r>
                </w:fldSimple>
                <w:r>
                  <w:t xml:space="preserve">” on page </w:t>
                </w:r>
                <w:r w:rsidR="00086381">
                  <w:fldChar w:fldCharType="begin"/>
                </w:r>
                <w:r>
                  <w:instrText xml:space="preserve"> PAGEREF _Ref351728618 \h </w:instrText>
                </w:r>
                <w:r w:rsidR="00086381">
                  <w:fldChar w:fldCharType="separate"/>
                </w:r>
                <w:r w:rsidR="004B6C52">
                  <w:rPr>
                    <w:noProof/>
                  </w:rPr>
                  <w:t>37</w:t>
                </w:r>
                <w:r w:rsidR="00086381">
                  <w:fldChar w:fldCharType="end"/>
                </w:r>
                <w:r>
                  <w:t xml:space="preserve"> for information. </w:t>
                </w:r>
              </w:p>
              <w:p w:rsidR="0048765E" w:rsidRDefault="0048765E" w:rsidP="00E058A4">
                <w:pPr>
                  <w:cnfStyle w:val="000000100000"/>
                </w:pPr>
                <w:r>
                  <w:t>You can also create a timeline report. See “</w:t>
                </w:r>
                <w:fldSimple w:instr=" REF _Ref353784272 \h  \* MERGEFORMAT ">
                  <w:r w:rsidR="004B6C52">
                    <w:t xml:space="preserve">Creating a </w:t>
                  </w:r>
                  <w:r w:rsidR="004B6C52" w:rsidRPr="00F05826">
                    <w:t>Timeline</w:t>
                  </w:r>
                  <w:r w:rsidR="004B6C52">
                    <w:t xml:space="preserve"> Report</w:t>
                  </w:r>
                </w:fldSimple>
                <w:r>
                  <w:t xml:space="preserve">” on page </w:t>
                </w:r>
                <w:r w:rsidR="00086381">
                  <w:fldChar w:fldCharType="begin"/>
                </w:r>
                <w:r w:rsidR="005E2B19">
                  <w:instrText xml:space="preserve"> PAGEREF _Ref353784286 \h </w:instrText>
                </w:r>
                <w:r w:rsidR="00086381">
                  <w:fldChar w:fldCharType="separate"/>
                </w:r>
                <w:r w:rsidR="004B6C52">
                  <w:rPr>
                    <w:noProof/>
                  </w:rPr>
                  <w:t>47</w:t>
                </w:r>
                <w:r w:rsidR="00086381">
                  <w:fldChar w:fldCharType="end"/>
                </w:r>
                <w:r>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361905" cy="390476"/>
                      <wp:effectExtent l="19050" t="0" r="45" b="0"/>
                      <wp:docPr id="64" name="Picture 63" descr="IngestMessag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stMessageIcon.png"/>
                              <pic:cNvPicPr/>
                            </pic:nvPicPr>
                            <pic:blipFill>
                              <a:blip r:embed="rId30" cstate="print"/>
                              <a:stretch>
                                <a:fillRect/>
                              </a:stretch>
                            </pic:blipFill>
                            <pic:spPr>
                              <a:xfrm>
                                <a:off x="0" y="0"/>
                                <a:ext cx="361905" cy="390476"/>
                              </a:xfrm>
                              <a:prstGeom prst="rect">
                                <a:avLst/>
                              </a:prstGeom>
                            </pic:spPr>
                          </pic:pic>
                        </a:graphicData>
                      </a:graphic>
                    </wp:inline>
                  </w:drawing>
                </w:r>
              </w:p>
            </w:tc>
            <w:tc>
              <w:tcPr>
                <w:tcW w:w="6138" w:type="dxa"/>
              </w:tcPr>
              <w:p w:rsidR="0048765E" w:rsidRDefault="0048765E" w:rsidP="0048765E">
                <w:pPr>
                  <w:cnfStyle w:val="000000000000"/>
                </w:pPr>
                <w:r>
                  <w:t>Shows ingest progress messages.</w:t>
                </w:r>
              </w:p>
            </w:tc>
          </w:tr>
          <w:tr w:rsidR="0048765E" w:rsidTr="007F0E1B">
            <w:trPr>
              <w:cnfStyle w:val="000000100000"/>
            </w:trPr>
            <w:tc>
              <w:tcPr>
                <w:cnfStyle w:val="001000000000"/>
                <w:tcW w:w="3942" w:type="dxa"/>
                <w:tcBorders>
                  <w:top w:val="none" w:sz="0" w:space="0" w:color="auto"/>
                  <w:left w:val="none" w:sz="0" w:space="0" w:color="auto"/>
                  <w:bottom w:val="none" w:sz="0" w:space="0" w:color="auto"/>
                </w:tcBorders>
              </w:tcPr>
              <w:p w:rsidR="0048765E" w:rsidRDefault="0048765E" w:rsidP="0048765E">
                <w:r>
                  <w:rPr>
                    <w:noProof/>
                    <w:lang w:eastAsia="en-CA" w:bidi="ar-SA"/>
                  </w:rPr>
                  <w:drawing>
                    <wp:inline distT="0" distB="0" distL="0" distR="0">
                      <wp:extent cx="1380952" cy="409524"/>
                      <wp:effectExtent l="19050" t="0" r="0" b="0"/>
                      <wp:docPr id="65" name="Picture 64" descr="KeywordList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ListsIcon.png"/>
                              <pic:cNvPicPr/>
                            </pic:nvPicPr>
                            <pic:blipFill>
                              <a:blip r:embed="rId91" cstate="print"/>
                              <a:stretch>
                                <a:fillRect/>
                              </a:stretch>
                            </pic:blipFill>
                            <pic:spPr>
                              <a:xfrm>
                                <a:off x="0" y="0"/>
                                <a:ext cx="1380952" cy="409524"/>
                              </a:xfrm>
                              <a:prstGeom prst="rect">
                                <a:avLst/>
                              </a:prstGeom>
                            </pic:spPr>
                          </pic:pic>
                        </a:graphicData>
                      </a:graphic>
                    </wp:inline>
                  </w:drawing>
                </w:r>
              </w:p>
            </w:tc>
            <w:tc>
              <w:tcPr>
                <w:tcW w:w="6138" w:type="dxa"/>
                <w:tcBorders>
                  <w:top w:val="none" w:sz="0" w:space="0" w:color="auto"/>
                  <w:bottom w:val="none" w:sz="0" w:space="0" w:color="auto"/>
                  <w:right w:val="none" w:sz="0" w:space="0" w:color="auto"/>
                </w:tcBorders>
              </w:tcPr>
              <w:p w:rsidR="009F5559" w:rsidRDefault="0048765E" w:rsidP="0048765E">
                <w:pPr>
                  <w:cnfStyle w:val="000000100000"/>
                </w:pPr>
                <w:r>
                  <w:t xml:space="preserve">Opens the </w:t>
                </w:r>
                <w:r w:rsidRPr="00CC7D32">
                  <w:rPr>
                    <w:rStyle w:val="Strong"/>
                  </w:rPr>
                  <w:t>Keywords Lists</w:t>
                </w:r>
                <w:r>
                  <w:t xml:space="preserve"> menu. You can search based on existing lists, and mange new and existing lists. </w:t>
                </w:r>
              </w:p>
              <w:p w:rsidR="0048765E" w:rsidRDefault="0048765E" w:rsidP="0048765E">
                <w:pPr>
                  <w:cnfStyle w:val="000000100000"/>
                </w:pPr>
                <w:r>
                  <w:t>See “</w:t>
                </w:r>
                <w:fldSimple w:instr=" REF _Ref351993320 \h  \* MERGEFORMAT ">
                  <w:r w:rsidR="004B6C52">
                    <w:t>Creating and Managing Keyword Lists</w:t>
                  </w:r>
                </w:fldSimple>
                <w:r>
                  <w:t xml:space="preserve">” on page </w:t>
                </w:r>
                <w:r w:rsidR="00086381">
                  <w:fldChar w:fldCharType="begin"/>
                </w:r>
                <w:r>
                  <w:instrText xml:space="preserve"> PAGEREF _Ref351993306 \h </w:instrText>
                </w:r>
                <w:r w:rsidR="00086381">
                  <w:fldChar w:fldCharType="separate"/>
                </w:r>
                <w:r w:rsidR="004B6C52">
                  <w:rPr>
                    <w:noProof/>
                  </w:rPr>
                  <w:t>28</w:t>
                </w:r>
                <w:r w:rsidR="00086381">
                  <w:fldChar w:fldCharType="end"/>
                </w:r>
                <w:r w:rsidR="00B77D2E">
                  <w:t>.</w:t>
                </w:r>
              </w:p>
            </w:tc>
          </w:tr>
          <w:tr w:rsidR="0048765E" w:rsidTr="007F0E1B">
            <w:tc>
              <w:tcPr>
                <w:cnfStyle w:val="001000000000"/>
                <w:tcW w:w="3942" w:type="dxa"/>
              </w:tcPr>
              <w:p w:rsidR="0048765E" w:rsidRDefault="0048765E" w:rsidP="0048765E">
                <w:r>
                  <w:rPr>
                    <w:noProof/>
                    <w:lang w:eastAsia="en-CA" w:bidi="ar-SA"/>
                  </w:rPr>
                  <w:drawing>
                    <wp:inline distT="0" distB="0" distL="0" distR="0">
                      <wp:extent cx="2390476" cy="400000"/>
                      <wp:effectExtent l="19050" t="0" r="0" b="0"/>
                      <wp:docPr id="66" name="Picture 65" descr="SingleKeywordSearc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KeywordSearchIcon.png"/>
                              <pic:cNvPicPr/>
                            </pic:nvPicPr>
                            <pic:blipFill>
                              <a:blip r:embed="rId92" cstate="print"/>
                              <a:stretch>
                                <a:fillRect/>
                              </a:stretch>
                            </pic:blipFill>
                            <pic:spPr>
                              <a:xfrm>
                                <a:off x="0" y="0"/>
                                <a:ext cx="2390476" cy="400000"/>
                              </a:xfrm>
                              <a:prstGeom prst="rect">
                                <a:avLst/>
                              </a:prstGeom>
                            </pic:spPr>
                          </pic:pic>
                        </a:graphicData>
                      </a:graphic>
                    </wp:inline>
                  </w:drawing>
                </w:r>
              </w:p>
            </w:tc>
            <w:tc>
              <w:tcPr>
                <w:tcW w:w="6138" w:type="dxa"/>
              </w:tcPr>
              <w:p w:rsidR="0048765E" w:rsidRDefault="00B77D2E" w:rsidP="0048765E">
                <w:pPr>
                  <w:cnfStyle w:val="000000000000"/>
                </w:pPr>
                <w:r>
                  <w:t xml:space="preserve">Searches all files for the simple keyword </w:t>
                </w:r>
                <w:r w:rsidR="00701138">
                  <w:t>you type</w:t>
                </w:r>
                <w:r>
                  <w:t xml:space="preserve"> in the box.</w:t>
                </w:r>
              </w:p>
            </w:tc>
          </w:tr>
        </w:tbl>
        <w:p w:rsidR="0048765E" w:rsidRPr="0048765E" w:rsidRDefault="0048765E" w:rsidP="0048765E"/>
        <w:p w:rsidR="006605CC" w:rsidRDefault="006605CC" w:rsidP="006605CC"/>
        <w:p w:rsidR="00863E80" w:rsidRDefault="00863E80" w:rsidP="00863E80">
          <w:pPr>
            <w:pStyle w:val="Heading1"/>
          </w:pPr>
          <w:bookmarkStart w:id="116" w:name="_Toc351984469"/>
          <w:bookmarkStart w:id="117" w:name="_Ref353613683"/>
          <w:bookmarkStart w:id="118" w:name="_Toc367192556"/>
          <w:r>
            <w:lastRenderedPageBreak/>
            <w:t>Appendix B: Troubleshooting</w:t>
          </w:r>
          <w:bookmarkEnd w:id="116"/>
          <w:bookmarkEnd w:id="117"/>
          <w:bookmarkEnd w:id="118"/>
        </w:p>
        <w:p w:rsidR="0050144C" w:rsidRPr="0050144C" w:rsidRDefault="0050144C" w:rsidP="0050144C">
          <w:r>
            <w:t>This section provides information to help you understand error messages you may see in Autopsy, possible causes, and suggested solutions.</w:t>
          </w:r>
        </w:p>
        <w:tbl>
          <w:tblPr>
            <w:tblStyle w:val="LightShading2"/>
            <w:tblW w:w="0" w:type="auto"/>
            <w:tblLayout w:type="fixed"/>
            <w:tblCellMar>
              <w:top w:w="72" w:type="dxa"/>
              <w:left w:w="115" w:type="dxa"/>
              <w:bottom w:w="72" w:type="dxa"/>
              <w:right w:w="115" w:type="dxa"/>
            </w:tblCellMar>
            <w:tblLook w:val="04A0"/>
          </w:tblPr>
          <w:tblGrid>
            <w:gridCol w:w="1975"/>
            <w:gridCol w:w="3605"/>
            <w:gridCol w:w="4500"/>
          </w:tblGrid>
          <w:tr w:rsidR="00A63636" w:rsidTr="00E058A4">
            <w:trPr>
              <w:cnfStyle w:val="100000000000"/>
            </w:trPr>
            <w:tc>
              <w:tcPr>
                <w:cnfStyle w:val="001000000000"/>
                <w:tcW w:w="1975" w:type="dxa"/>
              </w:tcPr>
              <w:p w:rsidR="00A63636" w:rsidRDefault="00A63636" w:rsidP="00A63636">
                <w:r>
                  <w:t>Message</w:t>
                </w:r>
              </w:p>
            </w:tc>
            <w:tc>
              <w:tcPr>
                <w:tcW w:w="3605" w:type="dxa"/>
              </w:tcPr>
              <w:p w:rsidR="00A63636" w:rsidRDefault="00A63636" w:rsidP="00A63636">
                <w:pPr>
                  <w:cnfStyle w:val="100000000000"/>
                </w:pPr>
                <w:r>
                  <w:t>Possible Cause</w:t>
                </w:r>
              </w:p>
            </w:tc>
            <w:tc>
              <w:tcPr>
                <w:tcW w:w="4500" w:type="dxa"/>
              </w:tcPr>
              <w:p w:rsidR="00A63636" w:rsidRDefault="00A63636" w:rsidP="00A63636">
                <w:pPr>
                  <w:cnfStyle w:val="100000000000"/>
                </w:pPr>
                <w:r>
                  <w:t>Solution</w:t>
                </w:r>
              </w:p>
            </w:tc>
          </w:tr>
          <w:tr w:rsidR="00A63636" w:rsidTr="00E058A4">
            <w:trPr>
              <w:cnfStyle w:val="000000100000"/>
            </w:trPr>
            <w:tc>
              <w:tcPr>
                <w:cnfStyle w:val="001000000000"/>
                <w:tcW w:w="1975" w:type="dxa"/>
              </w:tcPr>
              <w:p w:rsidR="00A63636" w:rsidRDefault="00FE5E3F" w:rsidP="00A63636">
                <w:r>
                  <w:t>The ingest message list shows “</w:t>
                </w:r>
                <w:r w:rsidR="00A63636">
                  <w:t>No known bad database set</w:t>
                </w:r>
                <w:r>
                  <w:t>”</w:t>
                </w:r>
              </w:p>
            </w:tc>
            <w:tc>
              <w:tcPr>
                <w:tcW w:w="3605" w:type="dxa"/>
              </w:tcPr>
              <w:p w:rsidR="00A63636" w:rsidRDefault="00A63636" w:rsidP="00A63636">
                <w:pPr>
                  <w:cnfStyle w:val="000000100000"/>
                </w:pPr>
                <w:r>
                  <w:t>You did not supply a hash database</w:t>
                </w:r>
                <w:r w:rsidR="00086381">
                  <w:fldChar w:fldCharType="begin"/>
                </w:r>
                <w:r w:rsidR="00D959AC">
                  <w:instrText xml:space="preserve"> XE "</w:instrText>
                </w:r>
                <w:r w:rsidR="00D959AC" w:rsidRPr="001C2142">
                  <w:instrText>hash database</w:instrText>
                </w:r>
                <w:r w:rsidR="00D959AC">
                  <w:instrText xml:space="preserve">" </w:instrText>
                </w:r>
                <w:r w:rsidR="00086381">
                  <w:fldChar w:fldCharType="end"/>
                </w:r>
                <w:r>
                  <w:t xml:space="preserve"> that lists known bad files. </w:t>
                </w:r>
              </w:p>
            </w:tc>
            <w:tc>
              <w:tcPr>
                <w:tcW w:w="4500" w:type="dxa"/>
              </w:tcPr>
              <w:p w:rsidR="00A63636" w:rsidRDefault="00A63636" w:rsidP="00A63636">
                <w:pPr>
                  <w:cnfStyle w:val="000000100000"/>
                </w:pPr>
                <w:r>
                  <w:t>I</w:t>
                </w:r>
                <w:r w:rsidRPr="00E058A4">
                  <w:t xml:space="preserve">f you want Autopsy to analyze known </w:t>
                </w:r>
                <w:r w:rsidR="00D85103" w:rsidRPr="00E058A4">
                  <w:t xml:space="preserve">bad </w:t>
                </w:r>
                <w:r w:rsidRPr="00E058A4">
                  <w:t xml:space="preserve">files, you need to provide separate databases for both known good and bad files. If a database contains both sets of definitions, such as the NIST NSRL database, you must designate it as </w:t>
                </w:r>
                <w:r w:rsidR="00E76D46" w:rsidRPr="00E058A4">
                  <w:t xml:space="preserve">a list of </w:t>
                </w:r>
                <w:r w:rsidRPr="00E058A4">
                  <w:t>good or bad</w:t>
                </w:r>
                <w:r w:rsidR="00E76D46" w:rsidRPr="00E058A4">
                  <w:t xml:space="preserve"> files</w:t>
                </w:r>
                <w:r w:rsidRPr="00E058A4">
                  <w:t>. You may find information on the Internet about methods to separate the database into two parts.</w:t>
                </w:r>
              </w:p>
            </w:tc>
          </w:tr>
          <w:tr w:rsidR="00A63636" w:rsidTr="00E058A4">
            <w:tc>
              <w:tcPr>
                <w:cnfStyle w:val="001000000000"/>
                <w:tcW w:w="1975" w:type="dxa"/>
              </w:tcPr>
              <w:p w:rsidR="008A243A" w:rsidRDefault="008A243A" w:rsidP="008A243A">
                <w:r>
                  <w:t>Error extracting file from image: (ntfs_uncompress_compunit: Phrase token offset</w:t>
                </w:r>
              </w:p>
              <w:p w:rsidR="00A63636" w:rsidRDefault="008A243A" w:rsidP="008A243A">
                <w:r>
                  <w:t>is too lart: 1 (max:0)</w:t>
                </w:r>
              </w:p>
            </w:tc>
            <w:tc>
              <w:tcPr>
                <w:tcW w:w="3605" w:type="dxa"/>
              </w:tcPr>
              <w:p w:rsidR="00A63636" w:rsidRDefault="008A243A" w:rsidP="008A243A">
                <w:pPr>
                  <w:cnfStyle w:val="000000000000"/>
                </w:pPr>
                <w:r>
                  <w:t xml:space="preserve">This message </w:t>
                </w:r>
                <w:r w:rsidR="00E76D46">
                  <w:t xml:space="preserve">occurs when trying to process </w:t>
                </w:r>
                <w:r w:rsidR="00ED0DC5">
                  <w:t xml:space="preserve">a </w:t>
                </w:r>
                <w:r>
                  <w:t>compressed NTFS file that is corrupt.</w:t>
                </w:r>
                <w:r w:rsidR="00E76D46">
                  <w:t xml:space="preserve"> </w:t>
                </w:r>
                <w:r>
                  <w:t>This can occur when a file has been deleted and the clusters have been reallocated</w:t>
                </w:r>
                <w:r w:rsidR="001D38EC">
                  <w:t xml:space="preserve"> </w:t>
                </w:r>
                <w:r>
                  <w:t>to another file.</w:t>
                </w:r>
              </w:p>
            </w:tc>
            <w:tc>
              <w:tcPr>
                <w:tcW w:w="4500" w:type="dxa"/>
              </w:tcPr>
              <w:p w:rsidR="00A63636" w:rsidRDefault="008A243A" w:rsidP="008A243A">
                <w:pPr>
                  <w:cnfStyle w:val="000000000000"/>
                </w:pPr>
                <w:r>
                  <w:t>Compare the MD5 sum of the file you received with that of the original file. If it matches, the file is corrupt and you need to capture a new image from the original disk. If the MD5 sum does not match, the image was corrupted in transit. Ask the originator of the image to send it to you again.</w:t>
                </w:r>
              </w:p>
            </w:tc>
          </w:tr>
          <w:tr w:rsidR="00A63636" w:rsidTr="00E058A4">
            <w:trPr>
              <w:cnfStyle w:val="000000100000"/>
            </w:trPr>
            <w:tc>
              <w:tcPr>
                <w:cnfStyle w:val="001000000000"/>
                <w:tcW w:w="1975" w:type="dxa"/>
              </w:tcPr>
              <w:p w:rsidR="00A63636" w:rsidRDefault="00FA2282" w:rsidP="00A63636">
                <w:r>
                  <w:t xml:space="preserve">Options window shows </w:t>
                </w:r>
                <w:r w:rsidR="00FE5E3F">
                  <w:t>“</w:t>
                </w:r>
                <w:r>
                  <w:t>Error: Index does not exist</w:t>
                </w:r>
                <w:r w:rsidR="00FE5E3F">
                  <w:t>”</w:t>
                </w:r>
              </w:p>
            </w:tc>
            <w:tc>
              <w:tcPr>
                <w:tcW w:w="3605" w:type="dxa"/>
              </w:tcPr>
              <w:p w:rsidR="00FA2282" w:rsidRDefault="00FA2282" w:rsidP="00FA2282">
                <w:pPr>
                  <w:cnfStyle w:val="000000100000"/>
                </w:pPr>
                <w:r>
                  <w:t>After you add a hash database, Autopsy needs to create an index to use it.</w:t>
                </w:r>
              </w:p>
              <w:p w:rsidR="00A63636" w:rsidRDefault="00A63636" w:rsidP="00A63636">
                <w:pPr>
                  <w:cnfStyle w:val="000000100000"/>
                </w:pPr>
              </w:p>
            </w:tc>
            <w:tc>
              <w:tcPr>
                <w:tcW w:w="4500" w:type="dxa"/>
              </w:tcPr>
              <w:p w:rsidR="00FA2282" w:rsidRDefault="001B17B0" w:rsidP="00FA2282">
                <w:pPr>
                  <w:cnfStyle w:val="000000100000"/>
                </w:pPr>
                <w:r>
                  <w:t xml:space="preserve">In the </w:t>
                </w:r>
                <w:r w:rsidRPr="001B17B0">
                  <w:rPr>
                    <w:rStyle w:val="Strong"/>
                  </w:rPr>
                  <w:t>Options</w:t>
                </w:r>
                <w:r>
                  <w:t xml:space="preserve"> window, c</w:t>
                </w:r>
                <w:r w:rsidR="00FA2282">
                  <w:t xml:space="preserve">lick </w:t>
                </w:r>
                <w:r w:rsidR="00FA2282" w:rsidRPr="001B17B0">
                  <w:rPr>
                    <w:rStyle w:val="Strong"/>
                  </w:rPr>
                  <w:t>Index</w:t>
                </w:r>
                <w:r w:rsidR="00FA2282">
                  <w:t>.</w:t>
                </w:r>
              </w:p>
              <w:p w:rsidR="00A63636" w:rsidRDefault="00A63636" w:rsidP="00A63636">
                <w:pPr>
                  <w:cnfStyle w:val="000000100000"/>
                </w:pPr>
              </w:p>
            </w:tc>
          </w:tr>
          <w:tr w:rsidR="00552B45" w:rsidTr="00E058A4">
            <w:tc>
              <w:tcPr>
                <w:cnfStyle w:val="001000000000"/>
                <w:tcW w:w="1975" w:type="dxa"/>
              </w:tcPr>
              <w:p w:rsidR="00552B45" w:rsidRDefault="00173032" w:rsidP="00A63636">
                <w:r>
                  <w:t>In the</w:t>
                </w:r>
                <w:r w:rsidR="00552B45" w:rsidRPr="00552B45">
                  <w:t xml:space="preserve"> Data Explorer, the file status of all the files is "unknown".</w:t>
                </w:r>
              </w:p>
            </w:tc>
            <w:tc>
              <w:tcPr>
                <w:tcW w:w="3605" w:type="dxa"/>
              </w:tcPr>
              <w:p w:rsidR="00552B45" w:rsidRDefault="00552B45" w:rsidP="00552B45">
                <w:pPr>
                  <w:pStyle w:val="ListBullet"/>
                  <w:cnfStyle w:val="000000000000"/>
                </w:pPr>
                <w:r>
                  <w:t>You did not add a hash database to categorize files as known or unknown.</w:t>
                </w:r>
              </w:p>
              <w:p w:rsidR="00552B45" w:rsidRDefault="00552B45" w:rsidP="00552B45">
                <w:pPr>
                  <w:pStyle w:val="ListBullet"/>
                  <w:cnfStyle w:val="000000000000"/>
                </w:pPr>
                <w:r>
                  <w:t xml:space="preserve">You did not identify the hash database you added as </w:t>
                </w:r>
                <w:r w:rsidRPr="00552B45">
                  <w:rPr>
                    <w:rStyle w:val="Strong"/>
                  </w:rPr>
                  <w:t>NSRL</w:t>
                </w:r>
                <w:r>
                  <w:t>, which indicates that the files in the database are known good files.</w:t>
                </w:r>
              </w:p>
              <w:p w:rsidR="00552B45" w:rsidRDefault="00552B45" w:rsidP="00552B45">
                <w:pPr>
                  <w:cnfStyle w:val="000000000000"/>
                </w:pPr>
              </w:p>
              <w:p w:rsidR="00552B45" w:rsidRDefault="00552B45" w:rsidP="00FA2282">
                <w:pPr>
                  <w:cnfStyle w:val="000000000000"/>
                </w:pPr>
              </w:p>
            </w:tc>
            <w:tc>
              <w:tcPr>
                <w:tcW w:w="4500" w:type="dxa"/>
              </w:tcPr>
              <w:p w:rsidR="00861CC6" w:rsidRDefault="00861CC6" w:rsidP="00861CC6">
                <w:pPr>
                  <w:pStyle w:val="ListBullet"/>
                  <w:cnfStyle w:val="000000000000"/>
                </w:pPr>
                <w:r>
                  <w:t>If you did not add a hash database, follow the steps in “</w:t>
                </w:r>
                <w:fldSimple w:instr=" REF _Ref353784477 \h  \* MERGEFORMAT ">
                  <w:r w:rsidR="004B6C52">
                    <w:t>Using a Hash Database</w:t>
                  </w:r>
                </w:fldSimple>
                <w:r>
                  <w:t xml:space="preserve">” on page </w:t>
                </w:r>
                <w:r w:rsidR="00086381">
                  <w:fldChar w:fldCharType="begin"/>
                </w:r>
                <w:r>
                  <w:instrText xml:space="preserve"> PAGEREF _Ref352564987 \h </w:instrText>
                </w:r>
                <w:r w:rsidR="00086381">
                  <w:fldChar w:fldCharType="separate"/>
                </w:r>
                <w:r w:rsidR="004B6C52">
                  <w:rPr>
                    <w:noProof/>
                  </w:rPr>
                  <w:t>14</w:t>
                </w:r>
                <w:r w:rsidR="00086381">
                  <w:fldChar w:fldCharType="end"/>
                </w:r>
                <w:r>
                  <w:t xml:space="preserve"> to add one.</w:t>
                </w:r>
              </w:p>
              <w:p w:rsidR="00552B45" w:rsidRDefault="00861CC6" w:rsidP="00861CC6">
                <w:pPr>
                  <w:pStyle w:val="ListBullet"/>
                  <w:cnfStyle w:val="000000000000"/>
                </w:pPr>
                <w:r>
                  <w:t xml:space="preserve">You must identify a hash database as either </w:t>
                </w:r>
                <w:r w:rsidRPr="00861CC6">
                  <w:rPr>
                    <w:rStyle w:val="Strong"/>
                  </w:rPr>
                  <w:t>NSRL</w:t>
                </w:r>
                <w:r>
                  <w:t xml:space="preserve"> or </w:t>
                </w:r>
                <w:r w:rsidRPr="00861CC6">
                  <w:rPr>
                    <w:rStyle w:val="Strong"/>
                  </w:rPr>
                  <w:t xml:space="preserve">Known </w:t>
                </w:r>
                <w:r w:rsidR="00207572" w:rsidRPr="00861CC6">
                  <w:rPr>
                    <w:rStyle w:val="Strong"/>
                  </w:rPr>
                  <w:t>Bad</w:t>
                </w:r>
                <w:r w:rsidR="00207572">
                  <w:t>;</w:t>
                </w:r>
                <w:r>
                  <w:t xml:space="preserve"> it cannot function as both types. Either you need to add a hash database for known good files (</w:t>
                </w:r>
                <w:r w:rsidRPr="00861CC6">
                  <w:rPr>
                    <w:rStyle w:val="Strong"/>
                  </w:rPr>
                  <w:t>NSRL</w:t>
                </w:r>
                <w:r>
                  <w:t>), or change the type of database you already added.</w:t>
                </w:r>
              </w:p>
            </w:tc>
          </w:tr>
        </w:tbl>
        <w:p w:rsidR="00A63636" w:rsidRPr="00A63636" w:rsidRDefault="00A63636" w:rsidP="00A63636"/>
        <w:p w:rsidR="00863E80" w:rsidRDefault="00863E80" w:rsidP="00863E80">
          <w:pPr>
            <w:pStyle w:val="Heading1"/>
          </w:pPr>
          <w:bookmarkStart w:id="119" w:name="_Toc351984470"/>
          <w:bookmarkStart w:id="120" w:name="_Ref353613702"/>
          <w:bookmarkStart w:id="121" w:name="_Toc367192557"/>
          <w:r>
            <w:lastRenderedPageBreak/>
            <w:t>Appendix C: FAQ</w:t>
          </w:r>
          <w:bookmarkEnd w:id="119"/>
          <w:bookmarkEnd w:id="120"/>
          <w:bookmarkEnd w:id="121"/>
        </w:p>
        <w:p w:rsidR="0050144C" w:rsidRPr="0050144C" w:rsidRDefault="0050144C" w:rsidP="0050144C">
          <w:r>
            <w:t>This section provides answers to common user questions.</w:t>
          </w:r>
        </w:p>
        <w:tbl>
          <w:tblPr>
            <w:tblStyle w:val="LightShading1"/>
            <w:tblW w:w="0" w:type="auto"/>
            <w:tblCellMar>
              <w:top w:w="86" w:type="dxa"/>
              <w:left w:w="115" w:type="dxa"/>
              <w:bottom w:w="86" w:type="dxa"/>
              <w:right w:w="115" w:type="dxa"/>
            </w:tblCellMar>
            <w:tblLook w:val="0400"/>
          </w:tblPr>
          <w:tblGrid>
            <w:gridCol w:w="4495"/>
            <w:gridCol w:w="5688"/>
          </w:tblGrid>
          <w:tr w:rsidR="008B071A" w:rsidTr="007F0E1B">
            <w:trPr>
              <w:cnfStyle w:val="000000100000"/>
              <w:cantSplit/>
            </w:trPr>
            <w:tc>
              <w:tcPr>
                <w:tcW w:w="4495" w:type="dxa"/>
              </w:tcPr>
              <w:p w:rsidR="008B071A" w:rsidRPr="008B071A" w:rsidRDefault="00086381" w:rsidP="008B071A">
                <w:hyperlink r:id="rId93" w:history="1">
                  <w:r w:rsidR="008B071A" w:rsidRPr="008B071A">
                    <w:t xml:space="preserve">How do I speed up </w:t>
                  </w:r>
                  <w:r w:rsidR="00A73DCC">
                    <w:t>ingest</w:t>
                  </w:r>
                  <w:r w:rsidR="008B071A" w:rsidRPr="008B071A">
                    <w:t>?</w:t>
                  </w:r>
                </w:hyperlink>
              </w:p>
            </w:tc>
            <w:tc>
              <w:tcPr>
                <w:tcW w:w="5688" w:type="dxa"/>
              </w:tcPr>
              <w:p w:rsidR="008B071A" w:rsidRPr="008B071A" w:rsidRDefault="008B071A" w:rsidP="00E76D46">
                <w:r w:rsidRPr="008B071A">
                  <w:t>You can disable some ingest</w:t>
                </w:r>
                <w:r>
                  <w:t xml:space="preserve"> modules, such as</w:t>
                </w:r>
                <w:r w:rsidR="00E76D46">
                  <w:t xml:space="preserve"> the</w:t>
                </w:r>
                <w:r>
                  <w:t xml:space="preserve"> </w:t>
                </w:r>
                <w:r w:rsidR="00ED0DC5">
                  <w:rPr>
                    <w:rStyle w:val="Strong"/>
                  </w:rPr>
                  <w:t>Exif Parser</w:t>
                </w:r>
                <w:r w:rsidR="00E76D46">
                  <w:t xml:space="preserve"> module</w:t>
                </w:r>
                <w:r w:rsidRPr="008B071A">
                  <w:t xml:space="preserve">, which can take a long time to run on a large disk image. You can also exclude the unallocated disk space, although you may miss some important information. See </w:t>
                </w:r>
                <w:r w:rsidR="00E76D46">
                  <w:t>“</w:t>
                </w:r>
                <w:r w:rsidR="00086381" w:rsidRPr="00086381">
                  <w:rPr>
                    <w:rFonts w:asciiTheme="majorHAnsi" w:eastAsiaTheme="majorEastAsia" w:hAnsiTheme="majorHAnsi" w:cstheme="majorBidi"/>
                    <w:b/>
                    <w:bCs/>
                    <w:sz w:val="32"/>
                    <w:szCs w:val="26"/>
                  </w:rPr>
                  <w:fldChar w:fldCharType="begin"/>
                </w:r>
                <w:r w:rsidR="00E76D46">
                  <w:instrText xml:space="preserve"> REF _Ref351809428 \h </w:instrText>
                </w:r>
                <w:r w:rsidR="00086381" w:rsidRPr="00086381">
                  <w:rPr>
                    <w:rFonts w:asciiTheme="majorHAnsi" w:eastAsiaTheme="majorEastAsia" w:hAnsiTheme="majorHAnsi" w:cstheme="majorBidi"/>
                    <w:b/>
                    <w:bCs/>
                    <w:sz w:val="32"/>
                    <w:szCs w:val="26"/>
                  </w:rPr>
                </w:r>
                <w:r w:rsidR="00086381" w:rsidRPr="00086381">
                  <w:rPr>
                    <w:rFonts w:asciiTheme="majorHAnsi" w:eastAsiaTheme="majorEastAsia" w:hAnsiTheme="majorHAnsi" w:cstheme="majorBidi"/>
                    <w:b/>
                    <w:bCs/>
                    <w:sz w:val="32"/>
                    <w:szCs w:val="26"/>
                  </w:rPr>
                  <w:fldChar w:fldCharType="separate"/>
                </w:r>
                <w:r w:rsidR="008F649F">
                  <w:t>Configuring Disk Analysis</w:t>
                </w:r>
                <w:r w:rsidR="00086381">
                  <w:fldChar w:fldCharType="begin"/>
                </w:r>
                <w:r w:rsidR="008F649F">
                  <w:instrText xml:space="preserve"> XE "</w:instrText>
                </w:r>
                <w:r w:rsidR="008F649F" w:rsidRPr="00653DA1">
                  <w:instrText>disk analysis</w:instrText>
                </w:r>
                <w:r w:rsidR="008F649F">
                  <w:instrText>" \t "</w:instrText>
                </w:r>
                <w:r w:rsidR="008F649F" w:rsidRPr="005A417A">
                  <w:rPr>
                    <w:rFonts w:asciiTheme="minorHAnsi" w:hAnsiTheme="minorHAnsi"/>
                    <w:i/>
                  </w:rPr>
                  <w:instrText>See</w:instrText>
                </w:r>
                <w:r w:rsidR="008F649F" w:rsidRPr="005A417A">
                  <w:rPr>
                    <w:rFonts w:asciiTheme="minorHAnsi" w:hAnsiTheme="minorHAnsi"/>
                  </w:rPr>
                  <w:instrText xml:space="preserve"> ingest</w:instrText>
                </w:r>
                <w:r w:rsidR="008F649F">
                  <w:instrText xml:space="preserve">" </w:instrText>
                </w:r>
                <w:r w:rsidR="00086381">
                  <w:fldChar w:fldCharType="end"/>
                </w:r>
                <w:r w:rsidR="00086381">
                  <w:fldChar w:fldCharType="end"/>
                </w:r>
                <w:r w:rsidR="00E76D46">
                  <w:t xml:space="preserve">” on page </w:t>
                </w:r>
                <w:r w:rsidR="00086381">
                  <w:fldChar w:fldCharType="begin"/>
                </w:r>
                <w:r w:rsidR="00E76D46">
                  <w:instrText xml:space="preserve"> PAGEREF _Ref351809428 \h </w:instrText>
                </w:r>
                <w:r w:rsidR="00086381">
                  <w:fldChar w:fldCharType="separate"/>
                </w:r>
                <w:r w:rsidR="008F649F">
                  <w:rPr>
                    <w:noProof/>
                  </w:rPr>
                  <w:t>9</w:t>
                </w:r>
                <w:r w:rsidR="00086381">
                  <w:fldChar w:fldCharType="end"/>
                </w:r>
                <w:r w:rsidR="00E76D46">
                  <w:t xml:space="preserve"> for </w:t>
                </w:r>
                <w:r w:rsidRPr="008B071A">
                  <w:t>more information.</w:t>
                </w:r>
              </w:p>
            </w:tc>
          </w:tr>
          <w:tr w:rsidR="008B071A" w:rsidTr="007F0E1B">
            <w:trPr>
              <w:cantSplit/>
            </w:trPr>
            <w:tc>
              <w:tcPr>
                <w:tcW w:w="4495" w:type="dxa"/>
              </w:tcPr>
              <w:p w:rsidR="008B071A" w:rsidRPr="008B071A" w:rsidRDefault="00086381" w:rsidP="008B071A">
                <w:hyperlink r:id="rId94" w:history="1">
                  <w:r w:rsidR="008B071A" w:rsidRPr="008B071A">
                    <w:t>I started ingest through the wizard, but I want to add or remove modules. How do I stop it and restart it?</w:t>
                  </w:r>
                </w:hyperlink>
              </w:p>
            </w:tc>
            <w:tc>
              <w:tcPr>
                <w:tcW w:w="5688" w:type="dxa"/>
              </w:tcPr>
              <w:p w:rsidR="008B071A" w:rsidRPr="008B071A" w:rsidRDefault="009F04FE" w:rsidP="00A0260F">
                <w:r>
                  <w:t>To cancel</w:t>
                </w:r>
                <w:r w:rsidR="00E76D46">
                  <w:t xml:space="preserve"> </w:t>
                </w:r>
                <w:r w:rsidR="0092514D">
                  <w:t>i</w:t>
                </w:r>
                <w:r w:rsidR="00E76D46">
                  <w:t>ngest, right-click</w:t>
                </w:r>
                <w:r w:rsidR="008B071A" w:rsidRPr="008B071A">
                  <w:t xml:space="preserve"> </w:t>
                </w:r>
                <w:r w:rsidR="00173032" w:rsidRPr="008B071A">
                  <w:t>the blue progr</w:t>
                </w:r>
                <w:r w:rsidR="00173032">
                  <w:t>ess bar</w:t>
                </w:r>
                <w:r w:rsidR="00173032" w:rsidRPr="008B071A">
                  <w:t xml:space="preserve"> </w:t>
                </w:r>
                <w:r w:rsidR="00173032">
                  <w:t xml:space="preserve">in the bottom right corner of the window and then click </w:t>
                </w:r>
                <w:r w:rsidR="00173032" w:rsidRPr="00173032">
                  <w:rPr>
                    <w:rStyle w:val="Strong"/>
                  </w:rPr>
                  <w:t>Cancel Process</w:t>
                </w:r>
                <w:r w:rsidR="003E6004">
                  <w:t xml:space="preserve">. </w:t>
                </w:r>
                <w:r w:rsidR="003E6004" w:rsidRPr="008B071A">
                  <w:t>See</w:t>
                </w:r>
                <w:r w:rsidR="003E6004">
                  <w:t xml:space="preserve"> “</w:t>
                </w:r>
                <w:fldSimple w:instr=" REF _Ref352566018 \h  \* MERGEFORMAT ">
                  <w:r w:rsidR="004B6C52">
                    <w:t>To cancel ingest</w:t>
                  </w:r>
                </w:fldSimple>
                <w:r w:rsidR="003E6004">
                  <w:t>” on page</w:t>
                </w:r>
                <w:r w:rsidR="003E6004" w:rsidRPr="008B071A">
                  <w:t xml:space="preserve"> </w:t>
                </w:r>
                <w:r w:rsidR="00086381">
                  <w:fldChar w:fldCharType="begin"/>
                </w:r>
                <w:r w:rsidR="003E6004">
                  <w:instrText xml:space="preserve"> PAGEREF _Ref352566018 \h </w:instrText>
                </w:r>
                <w:r w:rsidR="00086381">
                  <w:fldChar w:fldCharType="separate"/>
                </w:r>
                <w:r w:rsidR="004B6C52">
                  <w:rPr>
                    <w:noProof/>
                  </w:rPr>
                  <w:t>12</w:t>
                </w:r>
                <w:r w:rsidR="00086381">
                  <w:fldChar w:fldCharType="end"/>
                </w:r>
                <w:r w:rsidR="003E6004" w:rsidRPr="008B071A">
                  <w:t>.</w:t>
                </w:r>
                <w:r w:rsidR="003E6004">
                  <w:t xml:space="preserve"> After you reconfigure i</w:t>
                </w:r>
                <w:r w:rsidR="008B071A" w:rsidRPr="008B071A">
                  <w:t xml:space="preserve">ngest, </w:t>
                </w:r>
                <w:r w:rsidR="003E6004">
                  <w:t>to restart it, right-click</w:t>
                </w:r>
                <w:r w:rsidR="008B071A" w:rsidRPr="008B071A">
                  <w:t xml:space="preserve"> the image name in the </w:t>
                </w:r>
                <w:r w:rsidR="00A0260F" w:rsidRPr="00A0260F">
                  <w:rPr>
                    <w:rStyle w:val="Strong"/>
                  </w:rPr>
                  <w:t>Data Explorer</w:t>
                </w:r>
                <w:r w:rsidR="00173032">
                  <w:t xml:space="preserve"> and then click </w:t>
                </w:r>
                <w:r w:rsidR="00173032" w:rsidRPr="00173032">
                  <w:rPr>
                    <w:rStyle w:val="Strong"/>
                  </w:rPr>
                  <w:t>Restart Ingest</w:t>
                </w:r>
                <w:r w:rsidR="00A0260F">
                  <w:rPr>
                    <w:rStyle w:val="Strong"/>
                  </w:rPr>
                  <w:t xml:space="preserve"> Modules</w:t>
                </w:r>
                <w:r w:rsidR="008B071A" w:rsidRPr="008B071A">
                  <w:t xml:space="preserve">. </w:t>
                </w:r>
                <w:r w:rsidR="003E6004">
                  <w:t>See “</w:t>
                </w:r>
                <w:fldSimple w:instr=" REF _Ref352395471 \h  \* MERGEFORMAT ">
                  <w:r w:rsidR="004B6C52">
                    <w:t>To restart ingest</w:t>
                  </w:r>
                </w:fldSimple>
                <w:r w:rsidR="003E6004">
                  <w:t xml:space="preserve">” on page </w:t>
                </w:r>
                <w:r w:rsidR="00086381">
                  <w:fldChar w:fldCharType="begin"/>
                </w:r>
                <w:r w:rsidR="003E6004">
                  <w:instrText xml:space="preserve"> PAGEREF _Ref352395471 \h </w:instrText>
                </w:r>
                <w:r w:rsidR="00086381">
                  <w:fldChar w:fldCharType="separate"/>
                </w:r>
                <w:r w:rsidR="004B6C52">
                  <w:rPr>
                    <w:noProof/>
                  </w:rPr>
                  <w:t>13</w:t>
                </w:r>
                <w:r w:rsidR="00086381">
                  <w:fldChar w:fldCharType="end"/>
                </w:r>
                <w:r w:rsidR="003E6004">
                  <w:t>.</w:t>
                </w:r>
              </w:p>
            </w:tc>
          </w:tr>
          <w:tr w:rsidR="008B071A" w:rsidTr="007F0E1B">
            <w:trPr>
              <w:cnfStyle w:val="000000100000"/>
              <w:cantSplit/>
            </w:trPr>
            <w:tc>
              <w:tcPr>
                <w:tcW w:w="4495" w:type="dxa"/>
              </w:tcPr>
              <w:p w:rsidR="008B071A" w:rsidRPr="008B071A" w:rsidRDefault="00086381" w:rsidP="008B071A">
                <w:hyperlink r:id="rId95" w:history="1">
                  <w:r w:rsidR="008B071A" w:rsidRPr="008B071A">
                    <w:t>Can I add more than one disk image to a case?</w:t>
                  </w:r>
                </w:hyperlink>
              </w:p>
            </w:tc>
            <w:tc>
              <w:tcPr>
                <w:tcW w:w="5688" w:type="dxa"/>
              </w:tcPr>
              <w:p w:rsidR="008B071A" w:rsidRPr="008B071A" w:rsidRDefault="008B071A" w:rsidP="00E76D46">
                <w:r w:rsidRPr="008B071A">
                  <w:t xml:space="preserve">Yes. </w:t>
                </w:r>
                <w:r w:rsidR="00E76D46">
                  <w:t>On the toolbar, c</w:t>
                </w:r>
                <w:r w:rsidRPr="008B071A">
                  <w:t xml:space="preserve">lick </w:t>
                </w:r>
                <w:r w:rsidRPr="003E6004">
                  <w:rPr>
                    <w:rStyle w:val="Strong"/>
                  </w:rPr>
                  <w:t>Add Image</w:t>
                </w:r>
                <w:r w:rsidRPr="008B071A">
                  <w:t xml:space="preserve"> and the </w:t>
                </w:r>
                <w:r w:rsidRPr="003E6004">
                  <w:rPr>
                    <w:rStyle w:val="Strong"/>
                  </w:rPr>
                  <w:t>Add Image wizard</w:t>
                </w:r>
                <w:r w:rsidRPr="008B071A">
                  <w:t xml:space="preserve"> will guide you through the process.</w:t>
                </w:r>
              </w:p>
            </w:tc>
          </w:tr>
          <w:tr w:rsidR="008B071A" w:rsidTr="007F0E1B">
            <w:trPr>
              <w:cantSplit/>
            </w:trPr>
            <w:tc>
              <w:tcPr>
                <w:tcW w:w="4495" w:type="dxa"/>
              </w:tcPr>
              <w:p w:rsidR="008B071A" w:rsidRPr="008B071A" w:rsidRDefault="00086381" w:rsidP="008B071A">
                <w:hyperlink r:id="rId96" w:history="1">
                  <w:r w:rsidR="008B071A" w:rsidRPr="008B071A">
                    <w:t>What disk image formats</w:t>
                  </w:r>
                  <w:r>
                    <w:fldChar w:fldCharType="begin"/>
                  </w:r>
                  <w:r w:rsidR="00301C58">
                    <w:instrText xml:space="preserve"> XE "</w:instrText>
                  </w:r>
                  <w:r w:rsidR="00301C58" w:rsidRPr="00B82772">
                    <w:instrText>disk image:formats</w:instrText>
                  </w:r>
                  <w:r w:rsidR="00301C58">
                    <w:instrText xml:space="preserve">" </w:instrText>
                  </w:r>
                  <w:r>
                    <w:fldChar w:fldCharType="end"/>
                  </w:r>
                  <w:r w:rsidR="008B071A" w:rsidRPr="008B071A">
                    <w:t xml:space="preserve"> can I use?</w:t>
                  </w:r>
                </w:hyperlink>
              </w:p>
              <w:p w:rsidR="008B071A" w:rsidRPr="008B071A" w:rsidRDefault="008B071A" w:rsidP="008B071A"/>
            </w:tc>
            <w:tc>
              <w:tcPr>
                <w:tcW w:w="5688" w:type="dxa"/>
              </w:tcPr>
              <w:p w:rsidR="008B071A" w:rsidRPr="008B071A" w:rsidRDefault="008B071A" w:rsidP="008B071A">
                <w:r w:rsidRPr="008B071A">
                  <w:t>You can use raw disk images, which can be single or multiple files, and E01 (EnCase) format.</w:t>
                </w:r>
              </w:p>
            </w:tc>
          </w:tr>
          <w:tr w:rsidR="00B97977" w:rsidTr="007F0E1B">
            <w:trPr>
              <w:cnfStyle w:val="000000100000"/>
              <w:cantSplit/>
            </w:trPr>
            <w:tc>
              <w:tcPr>
                <w:tcW w:w="4495" w:type="dxa"/>
              </w:tcPr>
              <w:p w:rsidR="00B97977" w:rsidRPr="008B071A" w:rsidRDefault="00B97977" w:rsidP="00E37995">
                <w:r>
                  <w:t>What file systems can Autopsy analyze?</w:t>
                </w:r>
              </w:p>
            </w:tc>
            <w:tc>
              <w:tcPr>
                <w:tcW w:w="5688" w:type="dxa"/>
              </w:tcPr>
              <w:p w:rsidR="00B97977" w:rsidRPr="00050811" w:rsidRDefault="00B97977" w:rsidP="00B97977">
                <w:pPr>
                  <w:pStyle w:val="ListBullet"/>
                </w:pPr>
                <w:r w:rsidRPr="00050811">
                  <w:t>NTFS</w:t>
                </w:r>
                <w:r w:rsidR="00086381">
                  <w:fldChar w:fldCharType="begin"/>
                </w:r>
                <w:r>
                  <w:instrText xml:space="preserve"> XE "</w:instrText>
                </w:r>
                <w:r w:rsidRPr="00D558E8">
                  <w:instrText>file system:NTFS</w:instrText>
                </w:r>
                <w:r>
                  <w:instrText xml:space="preserve">" </w:instrText>
                </w:r>
                <w:r w:rsidR="00086381">
                  <w:fldChar w:fldCharType="end"/>
                </w:r>
              </w:p>
              <w:p w:rsidR="00B97977" w:rsidRPr="00050811" w:rsidRDefault="00B97977" w:rsidP="00B97977">
                <w:pPr>
                  <w:pStyle w:val="ListBullet"/>
                </w:pPr>
                <w:r w:rsidRPr="00050811">
                  <w:t>HFS</w:t>
                </w:r>
                <w:r w:rsidR="00086381">
                  <w:fldChar w:fldCharType="begin"/>
                </w:r>
                <w:r>
                  <w:instrText xml:space="preserve"> XE "</w:instrText>
                </w:r>
                <w:r w:rsidRPr="002809C6">
                  <w:instrText>file system:HFS</w:instrText>
                </w:r>
                <w:r>
                  <w:instrText xml:space="preserve">" </w:instrText>
                </w:r>
                <w:r w:rsidR="00086381">
                  <w:fldChar w:fldCharType="end"/>
                </w:r>
                <w:r w:rsidRPr="00050811">
                  <w:t>+</w:t>
                </w:r>
              </w:p>
              <w:p w:rsidR="00B97977" w:rsidRPr="00050811" w:rsidRDefault="00B97977" w:rsidP="00B97977">
                <w:pPr>
                  <w:pStyle w:val="ListBullet"/>
                </w:pPr>
                <w:r w:rsidRPr="00050811">
                  <w:t>ISO9660</w:t>
                </w:r>
                <w:r w:rsidR="00086381">
                  <w:fldChar w:fldCharType="begin"/>
                </w:r>
                <w:r>
                  <w:instrText xml:space="preserve"> XE "</w:instrText>
                </w:r>
                <w:r w:rsidRPr="00AE201C">
                  <w:instrText>file system:ISO9660</w:instrText>
                </w:r>
                <w:r>
                  <w:instrText xml:space="preserve">" </w:instrText>
                </w:r>
                <w:r w:rsidR="00086381">
                  <w:fldChar w:fldCharType="end"/>
                </w:r>
              </w:p>
              <w:p w:rsidR="00B97977" w:rsidRDefault="00B97977" w:rsidP="00B97977">
                <w:pPr>
                  <w:pStyle w:val="ListBullet"/>
                </w:pPr>
                <w:r w:rsidRPr="00050811">
                  <w:t>Ext2, Ext3</w:t>
                </w:r>
              </w:p>
              <w:p w:rsidR="00B97977" w:rsidRPr="00050811" w:rsidRDefault="00B97977" w:rsidP="00B97977">
                <w:pPr>
                  <w:pStyle w:val="ListBullet"/>
                </w:pPr>
                <w:r w:rsidRPr="00050811">
                  <w:t>FAT</w:t>
                </w:r>
                <w:r w:rsidR="00086381">
                  <w:fldChar w:fldCharType="begin"/>
                </w:r>
                <w:r>
                  <w:instrText xml:space="preserve"> XE "</w:instrText>
                </w:r>
                <w:r w:rsidRPr="007B1B09">
                  <w:instrText>file system:FAT</w:instrText>
                </w:r>
                <w:r>
                  <w:instrText xml:space="preserve">" </w:instrText>
                </w:r>
                <w:r w:rsidR="00086381">
                  <w:fldChar w:fldCharType="end"/>
                </w:r>
                <w:r w:rsidRPr="00050811">
                  <w:t>12, FAT16, FAT32</w:t>
                </w:r>
                <w:r w:rsidR="00086381">
                  <w:fldChar w:fldCharType="begin"/>
                </w:r>
                <w:r>
                  <w:instrText xml:space="preserve"> XE "</w:instrText>
                </w:r>
                <w:r w:rsidRPr="00A77793">
                  <w:instrText>file system:Ext2, Ext3</w:instrText>
                </w:r>
                <w:r>
                  <w:instrText xml:space="preserve">" </w:instrText>
                </w:r>
                <w:r w:rsidR="00086381">
                  <w:fldChar w:fldCharType="end"/>
                </w:r>
              </w:p>
              <w:p w:rsidR="00B97977" w:rsidRPr="008B071A" w:rsidRDefault="00B97977" w:rsidP="00B97977">
                <w:pPr>
                  <w:pStyle w:val="ListBullet"/>
                </w:pPr>
                <w:r w:rsidRPr="00050811">
                  <w:t>UFS</w:t>
                </w:r>
              </w:p>
            </w:tc>
          </w:tr>
          <w:tr w:rsidR="008B071A" w:rsidTr="007F0E1B">
            <w:trPr>
              <w:cantSplit/>
            </w:trPr>
            <w:tc>
              <w:tcPr>
                <w:tcW w:w="4495" w:type="dxa"/>
              </w:tcPr>
              <w:p w:rsidR="008B071A" w:rsidRPr="008B071A" w:rsidRDefault="00086381" w:rsidP="008B071A">
                <w:hyperlink r:id="rId97" w:history="1">
                  <w:r w:rsidR="008B071A" w:rsidRPr="008B071A">
                    <w:t>How do I remove a disk image from a case?</w:t>
                  </w:r>
                </w:hyperlink>
              </w:p>
            </w:tc>
            <w:tc>
              <w:tcPr>
                <w:tcW w:w="5688" w:type="dxa"/>
              </w:tcPr>
              <w:p w:rsidR="008B071A" w:rsidRPr="008B071A" w:rsidRDefault="008B071A" w:rsidP="00E76D46">
                <w:r w:rsidRPr="008B071A">
                  <w:t>You cannot remove a disk image from a case. You need to create a new case and ensure that you only add the images</w:t>
                </w:r>
                <w:r w:rsidR="00E76D46">
                  <w:t xml:space="preserve"> you want to analyze</w:t>
                </w:r>
                <w:r w:rsidRPr="008B071A">
                  <w:t>.</w:t>
                </w:r>
              </w:p>
            </w:tc>
          </w:tr>
          <w:tr w:rsidR="008B071A" w:rsidTr="007F0E1B">
            <w:trPr>
              <w:cnfStyle w:val="000000100000"/>
              <w:cantSplit/>
            </w:trPr>
            <w:tc>
              <w:tcPr>
                <w:tcW w:w="4495" w:type="dxa"/>
              </w:tcPr>
              <w:p w:rsidR="008B071A" w:rsidRDefault="00B97977" w:rsidP="00B97977">
                <w:r>
                  <w:t>Why is t</w:t>
                </w:r>
                <w:r w:rsidR="008A243A">
                  <w:t>he timeline information empty</w:t>
                </w:r>
                <w:r>
                  <w:t>?</w:t>
                </w:r>
              </w:p>
            </w:tc>
            <w:tc>
              <w:tcPr>
                <w:tcW w:w="5688" w:type="dxa"/>
              </w:tcPr>
              <w:p w:rsidR="008B071A" w:rsidRDefault="008A243A" w:rsidP="00ED0DC5">
                <w:r>
                  <w:t>Timeline features are only su</w:t>
                </w:r>
                <w:r w:rsidR="0092514D">
                  <w:t xml:space="preserve">pported </w:t>
                </w:r>
                <w:r w:rsidR="00ED0DC5">
                  <w:t>for</w:t>
                </w:r>
                <w:r w:rsidR="0092514D">
                  <w:t xml:space="preserve"> Windows file system formats </w:t>
                </w:r>
                <w:r>
                  <w:t>(FAT, NTFS).</w:t>
                </w:r>
              </w:p>
            </w:tc>
          </w:tr>
          <w:tr w:rsidR="0092514D" w:rsidTr="007F0E1B">
            <w:trPr>
              <w:cantSplit/>
            </w:trPr>
            <w:tc>
              <w:tcPr>
                <w:tcW w:w="4495" w:type="dxa"/>
              </w:tcPr>
              <w:p w:rsidR="0092514D" w:rsidRDefault="0092514D" w:rsidP="00B97977">
                <w:r w:rsidRPr="0092514D">
                  <w:t>Why does the search for IP addresses show items that are not IP addresses?</w:t>
                </w:r>
              </w:p>
            </w:tc>
            <w:tc>
              <w:tcPr>
                <w:tcW w:w="5688" w:type="dxa"/>
              </w:tcPr>
              <w:p w:rsidR="0092514D" w:rsidRDefault="0092514D" w:rsidP="0092514D">
                <w:r>
                  <w:t>The search tries to match four numbers separated by periods, which is a standard</w:t>
                </w:r>
                <w:r w:rsidR="00E76D46">
                  <w:t xml:space="preserve"> </w:t>
                </w:r>
                <w:r>
                  <w:t xml:space="preserve">IP address format. However, this format is often used </w:t>
                </w:r>
                <w:r w:rsidR="00FA061E">
                  <w:t xml:space="preserve">for other types of information, </w:t>
                </w:r>
                <w:r>
                  <w:t xml:space="preserve">such as version numbers. If the list contains too </w:t>
                </w:r>
                <w:r w:rsidR="00FA061E">
                  <w:t xml:space="preserve">many unrelated results, you may </w:t>
                </w:r>
                <w:r>
                  <w:t>need to create a custom search.</w:t>
                </w:r>
              </w:p>
            </w:tc>
          </w:tr>
        </w:tbl>
        <w:p w:rsidR="00863E80" w:rsidRDefault="00863E80" w:rsidP="00863E80">
          <w:pPr>
            <w:pStyle w:val="Heading1"/>
          </w:pPr>
          <w:bookmarkStart w:id="122" w:name="_Toc351984472"/>
          <w:bookmarkStart w:id="123" w:name="_Ref353613720"/>
          <w:bookmarkStart w:id="124" w:name="_Toc367192558"/>
          <w:r>
            <w:lastRenderedPageBreak/>
            <w:t>Glossary</w:t>
          </w:r>
          <w:bookmarkEnd w:id="122"/>
          <w:bookmarkEnd w:id="123"/>
          <w:bookmarkEnd w:id="124"/>
        </w:p>
        <w:tbl>
          <w:tblPr>
            <w:tblStyle w:val="ColumnTable"/>
            <w:tblW w:w="0" w:type="auto"/>
            <w:tblLook w:val="04A0"/>
          </w:tblPr>
          <w:tblGrid>
            <w:gridCol w:w="1975"/>
            <w:gridCol w:w="8208"/>
          </w:tblGrid>
          <w:tr w:rsidR="00A96EDB" w:rsidTr="0092514D">
            <w:tc>
              <w:tcPr>
                <w:tcW w:w="1975" w:type="dxa"/>
              </w:tcPr>
              <w:p w:rsidR="00A96EDB" w:rsidRPr="0092514D" w:rsidRDefault="00A96EDB" w:rsidP="00E939BB">
                <w:pPr>
                  <w:rPr>
                    <w:rStyle w:val="Strong"/>
                  </w:rPr>
                </w:pPr>
                <w:r>
                  <w:rPr>
                    <w:rStyle w:val="Strong"/>
                  </w:rPr>
                  <w:t xml:space="preserve">Apache </w:t>
                </w:r>
                <w:hyperlink r:id="rId98" w:history="1">
                  <w:r w:rsidRPr="00A96EDB">
                    <w:rPr>
                      <w:rStyle w:val="Strong"/>
                    </w:rPr>
                    <w:t>SOLR</w:t>
                  </w:r>
                </w:hyperlink>
              </w:p>
            </w:tc>
            <w:tc>
              <w:tcPr>
                <w:tcW w:w="8208" w:type="dxa"/>
              </w:tcPr>
              <w:p w:rsidR="00A96EDB" w:rsidRPr="00A96EDB" w:rsidRDefault="00A96EDB" w:rsidP="00A96EDB">
                <w:r w:rsidRPr="00A96EDB">
                  <w:t>An open-source search server based on the Lucene Java search library</w:t>
                </w:r>
              </w:p>
            </w:tc>
          </w:tr>
          <w:tr w:rsidR="00080985" w:rsidTr="0092514D">
            <w:tc>
              <w:tcPr>
                <w:tcW w:w="1975" w:type="dxa"/>
              </w:tcPr>
              <w:p w:rsidR="00080985" w:rsidRDefault="00080985" w:rsidP="00E939BB">
                <w:pPr>
                  <w:rPr>
                    <w:rStyle w:val="Strong"/>
                  </w:rPr>
                </w:pPr>
                <w:r>
                  <w:rPr>
                    <w:rStyle w:val="Strong"/>
                  </w:rPr>
                  <w:t>ASCII</w:t>
                </w:r>
              </w:p>
            </w:tc>
            <w:tc>
              <w:tcPr>
                <w:tcW w:w="8208" w:type="dxa"/>
              </w:tcPr>
              <w:p w:rsidR="00080985" w:rsidRPr="00A96EDB" w:rsidRDefault="00080985" w:rsidP="00080985">
                <w:r>
                  <w:rPr>
                    <w:shd w:val="clear" w:color="auto" w:fill="FFFFFF"/>
                  </w:rPr>
                  <w:t>American Standard Code for Information Interchange</w:t>
                </w:r>
              </w:p>
            </w:tc>
          </w:tr>
          <w:tr w:rsidR="00E939BB" w:rsidTr="0092514D">
            <w:tc>
              <w:tcPr>
                <w:tcW w:w="1975" w:type="dxa"/>
              </w:tcPr>
              <w:p w:rsidR="00E939BB" w:rsidRPr="0092514D" w:rsidRDefault="00A85F7C" w:rsidP="00E939BB">
                <w:pPr>
                  <w:rPr>
                    <w:rStyle w:val="Strong"/>
                  </w:rPr>
                </w:pPr>
                <w:r w:rsidRPr="0092514D">
                  <w:rPr>
                    <w:rStyle w:val="Strong"/>
                  </w:rPr>
                  <w:t>CSV</w:t>
                </w:r>
              </w:p>
            </w:tc>
            <w:tc>
              <w:tcPr>
                <w:tcW w:w="8208" w:type="dxa"/>
              </w:tcPr>
              <w:p w:rsidR="00E939BB" w:rsidRDefault="00C90813" w:rsidP="00E169FE">
                <w:r>
                  <w:t>Comma separate</w:t>
                </w:r>
                <w:r w:rsidR="00E169FE">
                  <w:t>d</w:t>
                </w:r>
                <w:r>
                  <w:t xml:space="preserve"> file</w:t>
                </w:r>
                <w:r w:rsidR="00C56CE3">
                  <w:t xml:space="preserve">, a text file </w:t>
                </w:r>
                <w:r w:rsidR="00E169FE">
                  <w:t xml:space="preserve">with a series of fields </w:t>
                </w:r>
                <w:r w:rsidR="00C56CE3">
                  <w:t>separated by a delimiter</w:t>
                </w:r>
              </w:p>
            </w:tc>
          </w:tr>
          <w:tr w:rsidR="00AF03D5" w:rsidTr="0092514D">
            <w:tc>
              <w:tcPr>
                <w:tcW w:w="1975" w:type="dxa"/>
              </w:tcPr>
              <w:p w:rsidR="00AF03D5" w:rsidRPr="0092514D" w:rsidRDefault="00AF03D5" w:rsidP="00E939BB">
                <w:pPr>
                  <w:rPr>
                    <w:rStyle w:val="Strong"/>
                  </w:rPr>
                </w:pPr>
                <w:r w:rsidRPr="0092514D">
                  <w:rPr>
                    <w:rStyle w:val="Strong"/>
                  </w:rPr>
                  <w:t>E01</w:t>
                </w:r>
              </w:p>
            </w:tc>
            <w:tc>
              <w:tcPr>
                <w:tcW w:w="8208" w:type="dxa"/>
              </w:tcPr>
              <w:p w:rsidR="00AF03D5" w:rsidRDefault="00552B45" w:rsidP="00E939BB">
                <w:r>
                  <w:t>EnC</w:t>
                </w:r>
                <w:r w:rsidR="00AF03D5">
                  <w:t>ase disk image format</w:t>
                </w:r>
              </w:p>
            </w:tc>
          </w:tr>
          <w:tr w:rsidR="00A85F7C" w:rsidTr="0092514D">
            <w:tc>
              <w:tcPr>
                <w:tcW w:w="1975" w:type="dxa"/>
              </w:tcPr>
              <w:p w:rsidR="00A85F7C" w:rsidRPr="0092514D" w:rsidRDefault="00A85F7C" w:rsidP="00E939BB">
                <w:pPr>
                  <w:rPr>
                    <w:rStyle w:val="Strong"/>
                  </w:rPr>
                </w:pPr>
                <w:r w:rsidRPr="0092514D">
                  <w:rPr>
                    <w:rStyle w:val="Strong"/>
                  </w:rPr>
                  <w:t>EnCase</w:t>
                </w:r>
              </w:p>
            </w:tc>
            <w:tc>
              <w:tcPr>
                <w:tcW w:w="8208" w:type="dxa"/>
              </w:tcPr>
              <w:p w:rsidR="00A85F7C" w:rsidRDefault="00FC785E" w:rsidP="00E939BB">
                <w:r>
                  <w:t>EnCase computer forensics software by Guidance Software Inc</w:t>
                </w:r>
                <w:r w:rsidR="0092514D">
                  <w:t>.</w:t>
                </w:r>
              </w:p>
            </w:tc>
          </w:tr>
          <w:tr w:rsidR="00A85F7C" w:rsidTr="0092514D">
            <w:tc>
              <w:tcPr>
                <w:tcW w:w="1975" w:type="dxa"/>
              </w:tcPr>
              <w:p w:rsidR="00A85F7C" w:rsidRPr="0092514D" w:rsidRDefault="00A85F7C" w:rsidP="00E939BB">
                <w:pPr>
                  <w:rPr>
                    <w:rStyle w:val="Strong"/>
                  </w:rPr>
                </w:pPr>
                <w:r w:rsidRPr="0092514D">
                  <w:rPr>
                    <w:rStyle w:val="Strong"/>
                  </w:rPr>
                  <w:t>Ext</w:t>
                </w:r>
                <w:r w:rsidR="00E76D46">
                  <w:rPr>
                    <w:rStyle w:val="Strong"/>
                  </w:rPr>
                  <w:t>2</w:t>
                </w:r>
              </w:p>
            </w:tc>
            <w:tc>
              <w:tcPr>
                <w:tcW w:w="8208" w:type="dxa"/>
              </w:tcPr>
              <w:p w:rsidR="00A85F7C" w:rsidRDefault="00E76D46" w:rsidP="00E76D46">
                <w:r>
                  <w:t>Extended file system format version 2</w:t>
                </w:r>
                <w:r w:rsidR="00C56CE3">
                  <w:t xml:space="preserve">, used </w:t>
                </w:r>
                <w:r w:rsidR="00E169FE">
                  <w:t>by</w:t>
                </w:r>
                <w:r w:rsidR="00C56CE3">
                  <w:t xml:space="preserve"> Linux operating systems</w:t>
                </w:r>
              </w:p>
            </w:tc>
          </w:tr>
          <w:tr w:rsidR="00E76D46" w:rsidTr="0092514D">
            <w:tc>
              <w:tcPr>
                <w:tcW w:w="1975" w:type="dxa"/>
              </w:tcPr>
              <w:p w:rsidR="00E76D46" w:rsidRPr="0092514D" w:rsidRDefault="00E76D46" w:rsidP="00E939BB">
                <w:pPr>
                  <w:rPr>
                    <w:rStyle w:val="Strong"/>
                  </w:rPr>
                </w:pPr>
                <w:r>
                  <w:rPr>
                    <w:rStyle w:val="Strong"/>
                  </w:rPr>
                  <w:t>Ext3</w:t>
                </w:r>
              </w:p>
            </w:tc>
            <w:tc>
              <w:tcPr>
                <w:tcW w:w="8208" w:type="dxa"/>
              </w:tcPr>
              <w:p w:rsidR="00E76D46" w:rsidRDefault="00E76D46" w:rsidP="00E76D46">
                <w:r>
                  <w:t>Extended file system format version 3, used by Linux operating systems</w:t>
                </w:r>
              </w:p>
            </w:tc>
          </w:tr>
          <w:tr w:rsidR="00A85F7C" w:rsidTr="0092514D">
            <w:tc>
              <w:tcPr>
                <w:tcW w:w="1975" w:type="dxa"/>
              </w:tcPr>
              <w:p w:rsidR="00A85F7C" w:rsidRPr="0092514D" w:rsidRDefault="00A85F7C" w:rsidP="00E939BB">
                <w:pPr>
                  <w:rPr>
                    <w:rStyle w:val="Strong"/>
                  </w:rPr>
                </w:pPr>
                <w:r w:rsidRPr="0092514D">
                  <w:rPr>
                    <w:rStyle w:val="Strong"/>
                  </w:rPr>
                  <w:t>FAT</w:t>
                </w:r>
              </w:p>
            </w:tc>
            <w:tc>
              <w:tcPr>
                <w:tcW w:w="8208" w:type="dxa"/>
              </w:tcPr>
              <w:p w:rsidR="00A85F7C" w:rsidRDefault="00EF5C6F" w:rsidP="00316A04">
                <w:r>
                  <w:t>File Allocation Table,</w:t>
                </w:r>
                <w:r w:rsidR="00316A04">
                  <w:t xml:space="preserve"> file system formats</w:t>
                </w:r>
                <w:r>
                  <w:t xml:space="preserve"> </w:t>
                </w:r>
                <w:r w:rsidR="00E169FE">
                  <w:t>used by Windows operating systems</w:t>
                </w:r>
                <w:r w:rsidR="00E55E8F">
                  <w:t xml:space="preserve"> </w:t>
                </w:r>
                <w:r w:rsidR="00E169FE">
                  <w:t xml:space="preserve">FAT12, </w:t>
                </w:r>
                <w:r>
                  <w:t>FAT16, FAT32</w:t>
                </w:r>
              </w:p>
            </w:tc>
          </w:tr>
          <w:tr w:rsidR="00130D4F" w:rsidTr="0092514D">
            <w:tc>
              <w:tcPr>
                <w:tcW w:w="1975" w:type="dxa"/>
              </w:tcPr>
              <w:p w:rsidR="00130D4F" w:rsidRPr="0092514D" w:rsidRDefault="00130D4F" w:rsidP="00E939BB">
                <w:pPr>
                  <w:rPr>
                    <w:rStyle w:val="Strong"/>
                  </w:rPr>
                </w:pPr>
                <w:r w:rsidRPr="0092514D">
                  <w:rPr>
                    <w:rStyle w:val="Strong"/>
                  </w:rPr>
                  <w:t>GIF</w:t>
                </w:r>
              </w:p>
            </w:tc>
            <w:tc>
              <w:tcPr>
                <w:tcW w:w="8208" w:type="dxa"/>
              </w:tcPr>
              <w:p w:rsidR="00130D4F" w:rsidRDefault="00130D4F" w:rsidP="00130D4F">
                <w:r>
                  <w:rPr>
                    <w:shd w:val="clear" w:color="auto" w:fill="FFFFFF"/>
                  </w:rPr>
                  <w:t>Graphic Interchange Format</w:t>
                </w:r>
                <w:r w:rsidR="007A3E58">
                  <w:rPr>
                    <w:shd w:val="clear" w:color="auto" w:fill="FFFFFF"/>
                  </w:rPr>
                  <w:t>, a graphics file type/extension</w:t>
                </w:r>
                <w:r>
                  <w:rPr>
                    <w:rStyle w:val="apple-converted-space"/>
                    <w:rFonts w:ascii="Arial" w:hAnsi="Arial" w:cs="Arial"/>
                    <w:color w:val="000000"/>
                    <w:szCs w:val="20"/>
                    <w:shd w:val="clear" w:color="auto" w:fill="FFFFFF"/>
                  </w:rPr>
                  <w:t> </w:t>
                </w:r>
              </w:p>
            </w:tc>
          </w:tr>
          <w:tr w:rsidR="00A85F7C" w:rsidTr="0092514D">
            <w:tc>
              <w:tcPr>
                <w:tcW w:w="1975" w:type="dxa"/>
              </w:tcPr>
              <w:p w:rsidR="00A85F7C" w:rsidRPr="0092514D" w:rsidRDefault="00A85F7C" w:rsidP="00E939BB">
                <w:pPr>
                  <w:rPr>
                    <w:rStyle w:val="Strong"/>
                  </w:rPr>
                </w:pPr>
                <w:r w:rsidRPr="0092514D">
                  <w:rPr>
                    <w:rStyle w:val="Strong"/>
                  </w:rPr>
                  <w:t>HFS</w:t>
                </w:r>
                <w:r w:rsidR="00B97977" w:rsidRPr="0092514D">
                  <w:rPr>
                    <w:rStyle w:val="Strong"/>
                  </w:rPr>
                  <w:t>+</w:t>
                </w:r>
              </w:p>
            </w:tc>
            <w:tc>
              <w:tcPr>
                <w:tcW w:w="8208" w:type="dxa"/>
              </w:tcPr>
              <w:p w:rsidR="00A85F7C" w:rsidRDefault="00C56CE3" w:rsidP="00130D4F">
                <w:pPr>
                  <w:rPr>
                    <w:shd w:val="clear" w:color="auto" w:fill="FFFFFF"/>
                  </w:rPr>
                </w:pPr>
                <w:r>
                  <w:rPr>
                    <w:shd w:val="clear" w:color="auto" w:fill="FFFFFF"/>
                  </w:rPr>
                  <w:t>Hierarc</w:t>
                </w:r>
                <w:r w:rsidR="00B97977">
                  <w:rPr>
                    <w:shd w:val="clear" w:color="auto" w:fill="FFFFFF"/>
                  </w:rPr>
                  <w:t>hical File S</w:t>
                </w:r>
                <w:r w:rsidR="00E169FE">
                  <w:rPr>
                    <w:shd w:val="clear" w:color="auto" w:fill="FFFFFF"/>
                  </w:rPr>
                  <w:t>ystem</w:t>
                </w:r>
                <w:r w:rsidR="00B97977">
                  <w:rPr>
                    <w:shd w:val="clear" w:color="auto" w:fill="FFFFFF"/>
                  </w:rPr>
                  <w:t xml:space="preserve"> Plus</w:t>
                </w:r>
                <w:r w:rsidR="00E169FE">
                  <w:rPr>
                    <w:shd w:val="clear" w:color="auto" w:fill="FFFFFF"/>
                  </w:rPr>
                  <w:t>, used by Appl</w:t>
                </w:r>
                <w:r>
                  <w:rPr>
                    <w:shd w:val="clear" w:color="auto" w:fill="FFFFFF"/>
                  </w:rPr>
                  <w:t>e operating systems</w:t>
                </w:r>
              </w:p>
            </w:tc>
          </w:tr>
          <w:tr w:rsidR="00EF5C6F" w:rsidTr="0092514D">
            <w:tc>
              <w:tcPr>
                <w:tcW w:w="1975" w:type="dxa"/>
              </w:tcPr>
              <w:p w:rsidR="00EF5C6F" w:rsidRPr="0092514D" w:rsidRDefault="00EF5C6F" w:rsidP="00E939BB">
                <w:pPr>
                  <w:rPr>
                    <w:rStyle w:val="Strong"/>
                  </w:rPr>
                </w:pPr>
                <w:r w:rsidRPr="0092514D">
                  <w:rPr>
                    <w:rStyle w:val="Strong"/>
                  </w:rPr>
                  <w:t>HTML</w:t>
                </w:r>
              </w:p>
            </w:tc>
            <w:tc>
              <w:tcPr>
                <w:tcW w:w="8208" w:type="dxa"/>
              </w:tcPr>
              <w:p w:rsidR="00EF5C6F" w:rsidRDefault="00EF5C6F" w:rsidP="00130D4F">
                <w:pPr>
                  <w:rPr>
                    <w:shd w:val="clear" w:color="auto" w:fill="FFFFFF"/>
                  </w:rPr>
                </w:pPr>
                <w:r>
                  <w:rPr>
                    <w:shd w:val="clear" w:color="auto" w:fill="FFFFFF"/>
                  </w:rPr>
                  <w:t>Hyper-Text Markup Language</w:t>
                </w:r>
              </w:p>
            </w:tc>
          </w:tr>
          <w:tr w:rsidR="00FC49D1" w:rsidTr="0092514D">
            <w:tc>
              <w:tcPr>
                <w:tcW w:w="1975" w:type="dxa"/>
              </w:tcPr>
              <w:p w:rsidR="00FC49D1" w:rsidRPr="0092514D" w:rsidRDefault="00FC49D1" w:rsidP="00E939BB">
                <w:pPr>
                  <w:rPr>
                    <w:rStyle w:val="Strong"/>
                  </w:rPr>
                </w:pPr>
                <w:r w:rsidRPr="0092514D">
                  <w:rPr>
                    <w:rStyle w:val="Strong"/>
                  </w:rPr>
                  <w:t>Ingest</w:t>
                </w:r>
              </w:p>
            </w:tc>
            <w:tc>
              <w:tcPr>
                <w:tcW w:w="8208" w:type="dxa"/>
              </w:tcPr>
              <w:p w:rsidR="00FC49D1" w:rsidRDefault="00FC49D1" w:rsidP="00130D4F">
                <w:pPr>
                  <w:rPr>
                    <w:shd w:val="clear" w:color="auto" w:fill="FFFFFF"/>
                  </w:rPr>
                </w:pPr>
                <w:r>
                  <w:rPr>
                    <w:shd w:val="clear" w:color="auto" w:fill="FFFFFF"/>
                  </w:rPr>
                  <w:t>Autopsy’s term for analyzing the contents of a disk image</w:t>
                </w:r>
              </w:p>
            </w:tc>
          </w:tr>
          <w:tr w:rsidR="00A85F7C" w:rsidTr="0092514D">
            <w:tc>
              <w:tcPr>
                <w:tcW w:w="1975" w:type="dxa"/>
              </w:tcPr>
              <w:p w:rsidR="00A85F7C" w:rsidRPr="0092514D" w:rsidRDefault="00A85F7C" w:rsidP="00E939BB">
                <w:pPr>
                  <w:rPr>
                    <w:rStyle w:val="Strong"/>
                  </w:rPr>
                </w:pPr>
                <w:r w:rsidRPr="0092514D">
                  <w:rPr>
                    <w:rStyle w:val="Strong"/>
                  </w:rPr>
                  <w:t>IP address</w:t>
                </w:r>
              </w:p>
            </w:tc>
            <w:tc>
              <w:tcPr>
                <w:tcW w:w="8208" w:type="dxa"/>
              </w:tcPr>
              <w:p w:rsidR="00A85F7C" w:rsidRDefault="00A85F7C" w:rsidP="00130D4F">
                <w:pPr>
                  <w:rPr>
                    <w:shd w:val="clear" w:color="auto" w:fill="FFFFFF"/>
                  </w:rPr>
                </w:pPr>
                <w:r>
                  <w:rPr>
                    <w:shd w:val="clear" w:color="auto" w:fill="FFFFFF"/>
                  </w:rPr>
                  <w:t>Internet Protocol address</w:t>
                </w:r>
              </w:p>
            </w:tc>
          </w:tr>
          <w:tr w:rsidR="00A85F7C" w:rsidTr="0092514D">
            <w:tc>
              <w:tcPr>
                <w:tcW w:w="1975" w:type="dxa"/>
              </w:tcPr>
              <w:p w:rsidR="00A85F7C" w:rsidRPr="0092514D" w:rsidRDefault="00A85F7C" w:rsidP="00E939BB">
                <w:pPr>
                  <w:rPr>
                    <w:rStyle w:val="Strong"/>
                  </w:rPr>
                </w:pPr>
                <w:r w:rsidRPr="0092514D">
                  <w:rPr>
                    <w:rStyle w:val="Strong"/>
                  </w:rPr>
                  <w:t>ISO9660</w:t>
                </w:r>
              </w:p>
            </w:tc>
            <w:tc>
              <w:tcPr>
                <w:tcW w:w="8208" w:type="dxa"/>
              </w:tcPr>
              <w:p w:rsidR="00A85F7C" w:rsidRDefault="001C356D" w:rsidP="00E169FE">
                <w:pPr>
                  <w:rPr>
                    <w:shd w:val="clear" w:color="auto" w:fill="FFFFFF"/>
                  </w:rPr>
                </w:pPr>
                <w:r>
                  <w:rPr>
                    <w:shd w:val="clear" w:color="auto" w:fill="FFFFFF"/>
                  </w:rPr>
                  <w:t>F</w:t>
                </w:r>
                <w:r w:rsidR="00E169FE">
                  <w:rPr>
                    <w:shd w:val="clear" w:color="auto" w:fill="FFFFFF"/>
                  </w:rPr>
                  <w:t xml:space="preserve">ile system for </w:t>
                </w:r>
                <w:r w:rsidR="00B82B57">
                  <w:rPr>
                    <w:shd w:val="clear" w:color="auto" w:fill="FFFFFF"/>
                  </w:rPr>
                  <w:t>optical disk media</w:t>
                </w:r>
                <w:r w:rsidR="00E169FE">
                  <w:rPr>
                    <w:shd w:val="clear" w:color="auto" w:fill="FFFFFF"/>
                  </w:rPr>
                  <w:t xml:space="preserve">, also known as </w:t>
                </w:r>
                <w:r w:rsidR="00C56CE3">
                  <w:rPr>
                    <w:shd w:val="clear" w:color="auto" w:fill="FFFFFF"/>
                  </w:rPr>
                  <w:t>Compact Disk File System (CDFS)</w:t>
                </w:r>
              </w:p>
            </w:tc>
          </w:tr>
          <w:tr w:rsidR="00130D4F" w:rsidTr="0092514D">
            <w:tc>
              <w:tcPr>
                <w:tcW w:w="1975" w:type="dxa"/>
              </w:tcPr>
              <w:p w:rsidR="00130D4F" w:rsidRPr="0092514D" w:rsidRDefault="00130D4F" w:rsidP="00E939BB">
                <w:pPr>
                  <w:rPr>
                    <w:rStyle w:val="Strong"/>
                  </w:rPr>
                </w:pPr>
                <w:r w:rsidRPr="0092514D">
                  <w:rPr>
                    <w:rStyle w:val="Strong"/>
                  </w:rPr>
                  <w:t>JPG</w:t>
                </w:r>
              </w:p>
            </w:tc>
            <w:tc>
              <w:tcPr>
                <w:tcW w:w="8208" w:type="dxa"/>
              </w:tcPr>
              <w:p w:rsidR="00130D4F" w:rsidRDefault="00130D4F" w:rsidP="001C356D">
                <w:r>
                  <w:rPr>
                    <w:shd w:val="clear" w:color="auto" w:fill="FFFFFF"/>
                  </w:rPr>
                  <w:t>Graphics file type/extension (lossy compressed 24</w:t>
                </w:r>
                <w:r w:rsidR="001C356D">
                  <w:rPr>
                    <w:shd w:val="clear" w:color="auto" w:fill="FFFFFF"/>
                  </w:rPr>
                  <w:t>-</w:t>
                </w:r>
                <w:r>
                  <w:rPr>
                    <w:shd w:val="clear" w:color="auto" w:fill="FFFFFF"/>
                  </w:rPr>
                  <w:t>bit color image storage format developed by the Joint Photographic Experts Group)</w:t>
                </w:r>
              </w:p>
            </w:tc>
          </w:tr>
          <w:tr w:rsidR="00EF5C6F" w:rsidTr="0092514D">
            <w:tc>
              <w:tcPr>
                <w:tcW w:w="1975" w:type="dxa"/>
              </w:tcPr>
              <w:p w:rsidR="00EF5C6F" w:rsidRPr="0092514D" w:rsidRDefault="00EF5C6F" w:rsidP="00EF5C6F">
                <w:pPr>
                  <w:rPr>
                    <w:rStyle w:val="Strong"/>
                  </w:rPr>
                </w:pPr>
                <w:r w:rsidRPr="0092514D">
                  <w:rPr>
                    <w:rStyle w:val="Strong"/>
                  </w:rPr>
                  <w:t>MAC</w:t>
                </w:r>
              </w:p>
            </w:tc>
            <w:tc>
              <w:tcPr>
                <w:tcW w:w="8208" w:type="dxa"/>
              </w:tcPr>
              <w:p w:rsidR="00EF5C6F" w:rsidRDefault="00EF5C6F" w:rsidP="00130D4F">
                <w:pPr>
                  <w:rPr>
                    <w:shd w:val="clear" w:color="auto" w:fill="FFFFFF"/>
                  </w:rPr>
                </w:pPr>
                <w:r>
                  <w:rPr>
                    <w:shd w:val="clear" w:color="auto" w:fill="FFFFFF"/>
                  </w:rPr>
                  <w:t>Modify</w:t>
                </w:r>
                <w:r w:rsidR="001C356D">
                  <w:rPr>
                    <w:shd w:val="clear" w:color="auto" w:fill="FFFFFF"/>
                  </w:rPr>
                  <w:t>,</w:t>
                </w:r>
                <w:r>
                  <w:rPr>
                    <w:shd w:val="clear" w:color="auto" w:fill="FFFFFF"/>
                  </w:rPr>
                  <w:t xml:space="preserve"> Acces</w:t>
                </w:r>
                <w:r w:rsidR="00316A04">
                  <w:rPr>
                    <w:shd w:val="clear" w:color="auto" w:fill="FFFFFF"/>
                  </w:rPr>
                  <w:t>s</w:t>
                </w:r>
                <w:r w:rsidR="001C356D">
                  <w:rPr>
                    <w:shd w:val="clear" w:color="auto" w:fill="FFFFFF"/>
                  </w:rPr>
                  <w:t>,</w:t>
                </w:r>
                <w:r w:rsidR="00316A04">
                  <w:rPr>
                    <w:shd w:val="clear" w:color="auto" w:fill="FFFFFF"/>
                  </w:rPr>
                  <w:t xml:space="preserve"> Create and Change time, a num</w:t>
                </w:r>
                <w:r>
                  <w:rPr>
                    <w:shd w:val="clear" w:color="auto" w:fill="FFFFFF"/>
                  </w:rPr>
                  <w:t>eric representation of file date and time</w:t>
                </w:r>
              </w:p>
            </w:tc>
          </w:tr>
          <w:tr w:rsidR="00E939BB" w:rsidTr="0092514D">
            <w:tc>
              <w:tcPr>
                <w:tcW w:w="1975" w:type="dxa"/>
              </w:tcPr>
              <w:p w:rsidR="00E939BB" w:rsidRPr="0092514D" w:rsidRDefault="00E939BB" w:rsidP="00E939BB">
                <w:pPr>
                  <w:rPr>
                    <w:rStyle w:val="Strong"/>
                  </w:rPr>
                </w:pPr>
                <w:r w:rsidRPr="0092514D">
                  <w:rPr>
                    <w:rStyle w:val="Strong"/>
                  </w:rPr>
                  <w:t>MD5</w:t>
                </w:r>
              </w:p>
            </w:tc>
            <w:tc>
              <w:tcPr>
                <w:tcW w:w="8208" w:type="dxa"/>
              </w:tcPr>
              <w:p w:rsidR="00E939BB" w:rsidRDefault="00E939BB" w:rsidP="00E939BB">
                <w:r>
                  <w:t>Message Data 5 – a one way hash function</w:t>
                </w:r>
              </w:p>
            </w:tc>
          </w:tr>
          <w:tr w:rsidR="00130D4F" w:rsidTr="0092514D">
            <w:tc>
              <w:tcPr>
                <w:tcW w:w="1975" w:type="dxa"/>
              </w:tcPr>
              <w:p w:rsidR="00130D4F" w:rsidRPr="0092514D" w:rsidRDefault="00130D4F" w:rsidP="00E939BB">
                <w:pPr>
                  <w:rPr>
                    <w:rStyle w:val="Strong"/>
                  </w:rPr>
                </w:pPr>
                <w:r w:rsidRPr="0092514D">
                  <w:rPr>
                    <w:rStyle w:val="Strong"/>
                  </w:rPr>
                  <w:t>Metadata</w:t>
                </w:r>
                <w:r w:rsidR="00086381" w:rsidRPr="0092514D">
                  <w:rPr>
                    <w:rStyle w:val="Strong"/>
                  </w:rPr>
                  <w:fldChar w:fldCharType="begin"/>
                </w:r>
                <w:r w:rsidR="00611352" w:rsidRPr="0092514D">
                  <w:rPr>
                    <w:rStyle w:val="Strong"/>
                  </w:rPr>
                  <w:instrText xml:space="preserve"> XE "metadata" </w:instrText>
                </w:r>
                <w:r w:rsidR="00086381" w:rsidRPr="0092514D">
                  <w:rPr>
                    <w:rStyle w:val="Strong"/>
                  </w:rPr>
                  <w:fldChar w:fldCharType="end"/>
                </w:r>
              </w:p>
            </w:tc>
            <w:tc>
              <w:tcPr>
                <w:tcW w:w="8208" w:type="dxa"/>
              </w:tcPr>
              <w:p w:rsidR="00130D4F" w:rsidRDefault="00EF5C6F" w:rsidP="00EF5C6F">
                <w:r>
                  <w:t>Properties of a file attached to the file by some programs</w:t>
                </w:r>
              </w:p>
            </w:tc>
          </w:tr>
          <w:tr w:rsidR="00A85F7C" w:rsidTr="0092514D">
            <w:tc>
              <w:tcPr>
                <w:tcW w:w="1975" w:type="dxa"/>
              </w:tcPr>
              <w:p w:rsidR="00A85F7C" w:rsidRPr="0092514D" w:rsidRDefault="00A85F7C" w:rsidP="00E939BB">
                <w:pPr>
                  <w:rPr>
                    <w:rStyle w:val="Strong"/>
                  </w:rPr>
                </w:pPr>
                <w:r w:rsidRPr="0092514D">
                  <w:rPr>
                    <w:rStyle w:val="Strong"/>
                  </w:rPr>
                  <w:t>NIST</w:t>
                </w:r>
              </w:p>
            </w:tc>
            <w:tc>
              <w:tcPr>
                <w:tcW w:w="8208" w:type="dxa"/>
              </w:tcPr>
              <w:p w:rsidR="00A85F7C" w:rsidRDefault="00A85F7C" w:rsidP="00E939BB">
                <w:r>
                  <w:t>National Institute</w:t>
                </w:r>
                <w:r w:rsidR="00EF5C6F">
                  <w:t xml:space="preserve"> of Standards and Technology</w:t>
                </w:r>
              </w:p>
            </w:tc>
          </w:tr>
          <w:tr w:rsidR="00E939BB" w:rsidTr="0092514D">
            <w:tc>
              <w:tcPr>
                <w:tcW w:w="1975" w:type="dxa"/>
              </w:tcPr>
              <w:p w:rsidR="00E939BB" w:rsidRPr="0092514D" w:rsidRDefault="00E939BB" w:rsidP="00E939BB">
                <w:pPr>
                  <w:rPr>
                    <w:rStyle w:val="Strong"/>
                  </w:rPr>
                </w:pPr>
                <w:r w:rsidRPr="0092514D">
                  <w:rPr>
                    <w:rStyle w:val="Strong"/>
                  </w:rPr>
                  <w:t>NSRL</w:t>
                </w:r>
              </w:p>
            </w:tc>
            <w:tc>
              <w:tcPr>
                <w:tcW w:w="8208" w:type="dxa"/>
              </w:tcPr>
              <w:p w:rsidR="00E939BB" w:rsidRDefault="00E939BB" w:rsidP="00E939BB">
                <w:r>
                  <w:t>National Software Reference Library</w:t>
                </w:r>
              </w:p>
            </w:tc>
          </w:tr>
          <w:tr w:rsidR="00080985" w:rsidTr="0092514D">
            <w:tc>
              <w:tcPr>
                <w:tcW w:w="1975" w:type="dxa"/>
              </w:tcPr>
              <w:p w:rsidR="00080985" w:rsidRPr="0092514D" w:rsidRDefault="00080985" w:rsidP="00E939BB">
                <w:pPr>
                  <w:rPr>
                    <w:rStyle w:val="Strong"/>
                  </w:rPr>
                </w:pPr>
                <w:r>
                  <w:rPr>
                    <w:rStyle w:val="Strong"/>
                  </w:rPr>
                  <w:t>NTFS</w:t>
                </w:r>
              </w:p>
            </w:tc>
            <w:tc>
              <w:tcPr>
                <w:tcW w:w="8208" w:type="dxa"/>
              </w:tcPr>
              <w:p w:rsidR="00080985" w:rsidRDefault="00080985" w:rsidP="00080985">
                <w:r>
                  <w:rPr>
                    <w:shd w:val="clear" w:color="auto" w:fill="FFFFFF"/>
                  </w:rPr>
                  <w:t xml:space="preserve">New Technology File System, </w:t>
                </w:r>
                <w:r>
                  <w:t>file system format used by Windows operating systems</w:t>
                </w:r>
              </w:p>
            </w:tc>
          </w:tr>
          <w:tr w:rsidR="00E939BB" w:rsidTr="0092514D">
            <w:tc>
              <w:tcPr>
                <w:tcW w:w="1975" w:type="dxa"/>
              </w:tcPr>
              <w:p w:rsidR="00130D4F" w:rsidRPr="0092514D" w:rsidRDefault="00130D4F" w:rsidP="00E939BB">
                <w:pPr>
                  <w:rPr>
                    <w:rStyle w:val="Strong"/>
                  </w:rPr>
                </w:pPr>
                <w:r w:rsidRPr="0092514D">
                  <w:rPr>
                    <w:rStyle w:val="Strong"/>
                  </w:rPr>
                  <w:t>PNG</w:t>
                </w:r>
              </w:p>
            </w:tc>
            <w:tc>
              <w:tcPr>
                <w:tcW w:w="8208" w:type="dxa"/>
              </w:tcPr>
              <w:p w:rsidR="00130D4F" w:rsidRDefault="00130D4F" w:rsidP="00E939BB">
                <w:r>
                  <w:t>Portable Network Graphic</w:t>
                </w:r>
                <w:r w:rsidR="007A3E58">
                  <w:t xml:space="preserve">, </w:t>
                </w:r>
                <w:r w:rsidR="007A3E58">
                  <w:rPr>
                    <w:shd w:val="clear" w:color="auto" w:fill="FFFFFF"/>
                  </w:rPr>
                  <w:t>a graphics file type/extension</w:t>
                </w:r>
              </w:p>
            </w:tc>
          </w:tr>
          <w:tr w:rsidR="00A85F7C" w:rsidTr="0092514D">
            <w:tc>
              <w:tcPr>
                <w:tcW w:w="1975" w:type="dxa"/>
              </w:tcPr>
              <w:p w:rsidR="00A85F7C" w:rsidRPr="0092514D" w:rsidRDefault="00A85F7C" w:rsidP="00E939BB">
                <w:pPr>
                  <w:rPr>
                    <w:rStyle w:val="Strong"/>
                  </w:rPr>
                </w:pPr>
                <w:r w:rsidRPr="0092514D">
                  <w:rPr>
                    <w:rStyle w:val="Strong"/>
                  </w:rPr>
                  <w:t>Tag</w:t>
                </w:r>
              </w:p>
            </w:tc>
            <w:tc>
              <w:tcPr>
                <w:tcW w:w="8208" w:type="dxa"/>
              </w:tcPr>
              <w:p w:rsidR="00A85F7C" w:rsidRDefault="00EF5C6F" w:rsidP="00E939BB">
                <w:r>
                  <w:t>A file bookmark in Autopsy</w:t>
                </w:r>
              </w:p>
            </w:tc>
          </w:tr>
          <w:tr w:rsidR="00E939BB" w:rsidTr="0092514D">
            <w:tc>
              <w:tcPr>
                <w:tcW w:w="1975" w:type="dxa"/>
              </w:tcPr>
              <w:p w:rsidR="00E939BB" w:rsidRPr="0092514D" w:rsidRDefault="00A85F7C" w:rsidP="00E939BB">
                <w:pPr>
                  <w:rPr>
                    <w:rStyle w:val="Strong"/>
                  </w:rPr>
                </w:pPr>
                <w:r w:rsidRPr="0092514D">
                  <w:rPr>
                    <w:rStyle w:val="Strong"/>
                  </w:rPr>
                  <w:t>UFS</w:t>
                </w:r>
              </w:p>
            </w:tc>
            <w:tc>
              <w:tcPr>
                <w:tcW w:w="8208" w:type="dxa"/>
              </w:tcPr>
              <w:p w:rsidR="00E939BB" w:rsidRDefault="00C56CE3" w:rsidP="00E939BB">
                <w:r>
                  <w:t>Unix file system, also known as Berkel</w:t>
                </w:r>
                <w:r w:rsidR="006D55BE">
                  <w:t>e</w:t>
                </w:r>
                <w:r>
                  <w:t>y Fast File System</w:t>
                </w:r>
              </w:p>
            </w:tc>
          </w:tr>
          <w:tr w:rsidR="00130D4F" w:rsidTr="0092514D">
            <w:tc>
              <w:tcPr>
                <w:tcW w:w="1975" w:type="dxa"/>
              </w:tcPr>
              <w:p w:rsidR="00130D4F" w:rsidRPr="0092514D" w:rsidRDefault="00A85F7C" w:rsidP="00E939BB">
                <w:pPr>
                  <w:rPr>
                    <w:rStyle w:val="Strong"/>
                  </w:rPr>
                </w:pPr>
                <w:r w:rsidRPr="0092514D">
                  <w:rPr>
                    <w:rStyle w:val="Strong"/>
                  </w:rPr>
                  <w:t>URL</w:t>
                </w:r>
              </w:p>
            </w:tc>
            <w:tc>
              <w:tcPr>
                <w:tcW w:w="8208" w:type="dxa"/>
              </w:tcPr>
              <w:p w:rsidR="00130D4F" w:rsidRDefault="00EF5C6F" w:rsidP="00E939BB">
                <w:r>
                  <w:rPr>
                    <w:lang w:bidi="ar-SA"/>
                  </w:rPr>
                  <w:t>Universal Resource Locator</w:t>
                </w:r>
              </w:p>
            </w:tc>
          </w:tr>
          <w:tr w:rsidR="00130D4F" w:rsidTr="0092514D">
            <w:tc>
              <w:tcPr>
                <w:tcW w:w="1975" w:type="dxa"/>
              </w:tcPr>
              <w:p w:rsidR="00130D4F" w:rsidRPr="0092514D" w:rsidRDefault="00A85F7C" w:rsidP="00E939BB">
                <w:pPr>
                  <w:rPr>
                    <w:rStyle w:val="Strong"/>
                  </w:rPr>
                </w:pPr>
                <w:r w:rsidRPr="0092514D">
                  <w:rPr>
                    <w:rStyle w:val="Strong"/>
                  </w:rPr>
                  <w:t>UTF</w:t>
                </w:r>
              </w:p>
            </w:tc>
            <w:tc>
              <w:tcPr>
                <w:tcW w:w="8208" w:type="dxa"/>
              </w:tcPr>
              <w:p w:rsidR="00130D4F" w:rsidRDefault="00EF5C6F" w:rsidP="00E939BB">
                <w:r>
                  <w:t>Universal Transformation Format</w:t>
                </w:r>
              </w:p>
            </w:tc>
          </w:tr>
        </w:tbl>
        <w:p w:rsidR="00E939BB" w:rsidRPr="00E939BB" w:rsidRDefault="00E939BB" w:rsidP="00E939BB"/>
        <w:p w:rsidR="00863E80" w:rsidRPr="00035BF4" w:rsidRDefault="00004715" w:rsidP="00035BF4">
          <w:pPr>
            <w:pStyle w:val="Heading1"/>
          </w:pPr>
          <w:r>
            <w:lastRenderedPageBreak/>
            <w:tab/>
          </w:r>
          <w:bookmarkStart w:id="125" w:name="_Toc351984473"/>
          <w:bookmarkStart w:id="126" w:name="_Ref353613735"/>
          <w:bookmarkStart w:id="127" w:name="_Toc367192559"/>
          <w:r w:rsidR="00863E80">
            <w:t>Index</w:t>
          </w:r>
          <w:bookmarkEnd w:id="125"/>
          <w:bookmarkEnd w:id="126"/>
          <w:bookmarkEnd w:id="127"/>
        </w:p>
        <w:p w:rsidR="00035BF4" w:rsidRDefault="00086381" w:rsidP="003D17A9">
          <w:pPr>
            <w:rPr>
              <w:noProof/>
            </w:rPr>
            <w:sectPr w:rsidR="00035BF4" w:rsidSect="00035BF4">
              <w:headerReference w:type="even" r:id="rId99"/>
              <w:headerReference w:type="default" r:id="rId100"/>
              <w:footerReference w:type="even" r:id="rId101"/>
              <w:headerReference w:type="first" r:id="rId102"/>
              <w:pgSz w:w="12240" w:h="15840"/>
              <w:pgMar w:top="1440" w:right="720" w:bottom="1440" w:left="1440" w:header="706" w:footer="706" w:gutter="0"/>
              <w:pgNumType w:start="1"/>
              <w:cols w:space="708"/>
              <w:titlePg/>
              <w:docGrid w:linePitch="360"/>
            </w:sectPr>
          </w:pPr>
          <w:r>
            <w:fldChar w:fldCharType="begin"/>
          </w:r>
          <w:r w:rsidR="00863E80">
            <w:instrText xml:space="preserve"> INDEX \h "A" \c "2" \z "4105" </w:instrText>
          </w:r>
          <w:r>
            <w:fldChar w:fldCharType="separate"/>
          </w:r>
        </w:p>
        <w:p w:rsidR="00035BF4" w:rsidRDefault="00035BF4">
          <w:pPr>
            <w:pStyle w:val="IndexHeading"/>
            <w:keepNext/>
            <w:tabs>
              <w:tab w:val="right" w:leader="dot" w:pos="4670"/>
            </w:tabs>
            <w:rPr>
              <w:rFonts w:asciiTheme="minorHAnsi" w:hAnsiTheme="minorHAnsi"/>
              <w:b w:val="0"/>
              <w:bCs w:val="0"/>
              <w:noProof/>
            </w:rPr>
          </w:pPr>
          <w:r>
            <w:rPr>
              <w:noProof/>
            </w:rPr>
            <w:lastRenderedPageBreak/>
            <w:t>B</w:t>
          </w:r>
        </w:p>
        <w:p w:rsidR="00035BF4" w:rsidRDefault="00035BF4">
          <w:pPr>
            <w:pStyle w:val="Index1"/>
            <w:tabs>
              <w:tab w:val="right" w:leader="dot" w:pos="4670"/>
            </w:tabs>
            <w:rPr>
              <w:noProof/>
            </w:rPr>
          </w:pPr>
          <w:r>
            <w:rPr>
              <w:noProof/>
            </w:rPr>
            <w:t xml:space="preserve">bookmark. </w:t>
          </w:r>
          <w:r w:rsidRPr="002A393D">
            <w:rPr>
              <w:i/>
              <w:noProof/>
            </w:rPr>
            <w:t>See</w:t>
          </w:r>
          <w:r>
            <w:rPr>
              <w:noProof/>
            </w:rPr>
            <w:t xml:space="preserve"> tag</w:t>
          </w:r>
        </w:p>
        <w:p w:rsidR="00035BF4" w:rsidRDefault="00035BF4">
          <w:pPr>
            <w:pStyle w:val="IndexHeading"/>
            <w:keepNext/>
            <w:tabs>
              <w:tab w:val="right" w:leader="dot" w:pos="4670"/>
            </w:tabs>
            <w:rPr>
              <w:rFonts w:asciiTheme="minorHAnsi" w:hAnsiTheme="minorHAnsi"/>
              <w:b w:val="0"/>
              <w:bCs w:val="0"/>
              <w:noProof/>
            </w:rPr>
          </w:pPr>
          <w:r>
            <w:rPr>
              <w:noProof/>
            </w:rPr>
            <w:t>C</w:t>
          </w:r>
        </w:p>
        <w:p w:rsidR="00035BF4" w:rsidRDefault="00035BF4">
          <w:pPr>
            <w:pStyle w:val="Index1"/>
            <w:tabs>
              <w:tab w:val="right" w:leader="dot" w:pos="4670"/>
            </w:tabs>
            <w:rPr>
              <w:noProof/>
            </w:rPr>
          </w:pPr>
          <w:r>
            <w:rPr>
              <w:noProof/>
            </w:rPr>
            <w:t>cancelling ingest, 12</w:t>
          </w:r>
        </w:p>
        <w:p w:rsidR="00035BF4" w:rsidRDefault="00035BF4">
          <w:pPr>
            <w:pStyle w:val="Index1"/>
            <w:tabs>
              <w:tab w:val="right" w:leader="dot" w:pos="4670"/>
            </w:tabs>
            <w:rPr>
              <w:noProof/>
            </w:rPr>
          </w:pPr>
          <w:r>
            <w:rPr>
              <w:noProof/>
            </w:rPr>
            <w:t>case, 4</w:t>
          </w:r>
        </w:p>
        <w:p w:rsidR="00035BF4" w:rsidRDefault="00035BF4">
          <w:pPr>
            <w:pStyle w:val="Index2"/>
            <w:tabs>
              <w:tab w:val="right" w:leader="dot" w:pos="4670"/>
            </w:tabs>
            <w:rPr>
              <w:noProof/>
            </w:rPr>
          </w:pPr>
          <w:r>
            <w:rPr>
              <w:noProof/>
            </w:rPr>
            <w:t>creating a case, 4</w:t>
          </w:r>
        </w:p>
        <w:p w:rsidR="00035BF4" w:rsidRDefault="00035BF4">
          <w:pPr>
            <w:pStyle w:val="Index1"/>
            <w:tabs>
              <w:tab w:val="right" w:leader="dot" w:pos="4670"/>
            </w:tabs>
            <w:rPr>
              <w:noProof/>
            </w:rPr>
          </w:pPr>
          <w:r>
            <w:rPr>
              <w:noProof/>
            </w:rPr>
            <w:t>content viewer, 19, 23, 24</w:t>
          </w:r>
        </w:p>
        <w:p w:rsidR="00035BF4" w:rsidRDefault="00035BF4">
          <w:pPr>
            <w:pStyle w:val="Index2"/>
            <w:tabs>
              <w:tab w:val="right" w:leader="dot" w:pos="4670"/>
            </w:tabs>
            <w:rPr>
              <w:noProof/>
            </w:rPr>
          </w:pPr>
          <w:r>
            <w:rPr>
              <w:noProof/>
            </w:rPr>
            <w:t>hex view, 24</w:t>
          </w:r>
        </w:p>
        <w:p w:rsidR="00035BF4" w:rsidRDefault="00035BF4">
          <w:pPr>
            <w:pStyle w:val="Index2"/>
            <w:tabs>
              <w:tab w:val="right" w:leader="dot" w:pos="4670"/>
            </w:tabs>
            <w:rPr>
              <w:noProof/>
            </w:rPr>
          </w:pPr>
          <w:r>
            <w:rPr>
              <w:noProof/>
            </w:rPr>
            <w:t>media view, 24</w:t>
          </w:r>
        </w:p>
        <w:p w:rsidR="00035BF4" w:rsidRDefault="00035BF4">
          <w:pPr>
            <w:pStyle w:val="Index2"/>
            <w:tabs>
              <w:tab w:val="right" w:leader="dot" w:pos="4670"/>
            </w:tabs>
            <w:rPr>
              <w:noProof/>
            </w:rPr>
          </w:pPr>
          <w:r>
            <w:rPr>
              <w:noProof/>
            </w:rPr>
            <w:t>new window, 24</w:t>
          </w:r>
        </w:p>
        <w:p w:rsidR="00035BF4" w:rsidRDefault="00035BF4">
          <w:pPr>
            <w:pStyle w:val="Index2"/>
            <w:tabs>
              <w:tab w:val="right" w:leader="dot" w:pos="4670"/>
            </w:tabs>
            <w:rPr>
              <w:noProof/>
            </w:rPr>
          </w:pPr>
          <w:r>
            <w:rPr>
              <w:noProof/>
            </w:rPr>
            <w:t>result view, 23</w:t>
          </w:r>
        </w:p>
        <w:p w:rsidR="00035BF4" w:rsidRDefault="00035BF4">
          <w:pPr>
            <w:pStyle w:val="Index2"/>
            <w:tabs>
              <w:tab w:val="right" w:leader="dot" w:pos="4670"/>
            </w:tabs>
            <w:rPr>
              <w:noProof/>
            </w:rPr>
          </w:pPr>
          <w:r>
            <w:rPr>
              <w:noProof/>
            </w:rPr>
            <w:t>string view, 23</w:t>
          </w:r>
        </w:p>
        <w:p w:rsidR="00035BF4" w:rsidRDefault="00035BF4">
          <w:pPr>
            <w:pStyle w:val="Index2"/>
            <w:tabs>
              <w:tab w:val="right" w:leader="dot" w:pos="4670"/>
            </w:tabs>
            <w:rPr>
              <w:noProof/>
            </w:rPr>
          </w:pPr>
          <w:r>
            <w:rPr>
              <w:noProof/>
            </w:rPr>
            <w:t>text view, 23</w:t>
          </w:r>
        </w:p>
        <w:p w:rsidR="00035BF4" w:rsidRDefault="00035BF4">
          <w:pPr>
            <w:pStyle w:val="Index2"/>
            <w:tabs>
              <w:tab w:val="right" w:leader="dot" w:pos="4670"/>
            </w:tabs>
            <w:rPr>
              <w:noProof/>
            </w:rPr>
          </w:pPr>
          <w:r>
            <w:rPr>
              <w:noProof/>
            </w:rPr>
            <w:t>using an external viewer, 25</w:t>
          </w:r>
        </w:p>
        <w:p w:rsidR="00035BF4" w:rsidRDefault="00035BF4">
          <w:pPr>
            <w:pStyle w:val="IndexHeading"/>
            <w:keepNext/>
            <w:tabs>
              <w:tab w:val="right" w:leader="dot" w:pos="4670"/>
            </w:tabs>
            <w:rPr>
              <w:rFonts w:asciiTheme="minorHAnsi" w:hAnsiTheme="minorHAnsi"/>
              <w:b w:val="0"/>
              <w:bCs w:val="0"/>
              <w:noProof/>
            </w:rPr>
          </w:pPr>
          <w:r>
            <w:rPr>
              <w:noProof/>
            </w:rPr>
            <w:t>D</w:t>
          </w:r>
        </w:p>
        <w:p w:rsidR="00035BF4" w:rsidRDefault="00035BF4">
          <w:pPr>
            <w:pStyle w:val="Index1"/>
            <w:tabs>
              <w:tab w:val="right" w:leader="dot" w:pos="4670"/>
            </w:tabs>
            <w:rPr>
              <w:noProof/>
            </w:rPr>
          </w:pPr>
          <w:r>
            <w:rPr>
              <w:noProof/>
            </w:rPr>
            <w:t>data explorer, 13, 19, 23</w:t>
          </w:r>
        </w:p>
        <w:p w:rsidR="00035BF4" w:rsidRDefault="00035BF4">
          <w:pPr>
            <w:pStyle w:val="Index2"/>
            <w:tabs>
              <w:tab w:val="right" w:leader="dot" w:pos="4670"/>
            </w:tabs>
            <w:rPr>
              <w:noProof/>
            </w:rPr>
          </w:pPr>
          <w:r>
            <w:rPr>
              <w:noProof/>
            </w:rPr>
            <w:t>extract files, 51</w:t>
          </w:r>
        </w:p>
        <w:p w:rsidR="00035BF4" w:rsidRDefault="00035BF4">
          <w:pPr>
            <w:pStyle w:val="Index2"/>
            <w:tabs>
              <w:tab w:val="right" w:leader="dot" w:pos="4670"/>
            </w:tabs>
            <w:rPr>
              <w:noProof/>
            </w:rPr>
          </w:pPr>
          <w:r>
            <w:rPr>
              <w:noProof/>
            </w:rPr>
            <w:t>keyword hits, 32</w:t>
          </w:r>
        </w:p>
        <w:p w:rsidR="00035BF4" w:rsidRDefault="00035BF4">
          <w:pPr>
            <w:pStyle w:val="Index2"/>
            <w:tabs>
              <w:tab w:val="right" w:leader="dot" w:pos="4670"/>
            </w:tabs>
            <w:rPr>
              <w:noProof/>
            </w:rPr>
          </w:pPr>
          <w:r>
            <w:rPr>
              <w:noProof/>
            </w:rPr>
            <w:t>unallocated disk space, 53</w:t>
          </w:r>
        </w:p>
        <w:p w:rsidR="00035BF4" w:rsidRDefault="00035BF4">
          <w:pPr>
            <w:pStyle w:val="Index1"/>
            <w:tabs>
              <w:tab w:val="right" w:leader="dot" w:pos="4670"/>
            </w:tabs>
            <w:rPr>
              <w:noProof/>
            </w:rPr>
          </w:pPr>
          <w:r>
            <w:rPr>
              <w:noProof/>
            </w:rPr>
            <w:t xml:space="preserve">deleted files. </w:t>
          </w:r>
          <w:r w:rsidRPr="002A393D">
            <w:rPr>
              <w:i/>
              <w:noProof/>
            </w:rPr>
            <w:t>See</w:t>
          </w:r>
          <w:r>
            <w:rPr>
              <w:noProof/>
            </w:rPr>
            <w:t xml:space="preserve"> unallocated disk space</w:t>
          </w:r>
        </w:p>
        <w:p w:rsidR="00035BF4" w:rsidRDefault="00035BF4">
          <w:pPr>
            <w:pStyle w:val="Index1"/>
            <w:tabs>
              <w:tab w:val="right" w:leader="dot" w:pos="4670"/>
            </w:tabs>
            <w:rPr>
              <w:noProof/>
            </w:rPr>
          </w:pPr>
          <w:r>
            <w:rPr>
              <w:noProof/>
            </w:rPr>
            <w:t>delimiter, 47</w:t>
          </w:r>
        </w:p>
        <w:p w:rsidR="00035BF4" w:rsidRDefault="00035BF4">
          <w:pPr>
            <w:pStyle w:val="Index1"/>
            <w:tabs>
              <w:tab w:val="right" w:leader="dot" w:pos="4670"/>
            </w:tabs>
            <w:rPr>
              <w:noProof/>
            </w:rPr>
          </w:pPr>
          <w:r>
            <w:rPr>
              <w:noProof/>
            </w:rPr>
            <w:t xml:space="preserve">disk analysis. </w:t>
          </w:r>
          <w:r w:rsidRPr="002A393D">
            <w:rPr>
              <w:i/>
              <w:noProof/>
            </w:rPr>
            <w:t>See</w:t>
          </w:r>
          <w:r>
            <w:rPr>
              <w:noProof/>
            </w:rPr>
            <w:t xml:space="preserve"> ingest, </w:t>
          </w:r>
          <w:r w:rsidRPr="002A393D">
            <w:rPr>
              <w:i/>
              <w:noProof/>
            </w:rPr>
            <w:t>See</w:t>
          </w:r>
          <w:r>
            <w:rPr>
              <w:noProof/>
            </w:rPr>
            <w:t xml:space="preserve"> ingest</w:t>
          </w:r>
        </w:p>
        <w:p w:rsidR="00035BF4" w:rsidRDefault="00035BF4">
          <w:pPr>
            <w:pStyle w:val="Index1"/>
            <w:tabs>
              <w:tab w:val="right" w:leader="dot" w:pos="4670"/>
            </w:tabs>
            <w:rPr>
              <w:noProof/>
            </w:rPr>
          </w:pPr>
          <w:r>
            <w:rPr>
              <w:noProof/>
            </w:rPr>
            <w:t>disk image</w:t>
          </w:r>
        </w:p>
        <w:p w:rsidR="00035BF4" w:rsidRDefault="00035BF4">
          <w:pPr>
            <w:pStyle w:val="Index2"/>
            <w:tabs>
              <w:tab w:val="right" w:leader="dot" w:pos="4670"/>
            </w:tabs>
            <w:rPr>
              <w:noProof/>
            </w:rPr>
          </w:pPr>
          <w:r>
            <w:rPr>
              <w:noProof/>
            </w:rPr>
            <w:t>adding a disk image, 8</w:t>
          </w:r>
        </w:p>
        <w:p w:rsidR="00035BF4" w:rsidRDefault="00035BF4">
          <w:pPr>
            <w:pStyle w:val="Index2"/>
            <w:tabs>
              <w:tab w:val="right" w:leader="dot" w:pos="4670"/>
            </w:tabs>
            <w:rPr>
              <w:noProof/>
            </w:rPr>
          </w:pPr>
          <w:r>
            <w:rPr>
              <w:noProof/>
            </w:rPr>
            <w:t>adding an image, 8</w:t>
          </w:r>
        </w:p>
        <w:p w:rsidR="00035BF4" w:rsidRDefault="00035BF4">
          <w:pPr>
            <w:pStyle w:val="Index2"/>
            <w:tabs>
              <w:tab w:val="right" w:leader="dot" w:pos="4670"/>
            </w:tabs>
            <w:rPr>
              <w:noProof/>
            </w:rPr>
          </w:pPr>
          <w:r>
            <w:rPr>
              <w:noProof/>
            </w:rPr>
            <w:t>format, 2</w:t>
          </w:r>
        </w:p>
        <w:p w:rsidR="00035BF4" w:rsidRDefault="00035BF4">
          <w:pPr>
            <w:pStyle w:val="Index2"/>
            <w:tabs>
              <w:tab w:val="right" w:leader="dot" w:pos="4670"/>
            </w:tabs>
            <w:rPr>
              <w:noProof/>
            </w:rPr>
          </w:pPr>
          <w:r>
            <w:rPr>
              <w:noProof/>
            </w:rPr>
            <w:t>formats, 58</w:t>
          </w:r>
        </w:p>
        <w:p w:rsidR="00035BF4" w:rsidRDefault="00035BF4">
          <w:pPr>
            <w:pStyle w:val="IndexHeading"/>
            <w:keepNext/>
            <w:tabs>
              <w:tab w:val="right" w:leader="dot" w:pos="4670"/>
            </w:tabs>
            <w:rPr>
              <w:rFonts w:asciiTheme="minorHAnsi" w:hAnsiTheme="minorHAnsi"/>
              <w:b w:val="0"/>
              <w:bCs w:val="0"/>
              <w:noProof/>
            </w:rPr>
          </w:pPr>
          <w:r>
            <w:rPr>
              <w:noProof/>
            </w:rPr>
            <w:t>E</w:t>
          </w:r>
        </w:p>
        <w:p w:rsidR="00035BF4" w:rsidRDefault="00035BF4">
          <w:pPr>
            <w:pStyle w:val="Index1"/>
            <w:tabs>
              <w:tab w:val="right" w:leader="dot" w:pos="4670"/>
            </w:tabs>
            <w:rPr>
              <w:noProof/>
            </w:rPr>
          </w:pPr>
          <w:r>
            <w:rPr>
              <w:noProof/>
            </w:rPr>
            <w:t>Excel, 40, 47</w:t>
          </w:r>
        </w:p>
        <w:p w:rsidR="00035BF4" w:rsidRDefault="00035BF4">
          <w:pPr>
            <w:pStyle w:val="Index1"/>
            <w:tabs>
              <w:tab w:val="right" w:leader="dot" w:pos="4670"/>
            </w:tabs>
            <w:rPr>
              <w:noProof/>
            </w:rPr>
          </w:pPr>
          <w:r>
            <w:rPr>
              <w:noProof/>
            </w:rPr>
            <w:t xml:space="preserve">export. </w:t>
          </w:r>
          <w:r w:rsidRPr="002A393D">
            <w:rPr>
              <w:i/>
              <w:noProof/>
            </w:rPr>
            <w:t>See</w:t>
          </w:r>
          <w:r>
            <w:rPr>
              <w:noProof/>
            </w:rPr>
            <w:t xml:space="preserve"> extract</w:t>
          </w:r>
        </w:p>
        <w:p w:rsidR="00035BF4" w:rsidRDefault="00035BF4">
          <w:pPr>
            <w:pStyle w:val="Index1"/>
            <w:tabs>
              <w:tab w:val="right" w:leader="dot" w:pos="4670"/>
            </w:tabs>
            <w:rPr>
              <w:noProof/>
            </w:rPr>
          </w:pPr>
          <w:r>
            <w:rPr>
              <w:noProof/>
            </w:rPr>
            <w:t>extract files</w:t>
          </w:r>
        </w:p>
        <w:p w:rsidR="00035BF4" w:rsidRDefault="00035BF4">
          <w:pPr>
            <w:pStyle w:val="Index2"/>
            <w:tabs>
              <w:tab w:val="right" w:leader="dot" w:pos="4670"/>
            </w:tabs>
            <w:rPr>
              <w:noProof/>
            </w:rPr>
          </w:pPr>
          <w:r>
            <w:rPr>
              <w:noProof/>
            </w:rPr>
            <w:t>collecting files for later analysis, 50</w:t>
          </w:r>
        </w:p>
        <w:p w:rsidR="00035BF4" w:rsidRDefault="00035BF4">
          <w:pPr>
            <w:pStyle w:val="Index2"/>
            <w:tabs>
              <w:tab w:val="right" w:leader="dot" w:pos="4670"/>
            </w:tabs>
            <w:rPr>
              <w:noProof/>
            </w:rPr>
          </w:pPr>
          <w:r>
            <w:rPr>
              <w:noProof/>
            </w:rPr>
            <w:t>extracting unallocated disk space as individual blocks, 53</w:t>
          </w:r>
        </w:p>
        <w:p w:rsidR="00035BF4" w:rsidRDefault="00035BF4">
          <w:pPr>
            <w:pStyle w:val="IndexHeading"/>
            <w:keepNext/>
            <w:tabs>
              <w:tab w:val="right" w:leader="dot" w:pos="4670"/>
            </w:tabs>
            <w:rPr>
              <w:rFonts w:asciiTheme="minorHAnsi" w:hAnsiTheme="minorHAnsi"/>
              <w:b w:val="0"/>
              <w:bCs w:val="0"/>
              <w:noProof/>
            </w:rPr>
          </w:pPr>
          <w:r>
            <w:rPr>
              <w:noProof/>
            </w:rPr>
            <w:t>F</w:t>
          </w:r>
        </w:p>
        <w:p w:rsidR="00035BF4" w:rsidRDefault="00035BF4">
          <w:pPr>
            <w:pStyle w:val="Index1"/>
            <w:tabs>
              <w:tab w:val="right" w:leader="dot" w:pos="4670"/>
            </w:tabs>
            <w:rPr>
              <w:noProof/>
            </w:rPr>
          </w:pPr>
          <w:r>
            <w:rPr>
              <w:noProof/>
            </w:rPr>
            <w:t>file system</w:t>
          </w:r>
        </w:p>
        <w:p w:rsidR="00035BF4" w:rsidRDefault="00035BF4">
          <w:pPr>
            <w:pStyle w:val="Index2"/>
            <w:tabs>
              <w:tab w:val="right" w:leader="dot" w:pos="4670"/>
            </w:tabs>
            <w:rPr>
              <w:noProof/>
            </w:rPr>
          </w:pPr>
          <w:r>
            <w:rPr>
              <w:noProof/>
            </w:rPr>
            <w:t>Ext2, Ext3, 2, 58</w:t>
          </w:r>
        </w:p>
        <w:p w:rsidR="00035BF4" w:rsidRDefault="00035BF4">
          <w:pPr>
            <w:pStyle w:val="Index2"/>
            <w:tabs>
              <w:tab w:val="right" w:leader="dot" w:pos="4670"/>
            </w:tabs>
            <w:rPr>
              <w:noProof/>
            </w:rPr>
          </w:pPr>
          <w:r>
            <w:rPr>
              <w:noProof/>
            </w:rPr>
            <w:t>FAT, 2, 58</w:t>
          </w:r>
        </w:p>
        <w:p w:rsidR="00035BF4" w:rsidRDefault="00035BF4">
          <w:pPr>
            <w:pStyle w:val="Index2"/>
            <w:tabs>
              <w:tab w:val="right" w:leader="dot" w:pos="4670"/>
            </w:tabs>
            <w:rPr>
              <w:noProof/>
            </w:rPr>
          </w:pPr>
          <w:r>
            <w:rPr>
              <w:noProof/>
            </w:rPr>
            <w:t>HFS, 2, 58</w:t>
          </w:r>
        </w:p>
        <w:p w:rsidR="00035BF4" w:rsidRDefault="00035BF4">
          <w:pPr>
            <w:pStyle w:val="Index2"/>
            <w:tabs>
              <w:tab w:val="right" w:leader="dot" w:pos="4670"/>
            </w:tabs>
            <w:rPr>
              <w:noProof/>
            </w:rPr>
          </w:pPr>
          <w:r>
            <w:rPr>
              <w:noProof/>
            </w:rPr>
            <w:t>ISO9660, 2, 58</w:t>
          </w:r>
        </w:p>
        <w:p w:rsidR="00035BF4" w:rsidRDefault="00035BF4">
          <w:pPr>
            <w:pStyle w:val="Index2"/>
            <w:tabs>
              <w:tab w:val="right" w:leader="dot" w:pos="4670"/>
            </w:tabs>
            <w:rPr>
              <w:noProof/>
            </w:rPr>
          </w:pPr>
          <w:r>
            <w:rPr>
              <w:noProof/>
            </w:rPr>
            <w:t>NTFS, 2, 58</w:t>
          </w:r>
        </w:p>
        <w:p w:rsidR="00035BF4" w:rsidRDefault="00035BF4">
          <w:pPr>
            <w:pStyle w:val="Index2"/>
            <w:tabs>
              <w:tab w:val="right" w:leader="dot" w:pos="4670"/>
            </w:tabs>
            <w:rPr>
              <w:noProof/>
            </w:rPr>
          </w:pPr>
          <w:r>
            <w:rPr>
              <w:noProof/>
            </w:rPr>
            <w:lastRenderedPageBreak/>
            <w:t>UFS, 2</w:t>
          </w:r>
        </w:p>
        <w:p w:rsidR="00035BF4" w:rsidRDefault="00035BF4">
          <w:pPr>
            <w:pStyle w:val="IndexHeading"/>
            <w:keepNext/>
            <w:tabs>
              <w:tab w:val="right" w:leader="dot" w:pos="4670"/>
            </w:tabs>
            <w:rPr>
              <w:rFonts w:asciiTheme="minorHAnsi" w:hAnsiTheme="minorHAnsi"/>
              <w:b w:val="0"/>
              <w:bCs w:val="0"/>
              <w:noProof/>
            </w:rPr>
          </w:pPr>
          <w:r>
            <w:rPr>
              <w:noProof/>
            </w:rPr>
            <w:t>H</w:t>
          </w:r>
        </w:p>
        <w:p w:rsidR="00035BF4" w:rsidRDefault="00035BF4">
          <w:pPr>
            <w:pStyle w:val="Index1"/>
            <w:tabs>
              <w:tab w:val="right" w:leader="dot" w:pos="4670"/>
            </w:tabs>
            <w:rPr>
              <w:noProof/>
            </w:rPr>
          </w:pPr>
          <w:r>
            <w:rPr>
              <w:noProof/>
            </w:rPr>
            <w:t>hash database, 10, 14, 57</w:t>
          </w:r>
        </w:p>
        <w:p w:rsidR="00035BF4" w:rsidRDefault="00035BF4">
          <w:pPr>
            <w:pStyle w:val="Index2"/>
            <w:tabs>
              <w:tab w:val="right" w:leader="dot" w:pos="4670"/>
            </w:tabs>
            <w:rPr>
              <w:noProof/>
            </w:rPr>
          </w:pPr>
          <w:r>
            <w:rPr>
              <w:noProof/>
            </w:rPr>
            <w:t>adding a hash database, 14</w:t>
          </w:r>
        </w:p>
        <w:p w:rsidR="00035BF4" w:rsidRDefault="00035BF4">
          <w:pPr>
            <w:pStyle w:val="Index2"/>
            <w:tabs>
              <w:tab w:val="right" w:leader="dot" w:pos="4670"/>
            </w:tabs>
            <w:rPr>
              <w:noProof/>
            </w:rPr>
          </w:pPr>
          <w:r>
            <w:rPr>
              <w:noProof/>
            </w:rPr>
            <w:t>EnCase, 2, 14</w:t>
          </w:r>
        </w:p>
        <w:p w:rsidR="00035BF4" w:rsidRDefault="00035BF4">
          <w:pPr>
            <w:pStyle w:val="Index2"/>
            <w:tabs>
              <w:tab w:val="right" w:leader="dot" w:pos="4670"/>
            </w:tabs>
            <w:rPr>
              <w:noProof/>
            </w:rPr>
          </w:pPr>
          <w:r>
            <w:rPr>
              <w:noProof/>
            </w:rPr>
            <w:t>HashKeeper, 1</w:t>
          </w:r>
        </w:p>
        <w:p w:rsidR="00035BF4" w:rsidRDefault="00035BF4">
          <w:pPr>
            <w:pStyle w:val="Index2"/>
            <w:tabs>
              <w:tab w:val="right" w:leader="dot" w:pos="4670"/>
            </w:tabs>
            <w:rPr>
              <w:noProof/>
            </w:rPr>
          </w:pPr>
          <w:r>
            <w:rPr>
              <w:noProof/>
            </w:rPr>
            <w:t>known bad files, 15</w:t>
          </w:r>
        </w:p>
        <w:p w:rsidR="00035BF4" w:rsidRDefault="00035BF4">
          <w:pPr>
            <w:pStyle w:val="Index2"/>
            <w:tabs>
              <w:tab w:val="right" w:leader="dot" w:pos="4670"/>
            </w:tabs>
            <w:rPr>
              <w:noProof/>
            </w:rPr>
          </w:pPr>
          <w:r>
            <w:rPr>
              <w:noProof/>
            </w:rPr>
            <w:t>NIST NSRL, 2, 14</w:t>
          </w:r>
        </w:p>
        <w:p w:rsidR="00035BF4" w:rsidRDefault="00035BF4">
          <w:pPr>
            <w:pStyle w:val="IndexHeading"/>
            <w:keepNext/>
            <w:tabs>
              <w:tab w:val="right" w:leader="dot" w:pos="4670"/>
            </w:tabs>
            <w:rPr>
              <w:rFonts w:asciiTheme="minorHAnsi" w:hAnsiTheme="minorHAnsi"/>
              <w:b w:val="0"/>
              <w:bCs w:val="0"/>
              <w:noProof/>
            </w:rPr>
          </w:pPr>
          <w:r>
            <w:rPr>
              <w:noProof/>
            </w:rPr>
            <w:t>I</w:t>
          </w:r>
        </w:p>
        <w:p w:rsidR="00035BF4" w:rsidRDefault="00035BF4">
          <w:pPr>
            <w:pStyle w:val="Index1"/>
            <w:tabs>
              <w:tab w:val="right" w:leader="dot" w:pos="4670"/>
            </w:tabs>
            <w:rPr>
              <w:noProof/>
            </w:rPr>
          </w:pPr>
          <w:r>
            <w:rPr>
              <w:noProof/>
            </w:rPr>
            <w:t xml:space="preserve">image. </w:t>
          </w:r>
          <w:r w:rsidRPr="002A393D">
            <w:rPr>
              <w:i/>
              <w:noProof/>
            </w:rPr>
            <w:t>See</w:t>
          </w:r>
          <w:r>
            <w:rPr>
              <w:noProof/>
            </w:rPr>
            <w:t xml:space="preserve"> disk image</w:t>
          </w:r>
        </w:p>
        <w:p w:rsidR="00035BF4" w:rsidRDefault="00035BF4">
          <w:pPr>
            <w:pStyle w:val="Index1"/>
            <w:tabs>
              <w:tab w:val="right" w:leader="dot" w:pos="4670"/>
            </w:tabs>
            <w:rPr>
              <w:noProof/>
            </w:rPr>
          </w:pPr>
          <w:r>
            <w:rPr>
              <w:noProof/>
            </w:rPr>
            <w:t>ingest, 4, 9</w:t>
          </w:r>
        </w:p>
        <w:p w:rsidR="00035BF4" w:rsidRDefault="00035BF4">
          <w:pPr>
            <w:pStyle w:val="Index2"/>
            <w:tabs>
              <w:tab w:val="right" w:leader="dot" w:pos="4670"/>
            </w:tabs>
            <w:rPr>
              <w:noProof/>
            </w:rPr>
          </w:pPr>
          <w:r>
            <w:rPr>
              <w:noProof/>
            </w:rPr>
            <w:t>cancelling ingest, 12</w:t>
          </w:r>
        </w:p>
        <w:p w:rsidR="00035BF4" w:rsidRDefault="00035BF4">
          <w:pPr>
            <w:pStyle w:val="Index2"/>
            <w:tabs>
              <w:tab w:val="right" w:leader="dot" w:pos="4670"/>
            </w:tabs>
            <w:rPr>
              <w:noProof/>
            </w:rPr>
          </w:pPr>
          <w:r>
            <w:rPr>
              <w:noProof/>
            </w:rPr>
            <w:t>configuring disk analysis, 9</w:t>
          </w:r>
        </w:p>
        <w:p w:rsidR="00035BF4" w:rsidRDefault="00035BF4">
          <w:pPr>
            <w:pStyle w:val="Index2"/>
            <w:tabs>
              <w:tab w:val="right" w:leader="dot" w:pos="4670"/>
            </w:tabs>
            <w:rPr>
              <w:noProof/>
            </w:rPr>
          </w:pPr>
          <w:r>
            <w:rPr>
              <w:noProof/>
            </w:rPr>
            <w:t>restarting ingest, 13</w:t>
          </w:r>
        </w:p>
        <w:p w:rsidR="00035BF4" w:rsidRDefault="00035BF4">
          <w:pPr>
            <w:pStyle w:val="Index2"/>
            <w:tabs>
              <w:tab w:val="right" w:leader="dot" w:pos="4670"/>
            </w:tabs>
            <w:rPr>
              <w:noProof/>
            </w:rPr>
          </w:pPr>
          <w:r>
            <w:rPr>
              <w:noProof/>
            </w:rPr>
            <w:t>stopping ingest, 12</w:t>
          </w:r>
        </w:p>
        <w:p w:rsidR="00035BF4" w:rsidRDefault="00035BF4">
          <w:pPr>
            <w:pStyle w:val="Index1"/>
            <w:tabs>
              <w:tab w:val="right" w:leader="dot" w:pos="4670"/>
            </w:tabs>
            <w:rPr>
              <w:noProof/>
            </w:rPr>
          </w:pPr>
          <w:r>
            <w:rPr>
              <w:noProof/>
            </w:rPr>
            <w:t>ingest module</w:t>
          </w:r>
        </w:p>
        <w:p w:rsidR="00035BF4" w:rsidRDefault="00035BF4">
          <w:pPr>
            <w:pStyle w:val="Index2"/>
            <w:tabs>
              <w:tab w:val="right" w:leader="dot" w:pos="4670"/>
            </w:tabs>
            <w:rPr>
              <w:noProof/>
            </w:rPr>
          </w:pPr>
          <w:r>
            <w:rPr>
              <w:noProof/>
            </w:rPr>
            <w:t>exif parser, 10</w:t>
          </w:r>
        </w:p>
        <w:p w:rsidR="00035BF4" w:rsidRDefault="00035BF4">
          <w:pPr>
            <w:pStyle w:val="Index2"/>
            <w:tabs>
              <w:tab w:val="right" w:leader="dot" w:pos="4670"/>
            </w:tabs>
            <w:rPr>
              <w:noProof/>
            </w:rPr>
          </w:pPr>
          <w:r>
            <w:rPr>
              <w:noProof/>
            </w:rPr>
            <w:t>hash lookup, 10</w:t>
          </w:r>
        </w:p>
        <w:p w:rsidR="00035BF4" w:rsidRDefault="00035BF4">
          <w:pPr>
            <w:pStyle w:val="Index2"/>
            <w:tabs>
              <w:tab w:val="right" w:leader="dot" w:pos="4670"/>
            </w:tabs>
            <w:rPr>
              <w:noProof/>
            </w:rPr>
          </w:pPr>
          <w:r>
            <w:rPr>
              <w:noProof/>
            </w:rPr>
            <w:t>keyword search, 10, 19, 23, 28</w:t>
          </w:r>
        </w:p>
        <w:p w:rsidR="00035BF4" w:rsidRDefault="00035BF4">
          <w:pPr>
            <w:pStyle w:val="Index2"/>
            <w:tabs>
              <w:tab w:val="right" w:leader="dot" w:pos="4670"/>
            </w:tabs>
            <w:rPr>
              <w:noProof/>
            </w:rPr>
          </w:pPr>
          <w:r>
            <w:rPr>
              <w:noProof/>
            </w:rPr>
            <w:t>recent activity, 44</w:t>
          </w:r>
        </w:p>
        <w:p w:rsidR="00035BF4" w:rsidRDefault="00035BF4">
          <w:pPr>
            <w:pStyle w:val="Index2"/>
            <w:tabs>
              <w:tab w:val="right" w:leader="dot" w:pos="4670"/>
            </w:tabs>
            <w:rPr>
              <w:noProof/>
            </w:rPr>
          </w:pPr>
          <w:r>
            <w:rPr>
              <w:noProof/>
            </w:rPr>
            <w:t>Thunderbird parser, 10</w:t>
          </w:r>
        </w:p>
        <w:p w:rsidR="00035BF4" w:rsidRDefault="00035BF4">
          <w:pPr>
            <w:pStyle w:val="Index1"/>
            <w:tabs>
              <w:tab w:val="right" w:leader="dot" w:pos="4670"/>
            </w:tabs>
            <w:rPr>
              <w:noProof/>
            </w:rPr>
          </w:pPr>
          <w:r>
            <w:rPr>
              <w:noProof/>
            </w:rPr>
            <w:t>internet artifacts, 10, 40</w:t>
          </w:r>
        </w:p>
        <w:p w:rsidR="00035BF4" w:rsidRDefault="00035BF4">
          <w:pPr>
            <w:pStyle w:val="IndexHeading"/>
            <w:keepNext/>
            <w:tabs>
              <w:tab w:val="right" w:leader="dot" w:pos="4670"/>
            </w:tabs>
            <w:rPr>
              <w:rFonts w:asciiTheme="minorHAnsi" w:hAnsiTheme="minorHAnsi"/>
              <w:b w:val="0"/>
              <w:bCs w:val="0"/>
              <w:noProof/>
            </w:rPr>
          </w:pPr>
          <w:r>
            <w:rPr>
              <w:noProof/>
            </w:rPr>
            <w:t>K</w:t>
          </w:r>
        </w:p>
        <w:p w:rsidR="00035BF4" w:rsidRDefault="00035BF4">
          <w:pPr>
            <w:pStyle w:val="Index1"/>
            <w:tabs>
              <w:tab w:val="right" w:leader="dot" w:pos="4670"/>
            </w:tabs>
            <w:rPr>
              <w:noProof/>
            </w:rPr>
          </w:pPr>
          <w:r w:rsidRPr="002A393D">
            <w:rPr>
              <w:rFonts w:asciiTheme="majorHAnsi" w:hAnsiTheme="majorHAnsi"/>
              <w:noProof/>
            </w:rPr>
            <w:t>keyword search</w:t>
          </w:r>
        </w:p>
        <w:p w:rsidR="00035BF4" w:rsidRDefault="00035BF4">
          <w:pPr>
            <w:pStyle w:val="Index2"/>
            <w:tabs>
              <w:tab w:val="right" w:leader="dot" w:pos="4670"/>
            </w:tabs>
            <w:rPr>
              <w:noProof/>
            </w:rPr>
          </w:pPr>
          <w:r>
            <w:rPr>
              <w:noProof/>
            </w:rPr>
            <w:t>creating and managing keyword lists, 28</w:t>
          </w:r>
        </w:p>
        <w:p w:rsidR="00035BF4" w:rsidRDefault="00035BF4">
          <w:pPr>
            <w:pStyle w:val="Index2"/>
            <w:tabs>
              <w:tab w:val="right" w:leader="dot" w:pos="4670"/>
            </w:tabs>
            <w:rPr>
              <w:noProof/>
            </w:rPr>
          </w:pPr>
          <w:r>
            <w:rPr>
              <w:noProof/>
            </w:rPr>
            <w:t>searching file contents, 26</w:t>
          </w:r>
        </w:p>
        <w:p w:rsidR="00035BF4" w:rsidRDefault="00035BF4">
          <w:pPr>
            <w:pStyle w:val="Index2"/>
            <w:tabs>
              <w:tab w:val="right" w:leader="dot" w:pos="4670"/>
            </w:tabs>
            <w:rPr>
              <w:noProof/>
            </w:rPr>
          </w:pPr>
          <w:r>
            <w:rPr>
              <w:noProof/>
            </w:rPr>
            <w:t>searching using built-in keywords, 26</w:t>
          </w:r>
        </w:p>
        <w:p w:rsidR="00035BF4" w:rsidRDefault="00035BF4">
          <w:pPr>
            <w:pStyle w:val="IndexHeading"/>
            <w:keepNext/>
            <w:tabs>
              <w:tab w:val="right" w:leader="dot" w:pos="4670"/>
            </w:tabs>
            <w:rPr>
              <w:rFonts w:asciiTheme="minorHAnsi" w:hAnsiTheme="minorHAnsi"/>
              <w:b w:val="0"/>
              <w:bCs w:val="0"/>
              <w:noProof/>
            </w:rPr>
          </w:pPr>
          <w:r>
            <w:rPr>
              <w:noProof/>
            </w:rPr>
            <w:t>M</w:t>
          </w:r>
        </w:p>
        <w:p w:rsidR="00035BF4" w:rsidRDefault="00035BF4">
          <w:pPr>
            <w:pStyle w:val="Index1"/>
            <w:tabs>
              <w:tab w:val="right" w:leader="dot" w:pos="4670"/>
            </w:tabs>
            <w:rPr>
              <w:noProof/>
            </w:rPr>
          </w:pPr>
          <w:r>
            <w:rPr>
              <w:noProof/>
            </w:rPr>
            <w:t>metadata, 2, 10, 19, 23, 44, 59</w:t>
          </w:r>
        </w:p>
        <w:p w:rsidR="00035BF4" w:rsidRDefault="00035BF4">
          <w:pPr>
            <w:pStyle w:val="IndexHeading"/>
            <w:keepNext/>
            <w:tabs>
              <w:tab w:val="right" w:leader="dot" w:pos="4670"/>
            </w:tabs>
            <w:rPr>
              <w:rFonts w:asciiTheme="minorHAnsi" w:hAnsiTheme="minorHAnsi"/>
              <w:b w:val="0"/>
              <w:bCs w:val="0"/>
              <w:noProof/>
            </w:rPr>
          </w:pPr>
          <w:r>
            <w:rPr>
              <w:noProof/>
            </w:rPr>
            <w:t>R</w:t>
          </w:r>
        </w:p>
        <w:p w:rsidR="00035BF4" w:rsidRDefault="00035BF4">
          <w:pPr>
            <w:pStyle w:val="Index1"/>
            <w:tabs>
              <w:tab w:val="right" w:leader="dot" w:pos="4670"/>
            </w:tabs>
            <w:rPr>
              <w:noProof/>
            </w:rPr>
          </w:pPr>
          <w:r>
            <w:rPr>
              <w:noProof/>
            </w:rPr>
            <w:t>report</w:t>
          </w:r>
        </w:p>
        <w:p w:rsidR="00035BF4" w:rsidRDefault="00035BF4">
          <w:pPr>
            <w:pStyle w:val="Index2"/>
            <w:tabs>
              <w:tab w:val="right" w:leader="dot" w:pos="4670"/>
            </w:tabs>
            <w:rPr>
              <w:noProof/>
            </w:rPr>
          </w:pPr>
          <w:r>
            <w:rPr>
              <w:noProof/>
            </w:rPr>
            <w:t>creating a basic report, 38</w:t>
          </w:r>
        </w:p>
        <w:p w:rsidR="00035BF4" w:rsidRDefault="00035BF4">
          <w:pPr>
            <w:pStyle w:val="Index2"/>
            <w:tabs>
              <w:tab w:val="right" w:leader="dot" w:pos="4670"/>
            </w:tabs>
            <w:rPr>
              <w:noProof/>
            </w:rPr>
          </w:pPr>
          <w:r>
            <w:rPr>
              <w:noProof/>
            </w:rPr>
            <w:t>creating a report showing tagged files, 40</w:t>
          </w:r>
        </w:p>
        <w:p w:rsidR="00035BF4" w:rsidRDefault="00035BF4">
          <w:pPr>
            <w:pStyle w:val="Index2"/>
            <w:tabs>
              <w:tab w:val="right" w:leader="dot" w:pos="4670"/>
            </w:tabs>
            <w:rPr>
              <w:noProof/>
            </w:rPr>
          </w:pPr>
          <w:r>
            <w:rPr>
              <w:noProof/>
            </w:rPr>
            <w:t>creating a report with selected categories of data, 42</w:t>
          </w:r>
        </w:p>
        <w:p w:rsidR="00035BF4" w:rsidRDefault="00035BF4">
          <w:pPr>
            <w:pStyle w:val="Index2"/>
            <w:tabs>
              <w:tab w:val="right" w:leader="dot" w:pos="4670"/>
            </w:tabs>
            <w:rPr>
              <w:noProof/>
            </w:rPr>
          </w:pPr>
          <w:r>
            <w:rPr>
              <w:noProof/>
            </w:rPr>
            <w:t>creating a timeline report, 47</w:t>
          </w:r>
        </w:p>
        <w:p w:rsidR="00035BF4" w:rsidRDefault="00035BF4">
          <w:pPr>
            <w:pStyle w:val="Index2"/>
            <w:tabs>
              <w:tab w:val="right" w:leader="dot" w:pos="4670"/>
            </w:tabs>
            <w:rPr>
              <w:noProof/>
            </w:rPr>
          </w:pPr>
          <w:r>
            <w:rPr>
              <w:noProof/>
            </w:rPr>
            <w:t>CSV format, 37</w:t>
          </w:r>
        </w:p>
        <w:p w:rsidR="00035BF4" w:rsidRDefault="00035BF4">
          <w:pPr>
            <w:pStyle w:val="Index2"/>
            <w:tabs>
              <w:tab w:val="right" w:leader="dot" w:pos="4670"/>
            </w:tabs>
            <w:rPr>
              <w:noProof/>
            </w:rPr>
          </w:pPr>
          <w:r>
            <w:rPr>
              <w:noProof/>
            </w:rPr>
            <w:t>generating reports, 37</w:t>
          </w:r>
        </w:p>
        <w:p w:rsidR="00035BF4" w:rsidRDefault="00035BF4">
          <w:pPr>
            <w:pStyle w:val="Index2"/>
            <w:tabs>
              <w:tab w:val="right" w:leader="dot" w:pos="4670"/>
            </w:tabs>
            <w:rPr>
              <w:noProof/>
            </w:rPr>
          </w:pPr>
          <w:r>
            <w:rPr>
              <w:noProof/>
            </w:rPr>
            <w:t>HTML report, 37</w:t>
          </w:r>
        </w:p>
        <w:p w:rsidR="00035BF4" w:rsidRDefault="00035BF4">
          <w:pPr>
            <w:pStyle w:val="Index2"/>
            <w:tabs>
              <w:tab w:val="right" w:leader="dot" w:pos="4670"/>
            </w:tabs>
            <w:rPr>
              <w:noProof/>
            </w:rPr>
          </w:pPr>
          <w:r>
            <w:rPr>
              <w:noProof/>
            </w:rPr>
            <w:t>Microsoft Excel, 37, 40</w:t>
          </w:r>
        </w:p>
        <w:p w:rsidR="00035BF4" w:rsidRDefault="00035BF4">
          <w:pPr>
            <w:pStyle w:val="Index1"/>
            <w:tabs>
              <w:tab w:val="right" w:leader="dot" w:pos="4670"/>
            </w:tabs>
            <w:rPr>
              <w:noProof/>
            </w:rPr>
          </w:pPr>
          <w:r>
            <w:rPr>
              <w:noProof/>
            </w:rPr>
            <w:lastRenderedPageBreak/>
            <w:t>restarting ingest, 13</w:t>
          </w:r>
        </w:p>
        <w:p w:rsidR="00035BF4" w:rsidRDefault="00035BF4">
          <w:pPr>
            <w:pStyle w:val="Index1"/>
            <w:tabs>
              <w:tab w:val="right" w:leader="dot" w:pos="4670"/>
            </w:tabs>
            <w:rPr>
              <w:noProof/>
            </w:rPr>
          </w:pPr>
          <w:r>
            <w:rPr>
              <w:noProof/>
            </w:rPr>
            <w:t>result viewer, 19, 33, 47</w:t>
          </w:r>
        </w:p>
        <w:p w:rsidR="00035BF4" w:rsidRDefault="00035BF4">
          <w:pPr>
            <w:pStyle w:val="Index2"/>
            <w:tabs>
              <w:tab w:val="right" w:leader="dot" w:pos="4670"/>
            </w:tabs>
            <w:rPr>
              <w:noProof/>
            </w:rPr>
          </w:pPr>
          <w:r>
            <w:rPr>
              <w:noProof/>
            </w:rPr>
            <w:t>directory listing, 19</w:t>
          </w:r>
        </w:p>
        <w:p w:rsidR="00035BF4" w:rsidRDefault="00035BF4">
          <w:pPr>
            <w:pStyle w:val="Index2"/>
            <w:tabs>
              <w:tab w:val="right" w:leader="dot" w:pos="4670"/>
            </w:tabs>
            <w:rPr>
              <w:noProof/>
            </w:rPr>
          </w:pPr>
          <w:r>
            <w:rPr>
              <w:noProof/>
            </w:rPr>
            <w:t>extract files, 51</w:t>
          </w:r>
        </w:p>
        <w:p w:rsidR="00035BF4" w:rsidRDefault="00035BF4">
          <w:pPr>
            <w:pStyle w:val="Index2"/>
            <w:tabs>
              <w:tab w:val="right" w:leader="dot" w:pos="4670"/>
            </w:tabs>
            <w:rPr>
              <w:noProof/>
            </w:rPr>
          </w:pPr>
          <w:r>
            <w:rPr>
              <w:noProof/>
            </w:rPr>
            <w:t>thumbnail view, 19</w:t>
          </w:r>
        </w:p>
        <w:p w:rsidR="00035BF4" w:rsidRDefault="00035BF4">
          <w:pPr>
            <w:pStyle w:val="Index2"/>
            <w:tabs>
              <w:tab w:val="right" w:leader="dot" w:pos="4670"/>
            </w:tabs>
            <w:rPr>
              <w:noProof/>
            </w:rPr>
          </w:pPr>
          <w:r>
            <w:rPr>
              <w:noProof/>
            </w:rPr>
            <w:t>unalloc, 53</w:t>
          </w:r>
        </w:p>
        <w:p w:rsidR="00035BF4" w:rsidRDefault="00035BF4">
          <w:pPr>
            <w:pStyle w:val="Index2"/>
            <w:tabs>
              <w:tab w:val="right" w:leader="dot" w:pos="4670"/>
            </w:tabs>
            <w:rPr>
              <w:noProof/>
            </w:rPr>
          </w:pPr>
          <w:r>
            <w:rPr>
              <w:noProof/>
            </w:rPr>
            <w:t>using the result viewer, 19</w:t>
          </w:r>
        </w:p>
        <w:p w:rsidR="00035BF4" w:rsidRDefault="00035BF4">
          <w:pPr>
            <w:pStyle w:val="IndexHeading"/>
            <w:keepNext/>
            <w:tabs>
              <w:tab w:val="right" w:leader="dot" w:pos="4670"/>
            </w:tabs>
            <w:rPr>
              <w:rFonts w:asciiTheme="minorHAnsi" w:hAnsiTheme="minorHAnsi"/>
              <w:b w:val="0"/>
              <w:bCs w:val="0"/>
              <w:noProof/>
            </w:rPr>
          </w:pPr>
          <w:r>
            <w:rPr>
              <w:noProof/>
            </w:rPr>
            <w:t>S</w:t>
          </w:r>
        </w:p>
        <w:p w:rsidR="00035BF4" w:rsidRDefault="00035BF4">
          <w:pPr>
            <w:pStyle w:val="Index1"/>
            <w:tabs>
              <w:tab w:val="right" w:leader="dot" w:pos="4670"/>
            </w:tabs>
            <w:rPr>
              <w:noProof/>
            </w:rPr>
          </w:pPr>
          <w:r>
            <w:rPr>
              <w:noProof/>
            </w:rPr>
            <w:t xml:space="preserve">search. </w:t>
          </w:r>
          <w:r w:rsidRPr="002A393D">
            <w:rPr>
              <w:i/>
              <w:noProof/>
            </w:rPr>
            <w:t>See</w:t>
          </w:r>
          <w:r>
            <w:rPr>
              <w:noProof/>
            </w:rPr>
            <w:t xml:space="preserve"> keyword search</w:t>
          </w:r>
        </w:p>
        <w:p w:rsidR="00035BF4" w:rsidRDefault="00035BF4">
          <w:pPr>
            <w:pStyle w:val="Index1"/>
            <w:tabs>
              <w:tab w:val="right" w:leader="dot" w:pos="4670"/>
            </w:tabs>
            <w:rPr>
              <w:noProof/>
            </w:rPr>
          </w:pPr>
          <w:r>
            <w:rPr>
              <w:noProof/>
            </w:rPr>
            <w:t>Sleuth Kit, 1, 2</w:t>
          </w:r>
        </w:p>
        <w:p w:rsidR="00035BF4" w:rsidRDefault="00035BF4">
          <w:pPr>
            <w:pStyle w:val="IndexHeading"/>
            <w:keepNext/>
            <w:tabs>
              <w:tab w:val="right" w:leader="dot" w:pos="4670"/>
            </w:tabs>
            <w:rPr>
              <w:rFonts w:asciiTheme="minorHAnsi" w:hAnsiTheme="minorHAnsi"/>
              <w:b w:val="0"/>
              <w:bCs w:val="0"/>
              <w:noProof/>
            </w:rPr>
          </w:pPr>
          <w:r>
            <w:rPr>
              <w:noProof/>
            </w:rPr>
            <w:t>T</w:t>
          </w:r>
        </w:p>
        <w:p w:rsidR="00035BF4" w:rsidRDefault="00035BF4">
          <w:pPr>
            <w:pStyle w:val="Index1"/>
            <w:tabs>
              <w:tab w:val="right" w:leader="dot" w:pos="4670"/>
            </w:tabs>
            <w:rPr>
              <w:noProof/>
            </w:rPr>
          </w:pPr>
          <w:r>
            <w:rPr>
              <w:noProof/>
            </w:rPr>
            <w:t>tag</w:t>
          </w:r>
        </w:p>
        <w:p w:rsidR="00035BF4" w:rsidRDefault="00035BF4">
          <w:pPr>
            <w:pStyle w:val="Index2"/>
            <w:tabs>
              <w:tab w:val="right" w:leader="dot" w:pos="4670"/>
            </w:tabs>
            <w:rPr>
              <w:noProof/>
            </w:rPr>
          </w:pPr>
          <w:r>
            <w:rPr>
              <w:noProof/>
            </w:rPr>
            <w:lastRenderedPageBreak/>
            <w:t>creating a report showing tagged files, 40</w:t>
          </w:r>
        </w:p>
        <w:p w:rsidR="00035BF4" w:rsidRDefault="00035BF4">
          <w:pPr>
            <w:pStyle w:val="Index2"/>
            <w:tabs>
              <w:tab w:val="right" w:leader="dot" w:pos="4670"/>
            </w:tabs>
            <w:rPr>
              <w:noProof/>
            </w:rPr>
          </w:pPr>
          <w:r>
            <w:rPr>
              <w:noProof/>
            </w:rPr>
            <w:t>creating a tag list, 33</w:t>
          </w:r>
        </w:p>
        <w:p w:rsidR="00035BF4" w:rsidRDefault="00035BF4">
          <w:pPr>
            <w:pStyle w:val="Index2"/>
            <w:tabs>
              <w:tab w:val="right" w:leader="dot" w:pos="4670"/>
            </w:tabs>
            <w:rPr>
              <w:noProof/>
            </w:rPr>
          </w:pPr>
          <w:r>
            <w:rPr>
              <w:noProof/>
            </w:rPr>
            <w:t>tagging a file, 34</w:t>
          </w:r>
        </w:p>
        <w:p w:rsidR="00035BF4" w:rsidRDefault="00035BF4">
          <w:pPr>
            <w:pStyle w:val="Index1"/>
            <w:tabs>
              <w:tab w:val="right" w:leader="dot" w:pos="4670"/>
            </w:tabs>
            <w:rPr>
              <w:noProof/>
            </w:rPr>
          </w:pPr>
          <w:r>
            <w:rPr>
              <w:noProof/>
            </w:rPr>
            <w:t>timeline, 44</w:t>
          </w:r>
        </w:p>
        <w:p w:rsidR="00035BF4" w:rsidRDefault="00035BF4">
          <w:pPr>
            <w:pStyle w:val="Index2"/>
            <w:tabs>
              <w:tab w:val="right" w:leader="dot" w:pos="4670"/>
            </w:tabs>
            <w:rPr>
              <w:noProof/>
            </w:rPr>
          </w:pPr>
          <w:r>
            <w:rPr>
              <w:noProof/>
            </w:rPr>
            <w:t>content viewer, 45</w:t>
          </w:r>
        </w:p>
        <w:p w:rsidR="00035BF4" w:rsidRDefault="00035BF4">
          <w:pPr>
            <w:pStyle w:val="Index2"/>
            <w:tabs>
              <w:tab w:val="right" w:leader="dot" w:pos="4670"/>
            </w:tabs>
            <w:rPr>
              <w:noProof/>
            </w:rPr>
          </w:pPr>
          <w:r>
            <w:rPr>
              <w:noProof/>
            </w:rPr>
            <w:t>creating a timeline, 45</w:t>
          </w:r>
        </w:p>
        <w:p w:rsidR="00035BF4" w:rsidRDefault="00035BF4">
          <w:pPr>
            <w:pStyle w:val="Index2"/>
            <w:tabs>
              <w:tab w:val="right" w:leader="dot" w:pos="4670"/>
            </w:tabs>
            <w:rPr>
              <w:noProof/>
            </w:rPr>
          </w:pPr>
          <w:r>
            <w:rPr>
              <w:noProof/>
            </w:rPr>
            <w:t>creating a timeline report, 47</w:t>
          </w:r>
        </w:p>
        <w:p w:rsidR="00035BF4" w:rsidRDefault="00035BF4">
          <w:pPr>
            <w:pStyle w:val="Index2"/>
            <w:tabs>
              <w:tab w:val="right" w:leader="dot" w:pos="4670"/>
            </w:tabs>
            <w:rPr>
              <w:noProof/>
            </w:rPr>
          </w:pPr>
          <w:r>
            <w:rPr>
              <w:noProof/>
            </w:rPr>
            <w:t>Microsoft Excel, 47</w:t>
          </w:r>
        </w:p>
        <w:p w:rsidR="00035BF4" w:rsidRDefault="00035BF4">
          <w:pPr>
            <w:pStyle w:val="Index2"/>
            <w:tabs>
              <w:tab w:val="right" w:leader="dot" w:pos="4670"/>
            </w:tabs>
            <w:rPr>
              <w:noProof/>
            </w:rPr>
          </w:pPr>
          <w:r>
            <w:rPr>
              <w:noProof/>
            </w:rPr>
            <w:t>result viewer, 45</w:t>
          </w:r>
        </w:p>
        <w:p w:rsidR="00035BF4" w:rsidRDefault="00035BF4">
          <w:pPr>
            <w:pStyle w:val="IndexHeading"/>
            <w:keepNext/>
            <w:tabs>
              <w:tab w:val="right" w:leader="dot" w:pos="4670"/>
            </w:tabs>
            <w:rPr>
              <w:rFonts w:asciiTheme="minorHAnsi" w:hAnsiTheme="minorHAnsi"/>
              <w:b w:val="0"/>
              <w:bCs w:val="0"/>
              <w:noProof/>
            </w:rPr>
          </w:pPr>
          <w:r>
            <w:rPr>
              <w:noProof/>
            </w:rPr>
            <w:t>U</w:t>
          </w:r>
        </w:p>
        <w:p w:rsidR="00035BF4" w:rsidRDefault="00035BF4">
          <w:pPr>
            <w:pStyle w:val="Index1"/>
            <w:tabs>
              <w:tab w:val="right" w:leader="dot" w:pos="4670"/>
            </w:tabs>
            <w:rPr>
              <w:noProof/>
            </w:rPr>
          </w:pPr>
          <w:r>
            <w:rPr>
              <w:noProof/>
            </w:rPr>
            <w:t>unallocated disk space, 10, 50</w:t>
          </w:r>
        </w:p>
        <w:p w:rsidR="00035BF4" w:rsidRDefault="00035BF4">
          <w:pPr>
            <w:pStyle w:val="Index2"/>
            <w:tabs>
              <w:tab w:val="right" w:leader="dot" w:pos="4670"/>
            </w:tabs>
            <w:rPr>
              <w:noProof/>
            </w:rPr>
          </w:pPr>
          <w:r>
            <w:rPr>
              <w:noProof/>
            </w:rPr>
            <w:t>extracting unallocated space as individual blocks, 53</w:t>
          </w:r>
        </w:p>
        <w:p w:rsidR="00035BF4" w:rsidRDefault="00035BF4">
          <w:pPr>
            <w:pStyle w:val="Index2"/>
            <w:tabs>
              <w:tab w:val="right" w:leader="dot" w:pos="4670"/>
            </w:tabs>
            <w:rPr>
              <w:noProof/>
            </w:rPr>
          </w:pPr>
          <w:r>
            <w:rPr>
              <w:noProof/>
            </w:rPr>
            <w:t>extracting unallocated space into a single file, 54</w:t>
          </w:r>
        </w:p>
        <w:p w:rsidR="00035BF4" w:rsidRDefault="00035BF4">
          <w:pPr>
            <w:pStyle w:val="Index2"/>
            <w:tabs>
              <w:tab w:val="right" w:leader="dot" w:pos="4670"/>
            </w:tabs>
            <w:rPr>
              <w:noProof/>
            </w:rPr>
          </w:pPr>
          <w:r>
            <w:rPr>
              <w:noProof/>
            </w:rPr>
            <w:t>unalloc, 53</w:t>
          </w:r>
        </w:p>
        <w:p w:rsidR="00035BF4" w:rsidRDefault="00035BF4" w:rsidP="003D17A9">
          <w:pPr>
            <w:rPr>
              <w:noProof/>
            </w:rPr>
            <w:sectPr w:rsidR="00035BF4" w:rsidSect="00035BF4">
              <w:type w:val="continuous"/>
              <w:pgSz w:w="12240" w:h="15840"/>
              <w:pgMar w:top="1440" w:right="720" w:bottom="1440" w:left="1440" w:header="706" w:footer="706" w:gutter="0"/>
              <w:cols w:num="2" w:space="720"/>
              <w:titlePg/>
              <w:docGrid w:linePitch="360"/>
            </w:sectPr>
          </w:pPr>
        </w:p>
        <w:p w:rsidR="00863E80" w:rsidRPr="00532A8A" w:rsidRDefault="00086381" w:rsidP="003D17A9">
          <w:r>
            <w:lastRenderedPageBreak/>
            <w:fldChar w:fldCharType="end"/>
          </w:r>
        </w:p>
      </w:sdtContent>
    </w:sdt>
    <w:sectPr w:rsidR="00863E80" w:rsidRPr="00532A8A" w:rsidSect="00035BF4">
      <w:type w:val="continuous"/>
      <w:pgSz w:w="12240" w:h="15840"/>
      <w:pgMar w:top="1440" w:right="720" w:bottom="1440" w:left="1440"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1B0E" w:rsidRDefault="00A51B0E" w:rsidP="00E7485E">
      <w:pPr>
        <w:spacing w:after="0" w:line="240" w:lineRule="auto"/>
      </w:pPr>
      <w:r>
        <w:separator/>
      </w:r>
    </w:p>
  </w:endnote>
  <w:endnote w:type="continuationSeparator" w:id="0">
    <w:p w:rsidR="00A51B0E" w:rsidRDefault="00A51B0E" w:rsidP="00E748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086381"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0" type="#_x0000_t32" style="position:absolute;margin-left:0;margin-top:6.7pt;width:7in;height:0;z-index:251662336" o:connectortype="straight" strokecolor="#dfb503" strokeweight="3pt"/>
      </w:pict>
    </w:r>
  </w:p>
  <w:p w:rsidR="00F52A0A" w:rsidRDefault="00F52A0A" w:rsidP="00ED2155">
    <w:pPr>
      <w:pStyle w:val="Footer"/>
      <w:tabs>
        <w:tab w:val="clear" w:pos="9360"/>
        <w:tab w:val="left" w:pos="0"/>
        <w:tab w:val="right" w:pos="10080"/>
      </w:tabs>
    </w:pPr>
    <w:r w:rsidRPr="0025518C">
      <w:t>Page</w:t>
    </w:r>
    <w:r>
      <w:t xml:space="preserve"> </w:t>
    </w:r>
    <w:fldSimple w:instr=" PAGE   \* MERGEFORMAT ">
      <w:r>
        <w:rPr>
          <w:noProof/>
        </w:rPr>
        <w:t>ii</w:t>
      </w:r>
    </w:fldSimple>
    <w:r>
      <w:tab/>
    </w:r>
    <w:r>
      <w:tab/>
    </w:r>
    <w:sdt>
      <w:sdtPr>
        <w:rPr>
          <w:b/>
        </w:rPr>
        <w:alias w:val="Title"/>
        <w:id w:val="98444917"/>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sidRPr="0025518C">
      <w:t xml:space="preserve"> </w:t>
    </w:r>
  </w:p>
  <w:p w:rsidR="00F52A0A" w:rsidRDefault="00F52A0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086381" w:rsidP="000F3E64">
    <w:pPr>
      <w:pStyle w:val="Footer"/>
    </w:pPr>
    <w:r>
      <w:rPr>
        <w:noProof/>
        <w:lang w:eastAsia="en-CA" w:bidi="ar-SA"/>
      </w:rPr>
      <w:pict>
        <v:shapetype id="_x0000_t32" coordsize="21600,21600" o:spt="32" o:oned="t" path="m,l21600,21600e" filled="f">
          <v:path arrowok="t" fillok="f" o:connecttype="none"/>
          <o:lock v:ext="edit" shapetype="t"/>
        </v:shapetype>
        <v:shape id="_x0000_s6149" type="#_x0000_t32" style="position:absolute;margin-left:0;margin-top:6.7pt;width:7in;height:0;z-index:251660288" o:connectortype="straight" strokecolor="#dfb503" strokeweight="3pt"/>
      </w:pict>
    </w:r>
  </w:p>
  <w:p w:rsidR="00F52A0A" w:rsidRDefault="00F52A0A" w:rsidP="00272D37">
    <w:pPr>
      <w:pStyle w:val="Footer"/>
      <w:tabs>
        <w:tab w:val="clear" w:pos="9360"/>
        <w:tab w:val="left" w:pos="0"/>
        <w:tab w:val="right" w:pos="10080"/>
      </w:tabs>
    </w:pPr>
    <w:r>
      <w:tab/>
    </w:r>
    <w:r>
      <w:tab/>
    </w:r>
    <w:r w:rsidRPr="0025518C">
      <w:t>Page</w:t>
    </w:r>
    <w:r>
      <w:t xml:space="preserve"> </w:t>
    </w:r>
    <w:fldSimple w:instr=" PAGE   \* MERGEFORMAT ">
      <w:r w:rsidR="00B13AA1">
        <w:rPr>
          <w:noProof/>
        </w:rPr>
        <w:t>i</w:t>
      </w:r>
    </w:fldSimple>
  </w:p>
  <w:p w:rsidR="00F52A0A" w:rsidRDefault="00F52A0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086381"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5" type="#_x0000_t32" style="position:absolute;margin-left:0;margin-top:6.7pt;width:7in;height:0;z-index:251669504" o:connectortype="straight" strokecolor="#dfb503" strokeweight="3pt"/>
      </w:pict>
    </w:r>
  </w:p>
  <w:p w:rsidR="00F52A0A" w:rsidRDefault="00F52A0A" w:rsidP="00ED2155">
    <w:pPr>
      <w:pStyle w:val="Footer"/>
      <w:tabs>
        <w:tab w:val="clear" w:pos="9360"/>
        <w:tab w:val="left" w:pos="0"/>
        <w:tab w:val="right" w:pos="10080"/>
      </w:tabs>
    </w:pPr>
    <w:r w:rsidRPr="0025518C">
      <w:t>Page</w:t>
    </w:r>
    <w:r>
      <w:t xml:space="preserve"> </w:t>
    </w:r>
    <w:fldSimple w:instr=" PAGE   \* MERGEFORMAT ">
      <w:r w:rsidR="00B13AA1">
        <w:rPr>
          <w:noProof/>
        </w:rPr>
        <w:t>ii</w:t>
      </w:r>
    </w:fldSimple>
    <w:r>
      <w:tab/>
    </w:r>
    <w:r>
      <w:tab/>
    </w:r>
  </w:p>
  <w:p w:rsidR="00F52A0A" w:rsidRDefault="00F52A0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086381" w:rsidP="00E10C47">
    <w:pPr>
      <w:pStyle w:val="Footer"/>
    </w:pPr>
    <w:r>
      <w:rPr>
        <w:noProof/>
        <w:lang w:eastAsia="en-CA" w:bidi="ar-SA"/>
      </w:rPr>
      <w:pict>
        <v:shapetype id="_x0000_t32" coordsize="21600,21600" o:spt="32" o:oned="t" path="m,l21600,21600e" filled="f">
          <v:path arrowok="t" fillok="f" o:connecttype="none"/>
          <o:lock v:ext="edit" shapetype="t"/>
        </v:shapetype>
        <v:shape id="_x0000_s6162" type="#_x0000_t32" style="position:absolute;margin-left:0;margin-top:6.7pt;width:7in;height:0;z-index:251680768" o:connectortype="straight" strokecolor="#dfb503" strokeweight="3pt"/>
      </w:pict>
    </w:r>
  </w:p>
  <w:p w:rsidR="00F52A0A" w:rsidRPr="00E10C47" w:rsidRDefault="00F52A0A" w:rsidP="00E10C47">
    <w:pPr>
      <w:tabs>
        <w:tab w:val="right" w:pos="10080"/>
      </w:tabs>
      <w:ind w:left="2" w:firstLine="1"/>
    </w:pPr>
    <w:r>
      <w:rPr>
        <w:b/>
      </w:rP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086381" w:rsidP="00ED2155">
    <w:pPr>
      <w:pStyle w:val="Footer"/>
    </w:pPr>
    <w:r>
      <w:rPr>
        <w:noProof/>
        <w:lang w:eastAsia="en-CA" w:bidi="ar-SA"/>
      </w:rPr>
      <w:pict>
        <v:shapetype id="_x0000_t32" coordsize="21600,21600" o:spt="32" o:oned="t" path="m,l21600,21600e" filled="f">
          <v:path arrowok="t" fillok="f" o:connecttype="none"/>
          <o:lock v:ext="edit" shapetype="t"/>
        </v:shapetype>
        <v:shape id="_x0000_s6154" type="#_x0000_t32" style="position:absolute;margin-left:0;margin-top:6.7pt;width:7in;height:0;z-index:251667456" o:connectortype="straight" strokecolor="#dfb503" strokeweight="3pt"/>
      </w:pict>
    </w:r>
  </w:p>
  <w:p w:rsidR="00F52A0A" w:rsidRDefault="00F52A0A" w:rsidP="00ED2155">
    <w:pPr>
      <w:pStyle w:val="Footer"/>
      <w:tabs>
        <w:tab w:val="clear" w:pos="9360"/>
        <w:tab w:val="left" w:pos="0"/>
        <w:tab w:val="right" w:pos="10080"/>
      </w:tabs>
    </w:pPr>
    <w:r w:rsidRPr="0025518C">
      <w:t>Page</w:t>
    </w:r>
    <w:r>
      <w:t xml:space="preserve"> </w:t>
    </w:r>
    <w:fldSimple w:instr=" PAGE   \* MERGEFORMAT ">
      <w:r w:rsidR="00B13AA1">
        <w:rPr>
          <w:noProof/>
        </w:rPr>
        <w:t>44</w:t>
      </w:r>
    </w:fldSimple>
    <w:r>
      <w:tab/>
    </w:r>
    <w:r>
      <w:tab/>
    </w:r>
  </w:p>
  <w:p w:rsidR="00F52A0A" w:rsidRDefault="00F52A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1B0E" w:rsidRDefault="00A51B0E" w:rsidP="00E7485E">
      <w:pPr>
        <w:spacing w:after="0" w:line="240" w:lineRule="auto"/>
      </w:pPr>
      <w:r>
        <w:separator/>
      </w:r>
    </w:p>
  </w:footnote>
  <w:footnote w:type="continuationSeparator" w:id="0">
    <w:p w:rsidR="00A51B0E" w:rsidRDefault="00A51B0E" w:rsidP="00E748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086381" w:rsidP="00ED2155">
    <w:pPr>
      <w:pStyle w:val="Header"/>
    </w:pPr>
    <w:fldSimple w:instr=" STYLEREF  &quot;Heading 1&quot;  \* MERGEFORMAT ">
      <w:r w:rsidR="00F52A0A">
        <w:rPr>
          <w:noProof/>
        </w:rPr>
        <w:t>Figures</w:t>
      </w:r>
    </w:fldSimple>
    <w:r w:rsidR="00F52A0A">
      <w:ptab w:relativeTo="margin" w:alignment="center" w:leader="none"/>
    </w:r>
    <w:r w:rsidR="00F52A0A">
      <w:ptab w:relativeTo="margin" w:alignment="right" w:leader="none"/>
    </w:r>
    <w:r w:rsidR="00F52A0A">
      <w:rPr>
        <w:noProof/>
        <w:lang w:eastAsia="en-CA" w:bidi="ar-SA"/>
      </w:rPr>
      <w:drawing>
        <wp:inline distT="0" distB="0" distL="0" distR="0">
          <wp:extent cx="747143" cy="385714"/>
          <wp:effectExtent l="19050" t="0" r="0" b="0"/>
          <wp:docPr id="3"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p>
  <w:p w:rsidR="00F52A0A" w:rsidRDefault="00086381">
    <w:pPr>
      <w:pStyle w:val="Header"/>
    </w:pPr>
    <w:r>
      <w:rPr>
        <w:noProof/>
        <w:lang w:eastAsia="en-CA" w:bidi="ar-SA"/>
      </w:rPr>
      <w:pict>
        <v:shapetype id="_x0000_t32" coordsize="21600,21600" o:spt="32" o:oned="t" path="m,l21600,21600e" filled="f">
          <v:path arrowok="t" fillok="f" o:connecttype="none"/>
          <o:lock v:ext="edit" shapetype="t"/>
        </v:shapetype>
        <v:shape id="_x0000_s6151" type="#_x0000_t32" style="position:absolute;margin-left:0;margin-top:6.15pt;width:7in;height:0;z-index:251663360" o:connectortype="straight" strokecolor="#dfb503" strokeweight="3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pPr>
      <w:pStyle w:val="Header"/>
    </w:pPr>
    <w:r>
      <w:rPr>
        <w:noProof/>
        <w:lang w:eastAsia="en-CA" w:bidi="ar-SA"/>
      </w:rPr>
      <w:drawing>
        <wp:inline distT="0" distB="0" distL="0" distR="0">
          <wp:extent cx="747143" cy="385714"/>
          <wp:effectExtent l="19050" t="0" r="0" b="0"/>
          <wp:docPr id="2" name="Picture 0"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1"/>
                  <a:stretch>
                    <a:fillRect/>
                  </a:stretch>
                </pic:blipFill>
                <pic:spPr>
                  <a:xfrm>
                    <a:off x="0" y="0"/>
                    <a:ext cx="747143" cy="385714"/>
                  </a:xfrm>
                  <a:prstGeom prst="rect">
                    <a:avLst/>
                  </a:prstGeom>
                </pic:spPr>
              </pic:pic>
            </a:graphicData>
          </a:graphic>
        </wp:inline>
      </w:drawing>
    </w:r>
    <w:r>
      <w:t xml:space="preserve"> </w:t>
    </w:r>
    <w:r>
      <w:ptab w:relativeTo="margin" w:alignment="center" w:leader="none"/>
    </w:r>
    <w:r>
      <w:ptab w:relativeTo="margin" w:alignment="right" w:leader="none"/>
    </w:r>
    <w:fldSimple w:instr=" STYLEREF  &quot;Heading 1&quot;  \* MERGEFORMAT ">
      <w:r>
        <w:rPr>
          <w:noProof/>
        </w:rPr>
        <w:t>Figures</w:t>
      </w:r>
    </w:fldSimple>
  </w:p>
  <w:p w:rsidR="00F52A0A" w:rsidRDefault="00086381">
    <w:pPr>
      <w:pStyle w:val="Header"/>
    </w:pPr>
    <w:r>
      <w:rPr>
        <w:noProof/>
        <w:lang w:eastAsia="en-CA" w:bidi="ar-SA"/>
      </w:rPr>
      <w:pict>
        <v:shapetype id="_x0000_t32" coordsize="21600,21600" o:spt="32" o:oned="t" path="m,l21600,21600e" filled="f">
          <v:path arrowok="t" fillok="f" o:connecttype="none"/>
          <o:lock v:ext="edit" shapetype="t"/>
        </v:shapetype>
        <v:shape id="_x0000_s6147" type="#_x0000_t32" style="position:absolute;margin-left:0;margin-top:6.15pt;width:7in;height:0;z-index:251659264" o:connectortype="straight" strokecolor="#dfb503" strokeweight="3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ED2155">
    <w:pPr>
      <w:pStyle w:val="Header"/>
    </w:pPr>
    <w:r>
      <w:ptab w:relativeTo="margin" w:alignment="center" w:leader="none"/>
    </w:r>
    <w:r>
      <w:ptab w:relativeTo="margin" w:alignment="right" w:leader="none"/>
    </w:r>
    <w:r w:rsidRPr="00F04985">
      <w:rPr>
        <w:b/>
      </w:rPr>
      <w:t xml:space="preserve"> </w:t>
    </w:r>
    <w:sdt>
      <w:sdtPr>
        <w:rPr>
          <w:b/>
        </w:rPr>
        <w:alias w:val="Title"/>
        <w:id w:val="98444918"/>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rPr>
        <w:noProof/>
        <w:lang w:eastAsia="en-CA" w:bidi="ar-SA"/>
      </w:rPr>
      <w:t xml:space="preserve"> </w:t>
    </w:r>
  </w:p>
  <w:p w:rsidR="00F52A0A" w:rsidRDefault="00086381">
    <w:pPr>
      <w:pStyle w:val="Header"/>
    </w:pPr>
    <w:r>
      <w:rPr>
        <w:noProof/>
        <w:lang w:eastAsia="en-CA" w:bidi="ar-SA"/>
      </w:rPr>
      <w:pict>
        <v:shapetype id="_x0000_t32" coordsize="21600,21600" o:spt="32" o:oned="t" path="m,l21600,21600e" filled="f">
          <v:path arrowok="t" fillok="f" o:connecttype="none"/>
          <o:lock v:ext="edit" shapetype="t"/>
        </v:shapetype>
        <v:shape id="_x0000_s6156" type="#_x0000_t32" style="position:absolute;margin-left:0;margin-top:6.15pt;width:7in;height:0;z-index:251671552" o:connectortype="straight" strokecolor="#dfb503" strokeweight="3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F61781">
    <w:pPr>
      <w:pStyle w:val="Header"/>
      <w:tabs>
        <w:tab w:val="clear" w:pos="4680"/>
        <w:tab w:val="clear" w:pos="9360"/>
        <w:tab w:val="right" w:pos="10080"/>
      </w:tabs>
    </w:pPr>
    <w:r>
      <w:t xml:space="preserve"> </w:t>
    </w:r>
    <w:sdt>
      <w:sdtPr>
        <w:rPr>
          <w:b/>
        </w:rPr>
        <w:alias w:val="Title"/>
        <w:id w:val="98444919"/>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t>Table of Contents</w:t>
    </w:r>
  </w:p>
  <w:p w:rsidR="00F52A0A" w:rsidRDefault="00086381">
    <w:pPr>
      <w:pStyle w:val="Header"/>
    </w:pPr>
    <w:r>
      <w:rPr>
        <w:noProof/>
        <w:lang w:eastAsia="en-CA" w:bidi="ar-SA"/>
      </w:rPr>
      <w:pict>
        <v:shapetype id="_x0000_t32" coordsize="21600,21600" o:spt="32" o:oned="t" path="m,l21600,21600e" filled="f">
          <v:path arrowok="t" fillok="f" o:connecttype="none"/>
          <o:lock v:ext="edit" shapetype="t"/>
        </v:shapetype>
        <v:shape id="_x0000_s6157" type="#_x0000_t32" style="position:absolute;margin-left:0;margin-top:6.15pt;width:7in;height:0;z-index:251673600" o:connectortype="straight" strokecolor="#dfb503" strokeweight="3p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086381" w:rsidP="00B80A78">
    <w:pPr>
      <w:pStyle w:val="Header"/>
    </w:pPr>
    <w:sdt>
      <w:sdtPr>
        <w:rPr>
          <w:b/>
        </w:rPr>
        <w:alias w:val="Title"/>
        <w:id w:val="98444920"/>
        <w:dataBinding w:prefixMappings="xmlns:ns0='http://purl.org/dc/elements/1.1/' xmlns:ns1='http://schemas.openxmlformats.org/package/2006/metadata/core-properties' " w:xpath="/ns1:coreProperties[1]/ns0:title[1]" w:storeItemID="{6C3C8BC8-F283-45AE-878A-BAB7291924A1}"/>
        <w:text/>
      </w:sdtPr>
      <w:sdtContent>
        <w:r w:rsidR="00F52A0A" w:rsidRPr="00272D37">
          <w:rPr>
            <w:b/>
          </w:rPr>
          <w:t>Autopsy Forensic Browser User Guide</w:t>
        </w:r>
      </w:sdtContent>
    </w:sdt>
    <w:r w:rsidR="00F52A0A">
      <w:t xml:space="preserve"> </w:t>
    </w:r>
    <w:r w:rsidR="00F52A0A">
      <w:ptab w:relativeTo="margin" w:alignment="center" w:leader="none"/>
    </w:r>
    <w:r w:rsidR="00F52A0A" w:rsidRPr="00B80A78">
      <w:rPr>
        <w:b/>
      </w:rPr>
      <w:t xml:space="preserve"> </w:t>
    </w:r>
    <w:r w:rsidR="00F52A0A">
      <w:t xml:space="preserve"> </w:t>
    </w:r>
    <w:r w:rsidR="00F52A0A">
      <w:ptab w:relativeTo="margin" w:alignment="right" w:leader="none"/>
    </w:r>
    <w:r w:rsidR="00F52A0A" w:rsidRPr="00B80A78">
      <w:rPr>
        <w:b/>
      </w:rPr>
      <w:t xml:space="preserve"> </w:t>
    </w:r>
  </w:p>
  <w:p w:rsidR="00F52A0A" w:rsidRDefault="00086381">
    <w:pPr>
      <w:pStyle w:val="Header"/>
    </w:pPr>
    <w:r>
      <w:rPr>
        <w:noProof/>
        <w:lang w:eastAsia="en-CA" w:bidi="ar-SA"/>
      </w:rPr>
      <w:pict>
        <v:shapetype id="_x0000_t32" coordsize="21600,21600" o:spt="32" o:oned="t" path="m,l21600,21600e" filled="f">
          <v:path arrowok="t" fillok="f" o:connecttype="none"/>
          <o:lock v:ext="edit" shapetype="t"/>
        </v:shapetype>
        <v:shape id="_x0000_s6160" type="#_x0000_t32" style="position:absolute;margin-left:2.75pt;margin-top:5.55pt;width:7in;height:0;z-index:251678720" o:connectortype="straight" strokecolor="#dfb503" strokeweight="3pt"/>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rsidP="00F61781">
    <w:pPr>
      <w:pStyle w:val="Header"/>
      <w:tabs>
        <w:tab w:val="clear" w:pos="4680"/>
        <w:tab w:val="clear" w:pos="9360"/>
        <w:tab w:val="right" w:pos="10080"/>
      </w:tabs>
    </w:pPr>
    <w:r>
      <w:t xml:space="preserve"> </w:t>
    </w:r>
    <w:sdt>
      <w:sdtPr>
        <w:rPr>
          <w:b/>
        </w:rPr>
        <w:alias w:val="Title"/>
        <w:id w:val="98444921"/>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ab/>
    </w:r>
  </w:p>
  <w:p w:rsidR="00F52A0A" w:rsidRDefault="00086381">
    <w:pPr>
      <w:pStyle w:val="Header"/>
    </w:pPr>
    <w:r>
      <w:rPr>
        <w:noProof/>
        <w:lang w:eastAsia="en-CA" w:bidi="ar-SA"/>
      </w:rPr>
      <w:pict>
        <v:shapetype id="_x0000_t32" coordsize="21600,21600" o:spt="32" o:oned="t" path="m,l21600,21600e" filled="f">
          <v:path arrowok="t" fillok="f" o:connecttype="none"/>
          <o:lock v:ext="edit" shapetype="t"/>
        </v:shapetype>
        <v:shape id="_x0000_s6164" type="#_x0000_t32" style="position:absolute;margin-left:0;margin-top:6.15pt;width:7in;height:0;z-index:251684864" o:connectortype="straight" strokecolor="#dfb503" strokeweight="3pt"/>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086381" w:rsidP="00ED2155">
    <w:pPr>
      <w:pStyle w:val="Header"/>
    </w:pPr>
    <w:fldSimple w:instr=" STYLEREF  &quot;Heading 1&quot;  \* MERGEFORMAT ">
      <w:r w:rsidR="00B13AA1">
        <w:rPr>
          <w:noProof/>
        </w:rPr>
        <w:t>Chapter 6 – Creating a Timeline</w:t>
      </w:r>
    </w:fldSimple>
    <w:r w:rsidR="00F52A0A">
      <w:ptab w:relativeTo="margin" w:alignment="center" w:leader="none"/>
    </w:r>
    <w:r w:rsidR="00F52A0A">
      <w:ptab w:relativeTo="margin" w:alignment="right" w:leader="none"/>
    </w:r>
    <w:r w:rsidR="00F52A0A" w:rsidRPr="00B80A78">
      <w:rPr>
        <w:b/>
      </w:rPr>
      <w:t xml:space="preserve"> </w:t>
    </w:r>
    <w:sdt>
      <w:sdtPr>
        <w:rPr>
          <w:b/>
        </w:rPr>
        <w:alias w:val="Title"/>
        <w:id w:val="98444922"/>
        <w:dataBinding w:prefixMappings="xmlns:ns0='http://purl.org/dc/elements/1.1/' xmlns:ns1='http://schemas.openxmlformats.org/package/2006/metadata/core-properties' " w:xpath="/ns1:coreProperties[1]/ns0:title[1]" w:storeItemID="{6C3C8BC8-F283-45AE-878A-BAB7291924A1}"/>
        <w:text/>
      </w:sdtPr>
      <w:sdtContent>
        <w:r w:rsidR="00F52A0A" w:rsidRPr="00272D37">
          <w:rPr>
            <w:b/>
          </w:rPr>
          <w:t>Autopsy Forensic Browser User Guide</w:t>
        </w:r>
      </w:sdtContent>
    </w:sdt>
    <w:r w:rsidR="00F52A0A">
      <w:rPr>
        <w:noProof/>
        <w:lang w:eastAsia="en-CA" w:bidi="ar-SA"/>
      </w:rPr>
      <w:t xml:space="preserve"> </w:t>
    </w:r>
  </w:p>
  <w:p w:rsidR="00F52A0A" w:rsidRDefault="00086381">
    <w:pPr>
      <w:pStyle w:val="Header"/>
    </w:pPr>
    <w:r>
      <w:rPr>
        <w:noProof/>
        <w:lang w:eastAsia="en-CA" w:bidi="ar-SA"/>
      </w:rPr>
      <w:pict>
        <v:shapetype id="_x0000_t32" coordsize="21600,21600" o:spt="32" o:oned="t" path="m,l21600,21600e" filled="f">
          <v:path arrowok="t" fillok="f" o:connecttype="none"/>
          <o:lock v:ext="edit" shapetype="t"/>
        </v:shapetype>
        <v:shape id="_x0000_s6153" type="#_x0000_t32" style="position:absolute;margin-left:0;margin-top:6.15pt;width:7in;height:0;z-index:251665408" o:connectortype="straight" strokecolor="#dfb503" strokeweight="3pt"/>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pPr>
      <w:pStyle w:val="Header"/>
    </w:pPr>
    <w:r>
      <w:t xml:space="preserve"> </w:t>
    </w:r>
    <w:sdt>
      <w:sdtPr>
        <w:rPr>
          <w:b/>
        </w:rPr>
        <w:alias w:val="Title"/>
        <w:id w:val="98444923"/>
        <w:dataBinding w:prefixMappings="xmlns:ns0='http://purl.org/dc/elements/1.1/' xmlns:ns1='http://schemas.openxmlformats.org/package/2006/metadata/core-properties' " w:xpath="/ns1:coreProperties[1]/ns0:title[1]" w:storeItemID="{6C3C8BC8-F283-45AE-878A-BAB7291924A1}"/>
        <w:text/>
      </w:sdtPr>
      <w:sdtContent>
        <w:r w:rsidRPr="00272D37">
          <w:rPr>
            <w:b/>
          </w:rPr>
          <w:t>Autopsy Forensic Browser User Guide</w:t>
        </w:r>
      </w:sdtContent>
    </w:sdt>
    <w:r>
      <w:t xml:space="preserve"> </w:t>
    </w:r>
    <w:r>
      <w:ptab w:relativeTo="margin" w:alignment="center" w:leader="none"/>
    </w:r>
    <w:r>
      <w:ptab w:relativeTo="margin" w:alignment="right" w:leader="none"/>
    </w:r>
    <w:fldSimple w:instr=" STYLEREF  &quot;Heading 1&quot;  \* MERGEFORMAT ">
      <w:r w:rsidR="00B13AA1">
        <w:rPr>
          <w:noProof/>
        </w:rPr>
        <w:t>Chapter 5 – Generating Reports</w:t>
      </w:r>
    </w:fldSimple>
  </w:p>
  <w:p w:rsidR="00F52A0A" w:rsidRDefault="00086381">
    <w:pPr>
      <w:pStyle w:val="Header"/>
    </w:pPr>
    <w:r>
      <w:rPr>
        <w:noProof/>
        <w:lang w:eastAsia="en-CA" w:bidi="ar-SA"/>
      </w:rPr>
      <w:pict>
        <v:shapetype id="_x0000_t32" coordsize="21600,21600" o:spt="32" o:oned="t" path="m,l21600,21600e" filled="f">
          <v:path arrowok="t" fillok="f" o:connecttype="none"/>
          <o:lock v:ext="edit" shapetype="t"/>
        </v:shapetype>
        <v:shape id="_x0000_s6159" type="#_x0000_t32" style="position:absolute;margin-left:0;margin-top:6.15pt;width:7in;height:0;z-index:251677696" o:connectortype="straight" strokecolor="#dfb503" strokeweight="3p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A0A" w:rsidRDefault="00F52A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6223E0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E22E9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7760F10"/>
    <w:lvl w:ilvl="0">
      <w:start w:val="1"/>
      <w:numFmt w:val="decimal"/>
      <w:pStyle w:val="ListNumber3"/>
      <w:lvlText w:val="%1."/>
      <w:lvlJc w:val="left"/>
      <w:pPr>
        <w:tabs>
          <w:tab w:val="num" w:pos="926"/>
        </w:tabs>
        <w:ind w:left="926" w:hanging="360"/>
      </w:pPr>
    </w:lvl>
  </w:abstractNum>
  <w:abstractNum w:abstractNumId="3">
    <w:nsid w:val="FFFFFF7F"/>
    <w:multiLevelType w:val="singleLevel"/>
    <w:tmpl w:val="4354623E"/>
    <w:lvl w:ilvl="0">
      <w:start w:val="1"/>
      <w:numFmt w:val="decimal"/>
      <w:pStyle w:val="ListNumber2"/>
      <w:lvlText w:val="%1."/>
      <w:lvlJc w:val="left"/>
      <w:pPr>
        <w:tabs>
          <w:tab w:val="num" w:pos="643"/>
        </w:tabs>
        <w:ind w:left="643" w:hanging="360"/>
      </w:pPr>
    </w:lvl>
  </w:abstractNum>
  <w:abstractNum w:abstractNumId="4">
    <w:nsid w:val="FFFFFF80"/>
    <w:multiLevelType w:val="singleLevel"/>
    <w:tmpl w:val="1AF23B9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03CC25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8D09B0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04C125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594D1A4"/>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D0CCA57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2F3219B"/>
    <w:multiLevelType w:val="multilevel"/>
    <w:tmpl w:val="F450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D25E53"/>
    <w:multiLevelType w:val="multilevel"/>
    <w:tmpl w:val="D9E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037E18"/>
    <w:multiLevelType w:val="hybridMultilevel"/>
    <w:tmpl w:val="83A025F8"/>
    <w:lvl w:ilvl="0" w:tplc="DE7024E2">
      <w:start w:val="1"/>
      <w:numFmt w:val="bullet"/>
      <w:lvlText w:val=""/>
      <w:lvlJc w:val="left"/>
      <w:pPr>
        <w:ind w:left="2535" w:hanging="360"/>
      </w:pPr>
      <w:rPr>
        <w:rFonts w:ascii="Symbol" w:hAnsi="Symbol" w:hint="default"/>
      </w:rPr>
    </w:lvl>
    <w:lvl w:ilvl="1" w:tplc="10090003" w:tentative="1">
      <w:start w:val="1"/>
      <w:numFmt w:val="bullet"/>
      <w:lvlText w:val="o"/>
      <w:lvlJc w:val="left"/>
      <w:pPr>
        <w:ind w:left="3255" w:hanging="360"/>
      </w:pPr>
      <w:rPr>
        <w:rFonts w:ascii="Courier New" w:hAnsi="Courier New" w:cs="Courier New" w:hint="default"/>
      </w:rPr>
    </w:lvl>
    <w:lvl w:ilvl="2" w:tplc="10090005" w:tentative="1">
      <w:start w:val="1"/>
      <w:numFmt w:val="bullet"/>
      <w:lvlText w:val=""/>
      <w:lvlJc w:val="left"/>
      <w:pPr>
        <w:ind w:left="3975" w:hanging="360"/>
      </w:pPr>
      <w:rPr>
        <w:rFonts w:ascii="Wingdings" w:hAnsi="Wingdings" w:hint="default"/>
      </w:rPr>
    </w:lvl>
    <w:lvl w:ilvl="3" w:tplc="10090001" w:tentative="1">
      <w:start w:val="1"/>
      <w:numFmt w:val="bullet"/>
      <w:lvlText w:val=""/>
      <w:lvlJc w:val="left"/>
      <w:pPr>
        <w:ind w:left="4695" w:hanging="360"/>
      </w:pPr>
      <w:rPr>
        <w:rFonts w:ascii="Symbol" w:hAnsi="Symbol" w:hint="default"/>
      </w:rPr>
    </w:lvl>
    <w:lvl w:ilvl="4" w:tplc="10090003" w:tentative="1">
      <w:start w:val="1"/>
      <w:numFmt w:val="bullet"/>
      <w:lvlText w:val="o"/>
      <w:lvlJc w:val="left"/>
      <w:pPr>
        <w:ind w:left="5415" w:hanging="360"/>
      </w:pPr>
      <w:rPr>
        <w:rFonts w:ascii="Courier New" w:hAnsi="Courier New" w:cs="Courier New" w:hint="default"/>
      </w:rPr>
    </w:lvl>
    <w:lvl w:ilvl="5" w:tplc="10090005" w:tentative="1">
      <w:start w:val="1"/>
      <w:numFmt w:val="bullet"/>
      <w:lvlText w:val=""/>
      <w:lvlJc w:val="left"/>
      <w:pPr>
        <w:ind w:left="6135" w:hanging="360"/>
      </w:pPr>
      <w:rPr>
        <w:rFonts w:ascii="Wingdings" w:hAnsi="Wingdings" w:hint="default"/>
      </w:rPr>
    </w:lvl>
    <w:lvl w:ilvl="6" w:tplc="10090001" w:tentative="1">
      <w:start w:val="1"/>
      <w:numFmt w:val="bullet"/>
      <w:lvlText w:val=""/>
      <w:lvlJc w:val="left"/>
      <w:pPr>
        <w:ind w:left="6855" w:hanging="360"/>
      </w:pPr>
      <w:rPr>
        <w:rFonts w:ascii="Symbol" w:hAnsi="Symbol" w:hint="default"/>
      </w:rPr>
    </w:lvl>
    <w:lvl w:ilvl="7" w:tplc="10090003" w:tentative="1">
      <w:start w:val="1"/>
      <w:numFmt w:val="bullet"/>
      <w:lvlText w:val="o"/>
      <w:lvlJc w:val="left"/>
      <w:pPr>
        <w:ind w:left="7575" w:hanging="360"/>
      </w:pPr>
      <w:rPr>
        <w:rFonts w:ascii="Courier New" w:hAnsi="Courier New" w:cs="Courier New" w:hint="default"/>
      </w:rPr>
    </w:lvl>
    <w:lvl w:ilvl="8" w:tplc="10090005" w:tentative="1">
      <w:start w:val="1"/>
      <w:numFmt w:val="bullet"/>
      <w:lvlText w:val=""/>
      <w:lvlJc w:val="left"/>
      <w:pPr>
        <w:ind w:left="8295" w:hanging="360"/>
      </w:pPr>
      <w:rPr>
        <w:rFonts w:ascii="Wingdings" w:hAnsi="Wingdings" w:hint="default"/>
      </w:rPr>
    </w:lvl>
  </w:abstractNum>
  <w:abstractNum w:abstractNumId="13">
    <w:nsid w:val="79157B80"/>
    <w:multiLevelType w:val="multilevel"/>
    <w:tmpl w:val="730E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8"/>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10"/>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0"/>
  <w:evenAndOddHeaders/>
  <w:drawingGridHorizontalSpacing w:val="100"/>
  <w:displayHorizontalDrawingGridEvery w:val="2"/>
  <w:characterSpacingControl w:val="doNotCompress"/>
  <w:hdrShapeDefaults>
    <o:shapedefaults v:ext="edit" spidmax="24578" fill="f" fillcolor="white" strokecolor="blue">
      <v:fill color="white" on="f"/>
      <v:stroke color="blue" weight="1.5pt"/>
      <o:colormru v:ext="edit" colors="#dfb503,blue"/>
      <o:colormenu v:ext="edit" fillcolor="#dfb503"/>
    </o:shapedefaults>
    <o:shapelayout v:ext="edit">
      <o:idmap v:ext="edit" data="6"/>
      <o:rules v:ext="edit">
        <o:r id="V:Rule14" type="connector" idref="#_x0000_s6157"/>
        <o:r id="V:Rule15" type="connector" idref="#_x0000_s6150"/>
        <o:r id="V:Rule16" type="connector" idref="#_x0000_s6151"/>
        <o:r id="V:Rule17" type="connector" idref="#_x0000_s6154"/>
        <o:r id="V:Rule18" type="connector" idref="#_x0000_s6155"/>
        <o:r id="V:Rule19" type="connector" idref="#_x0000_s6160"/>
        <o:r id="V:Rule20" type="connector" idref="#_x0000_s6159"/>
        <o:r id="V:Rule21" type="connector" idref="#_x0000_s6147"/>
        <o:r id="V:Rule22" type="connector" idref="#_x0000_s6153"/>
        <o:r id="V:Rule23" type="connector" idref="#_x0000_s6156"/>
        <o:r id="V:Rule24" type="connector" idref="#_x0000_s6149"/>
        <o:r id="V:Rule25" type="connector" idref="#_x0000_s6162"/>
        <o:r id="V:Rule26" type="connector" idref="#_x0000_s6164"/>
      </o:rules>
    </o:shapelayout>
  </w:hdrShapeDefaults>
  <w:footnotePr>
    <w:footnote w:id="-1"/>
    <w:footnote w:id="0"/>
  </w:footnotePr>
  <w:endnotePr>
    <w:endnote w:id="-1"/>
    <w:endnote w:id="0"/>
  </w:endnotePr>
  <w:compat>
    <w:useFELayout/>
  </w:compat>
  <w:rsids>
    <w:rsidRoot w:val="000F297D"/>
    <w:rsid w:val="00000113"/>
    <w:rsid w:val="000013C3"/>
    <w:rsid w:val="00004213"/>
    <w:rsid w:val="00004715"/>
    <w:rsid w:val="00007874"/>
    <w:rsid w:val="00012FD4"/>
    <w:rsid w:val="00014BD0"/>
    <w:rsid w:val="00020984"/>
    <w:rsid w:val="0002173B"/>
    <w:rsid w:val="0002192A"/>
    <w:rsid w:val="00021D2F"/>
    <w:rsid w:val="00024938"/>
    <w:rsid w:val="0002558D"/>
    <w:rsid w:val="0002689E"/>
    <w:rsid w:val="00031414"/>
    <w:rsid w:val="00031A63"/>
    <w:rsid w:val="000333C1"/>
    <w:rsid w:val="00034158"/>
    <w:rsid w:val="00035BF4"/>
    <w:rsid w:val="00044B61"/>
    <w:rsid w:val="00050811"/>
    <w:rsid w:val="00052169"/>
    <w:rsid w:val="00061936"/>
    <w:rsid w:val="00063078"/>
    <w:rsid w:val="00067136"/>
    <w:rsid w:val="000729E9"/>
    <w:rsid w:val="00073E6F"/>
    <w:rsid w:val="0007573F"/>
    <w:rsid w:val="000761BC"/>
    <w:rsid w:val="000762EA"/>
    <w:rsid w:val="000774C7"/>
    <w:rsid w:val="00080102"/>
    <w:rsid w:val="0008011A"/>
    <w:rsid w:val="00080985"/>
    <w:rsid w:val="00086381"/>
    <w:rsid w:val="00090FE9"/>
    <w:rsid w:val="00094858"/>
    <w:rsid w:val="000954C3"/>
    <w:rsid w:val="000A1B9A"/>
    <w:rsid w:val="000B1D70"/>
    <w:rsid w:val="000C1411"/>
    <w:rsid w:val="000C2CC5"/>
    <w:rsid w:val="000C5BB5"/>
    <w:rsid w:val="000D0100"/>
    <w:rsid w:val="000D3E4F"/>
    <w:rsid w:val="000D56F2"/>
    <w:rsid w:val="000D6226"/>
    <w:rsid w:val="000E2731"/>
    <w:rsid w:val="000E4EBA"/>
    <w:rsid w:val="000E5254"/>
    <w:rsid w:val="000F046F"/>
    <w:rsid w:val="000F168D"/>
    <w:rsid w:val="000F297D"/>
    <w:rsid w:val="000F3E64"/>
    <w:rsid w:val="000F458D"/>
    <w:rsid w:val="000F4C55"/>
    <w:rsid w:val="000F5A52"/>
    <w:rsid w:val="00100918"/>
    <w:rsid w:val="0010103D"/>
    <w:rsid w:val="00101ADC"/>
    <w:rsid w:val="00111279"/>
    <w:rsid w:val="00111FB2"/>
    <w:rsid w:val="00112F62"/>
    <w:rsid w:val="00113C5F"/>
    <w:rsid w:val="00122D64"/>
    <w:rsid w:val="00130D4F"/>
    <w:rsid w:val="00140217"/>
    <w:rsid w:val="001409B9"/>
    <w:rsid w:val="00145542"/>
    <w:rsid w:val="001509F9"/>
    <w:rsid w:val="00154A9A"/>
    <w:rsid w:val="00155145"/>
    <w:rsid w:val="00156EDD"/>
    <w:rsid w:val="00161553"/>
    <w:rsid w:val="0016433F"/>
    <w:rsid w:val="0016758D"/>
    <w:rsid w:val="00171C99"/>
    <w:rsid w:val="00173032"/>
    <w:rsid w:val="00175798"/>
    <w:rsid w:val="00183A66"/>
    <w:rsid w:val="001960FB"/>
    <w:rsid w:val="001A1EB2"/>
    <w:rsid w:val="001A527D"/>
    <w:rsid w:val="001B17B0"/>
    <w:rsid w:val="001B18A8"/>
    <w:rsid w:val="001B4B94"/>
    <w:rsid w:val="001B55E0"/>
    <w:rsid w:val="001B5EAA"/>
    <w:rsid w:val="001B6486"/>
    <w:rsid w:val="001C2548"/>
    <w:rsid w:val="001C356D"/>
    <w:rsid w:val="001C492F"/>
    <w:rsid w:val="001C6186"/>
    <w:rsid w:val="001C7A33"/>
    <w:rsid w:val="001D38EC"/>
    <w:rsid w:val="001D6BA6"/>
    <w:rsid w:val="001E36F2"/>
    <w:rsid w:val="001E3A03"/>
    <w:rsid w:val="001E5462"/>
    <w:rsid w:val="001F1E98"/>
    <w:rsid w:val="001F5860"/>
    <w:rsid w:val="001F5D43"/>
    <w:rsid w:val="001F71D0"/>
    <w:rsid w:val="001F7592"/>
    <w:rsid w:val="00207572"/>
    <w:rsid w:val="00210663"/>
    <w:rsid w:val="00214C73"/>
    <w:rsid w:val="00220128"/>
    <w:rsid w:val="00223978"/>
    <w:rsid w:val="0022597A"/>
    <w:rsid w:val="00225BB1"/>
    <w:rsid w:val="00230880"/>
    <w:rsid w:val="0023097C"/>
    <w:rsid w:val="00237840"/>
    <w:rsid w:val="00244E12"/>
    <w:rsid w:val="00250935"/>
    <w:rsid w:val="0025298B"/>
    <w:rsid w:val="0025518C"/>
    <w:rsid w:val="00255F37"/>
    <w:rsid w:val="00263063"/>
    <w:rsid w:val="00272D37"/>
    <w:rsid w:val="002735B6"/>
    <w:rsid w:val="00273DA8"/>
    <w:rsid w:val="00276C45"/>
    <w:rsid w:val="00277509"/>
    <w:rsid w:val="00281625"/>
    <w:rsid w:val="00284302"/>
    <w:rsid w:val="0028743E"/>
    <w:rsid w:val="00287760"/>
    <w:rsid w:val="00291697"/>
    <w:rsid w:val="00292ACD"/>
    <w:rsid w:val="002945FD"/>
    <w:rsid w:val="00295752"/>
    <w:rsid w:val="002A24B4"/>
    <w:rsid w:val="002B1B04"/>
    <w:rsid w:val="002B5E94"/>
    <w:rsid w:val="002C59BC"/>
    <w:rsid w:val="002C6305"/>
    <w:rsid w:val="002D24F3"/>
    <w:rsid w:val="002D2624"/>
    <w:rsid w:val="002D5253"/>
    <w:rsid w:val="002D5D29"/>
    <w:rsid w:val="002D7C33"/>
    <w:rsid w:val="002E2E51"/>
    <w:rsid w:val="002E5486"/>
    <w:rsid w:val="002F122B"/>
    <w:rsid w:val="002F1DE8"/>
    <w:rsid w:val="002F278A"/>
    <w:rsid w:val="002F5D3F"/>
    <w:rsid w:val="002F6DA5"/>
    <w:rsid w:val="002F704A"/>
    <w:rsid w:val="00300D97"/>
    <w:rsid w:val="00301C58"/>
    <w:rsid w:val="00304B34"/>
    <w:rsid w:val="0031249D"/>
    <w:rsid w:val="00316027"/>
    <w:rsid w:val="00316A04"/>
    <w:rsid w:val="003207AE"/>
    <w:rsid w:val="0032185D"/>
    <w:rsid w:val="00321DDF"/>
    <w:rsid w:val="003247F7"/>
    <w:rsid w:val="00331029"/>
    <w:rsid w:val="00333BC8"/>
    <w:rsid w:val="00334E9A"/>
    <w:rsid w:val="003372F8"/>
    <w:rsid w:val="00337515"/>
    <w:rsid w:val="00340BD6"/>
    <w:rsid w:val="00354DDE"/>
    <w:rsid w:val="00357923"/>
    <w:rsid w:val="0036177E"/>
    <w:rsid w:val="0036423E"/>
    <w:rsid w:val="0036452C"/>
    <w:rsid w:val="0036577B"/>
    <w:rsid w:val="00366DED"/>
    <w:rsid w:val="0037698E"/>
    <w:rsid w:val="00380E5D"/>
    <w:rsid w:val="00381E21"/>
    <w:rsid w:val="00383453"/>
    <w:rsid w:val="00392474"/>
    <w:rsid w:val="003930C0"/>
    <w:rsid w:val="003936B0"/>
    <w:rsid w:val="003A12CC"/>
    <w:rsid w:val="003A2CAA"/>
    <w:rsid w:val="003A7EF4"/>
    <w:rsid w:val="003B3C7E"/>
    <w:rsid w:val="003B4566"/>
    <w:rsid w:val="003B74EB"/>
    <w:rsid w:val="003C001B"/>
    <w:rsid w:val="003C381D"/>
    <w:rsid w:val="003C47AC"/>
    <w:rsid w:val="003C4A9C"/>
    <w:rsid w:val="003D0B79"/>
    <w:rsid w:val="003D17A9"/>
    <w:rsid w:val="003D3165"/>
    <w:rsid w:val="003D51F4"/>
    <w:rsid w:val="003D7D7C"/>
    <w:rsid w:val="003E6004"/>
    <w:rsid w:val="003E67AA"/>
    <w:rsid w:val="003F1719"/>
    <w:rsid w:val="003F3364"/>
    <w:rsid w:val="00401608"/>
    <w:rsid w:val="00401D32"/>
    <w:rsid w:val="00407A2B"/>
    <w:rsid w:val="00414FE2"/>
    <w:rsid w:val="0041595A"/>
    <w:rsid w:val="00423B2E"/>
    <w:rsid w:val="00431279"/>
    <w:rsid w:val="004335FF"/>
    <w:rsid w:val="0043496D"/>
    <w:rsid w:val="00434D7C"/>
    <w:rsid w:val="00435AF5"/>
    <w:rsid w:val="0044107A"/>
    <w:rsid w:val="004410FB"/>
    <w:rsid w:val="00441124"/>
    <w:rsid w:val="00442B24"/>
    <w:rsid w:val="00444F24"/>
    <w:rsid w:val="004526C4"/>
    <w:rsid w:val="0045460F"/>
    <w:rsid w:val="00467E30"/>
    <w:rsid w:val="00470387"/>
    <w:rsid w:val="00470518"/>
    <w:rsid w:val="00472AC6"/>
    <w:rsid w:val="00472BA0"/>
    <w:rsid w:val="00484A79"/>
    <w:rsid w:val="00485B8C"/>
    <w:rsid w:val="0048765E"/>
    <w:rsid w:val="0049003D"/>
    <w:rsid w:val="00493489"/>
    <w:rsid w:val="00494AA9"/>
    <w:rsid w:val="004A2C2C"/>
    <w:rsid w:val="004A2F5B"/>
    <w:rsid w:val="004A39EE"/>
    <w:rsid w:val="004B1F8E"/>
    <w:rsid w:val="004B458F"/>
    <w:rsid w:val="004B4DCB"/>
    <w:rsid w:val="004B50B3"/>
    <w:rsid w:val="004B6C52"/>
    <w:rsid w:val="004B7AAE"/>
    <w:rsid w:val="004C21E1"/>
    <w:rsid w:val="004C4EB8"/>
    <w:rsid w:val="004D26EE"/>
    <w:rsid w:val="004D5573"/>
    <w:rsid w:val="004D6CC4"/>
    <w:rsid w:val="004D75FC"/>
    <w:rsid w:val="004E2866"/>
    <w:rsid w:val="004E2C5A"/>
    <w:rsid w:val="004E3D4C"/>
    <w:rsid w:val="004E5F0E"/>
    <w:rsid w:val="004F02AF"/>
    <w:rsid w:val="004F218C"/>
    <w:rsid w:val="004F24AE"/>
    <w:rsid w:val="0050144C"/>
    <w:rsid w:val="005037D7"/>
    <w:rsid w:val="00504C53"/>
    <w:rsid w:val="005102BF"/>
    <w:rsid w:val="00513661"/>
    <w:rsid w:val="005176B6"/>
    <w:rsid w:val="00523FC4"/>
    <w:rsid w:val="00524C9B"/>
    <w:rsid w:val="00527CB3"/>
    <w:rsid w:val="00530C24"/>
    <w:rsid w:val="00532A8A"/>
    <w:rsid w:val="00534AB9"/>
    <w:rsid w:val="00535F41"/>
    <w:rsid w:val="00547948"/>
    <w:rsid w:val="00552B45"/>
    <w:rsid w:val="00553457"/>
    <w:rsid w:val="00554AE1"/>
    <w:rsid w:val="005574CA"/>
    <w:rsid w:val="00561B53"/>
    <w:rsid w:val="00562F9F"/>
    <w:rsid w:val="00563506"/>
    <w:rsid w:val="00563B9F"/>
    <w:rsid w:val="00564DB2"/>
    <w:rsid w:val="00567B60"/>
    <w:rsid w:val="00577BFB"/>
    <w:rsid w:val="00582A07"/>
    <w:rsid w:val="00585484"/>
    <w:rsid w:val="0059140E"/>
    <w:rsid w:val="00592369"/>
    <w:rsid w:val="005927D5"/>
    <w:rsid w:val="0059552B"/>
    <w:rsid w:val="005A02DE"/>
    <w:rsid w:val="005A1BDB"/>
    <w:rsid w:val="005B0C2B"/>
    <w:rsid w:val="005B597C"/>
    <w:rsid w:val="005B5983"/>
    <w:rsid w:val="005B66EC"/>
    <w:rsid w:val="005C0FA2"/>
    <w:rsid w:val="005C1667"/>
    <w:rsid w:val="005C3009"/>
    <w:rsid w:val="005C351E"/>
    <w:rsid w:val="005D1475"/>
    <w:rsid w:val="005D47EC"/>
    <w:rsid w:val="005E23F8"/>
    <w:rsid w:val="005E29EA"/>
    <w:rsid w:val="005E2B19"/>
    <w:rsid w:val="005E5132"/>
    <w:rsid w:val="005E555E"/>
    <w:rsid w:val="005E6513"/>
    <w:rsid w:val="005F4916"/>
    <w:rsid w:val="005F4B9A"/>
    <w:rsid w:val="005F5D12"/>
    <w:rsid w:val="00602FD6"/>
    <w:rsid w:val="00604242"/>
    <w:rsid w:val="00604244"/>
    <w:rsid w:val="00610E4D"/>
    <w:rsid w:val="00611352"/>
    <w:rsid w:val="006113EC"/>
    <w:rsid w:val="00612D51"/>
    <w:rsid w:val="006176AF"/>
    <w:rsid w:val="00623AC2"/>
    <w:rsid w:val="00625FF3"/>
    <w:rsid w:val="006302DB"/>
    <w:rsid w:val="00631CBC"/>
    <w:rsid w:val="00631F58"/>
    <w:rsid w:val="00632652"/>
    <w:rsid w:val="00634B66"/>
    <w:rsid w:val="00642415"/>
    <w:rsid w:val="006430A7"/>
    <w:rsid w:val="00647432"/>
    <w:rsid w:val="00647864"/>
    <w:rsid w:val="006605CC"/>
    <w:rsid w:val="00661402"/>
    <w:rsid w:val="006617C0"/>
    <w:rsid w:val="00662D34"/>
    <w:rsid w:val="00667B32"/>
    <w:rsid w:val="00675E81"/>
    <w:rsid w:val="00683D39"/>
    <w:rsid w:val="00686509"/>
    <w:rsid w:val="006938F9"/>
    <w:rsid w:val="00695C61"/>
    <w:rsid w:val="00696B64"/>
    <w:rsid w:val="006A043A"/>
    <w:rsid w:val="006A287F"/>
    <w:rsid w:val="006A74C0"/>
    <w:rsid w:val="006B0502"/>
    <w:rsid w:val="006B3F21"/>
    <w:rsid w:val="006B434E"/>
    <w:rsid w:val="006C749E"/>
    <w:rsid w:val="006C77C9"/>
    <w:rsid w:val="006D503B"/>
    <w:rsid w:val="006D55BE"/>
    <w:rsid w:val="006F09F3"/>
    <w:rsid w:val="006F387B"/>
    <w:rsid w:val="006F6978"/>
    <w:rsid w:val="006F7839"/>
    <w:rsid w:val="00701138"/>
    <w:rsid w:val="0070183E"/>
    <w:rsid w:val="0071007E"/>
    <w:rsid w:val="00713B13"/>
    <w:rsid w:val="0071626D"/>
    <w:rsid w:val="00721F5F"/>
    <w:rsid w:val="00723F3A"/>
    <w:rsid w:val="0072421C"/>
    <w:rsid w:val="00726767"/>
    <w:rsid w:val="007313C3"/>
    <w:rsid w:val="007319B2"/>
    <w:rsid w:val="007345C5"/>
    <w:rsid w:val="0074426C"/>
    <w:rsid w:val="00750A8F"/>
    <w:rsid w:val="0075632B"/>
    <w:rsid w:val="0076028A"/>
    <w:rsid w:val="007632AC"/>
    <w:rsid w:val="00770090"/>
    <w:rsid w:val="007815DF"/>
    <w:rsid w:val="00782522"/>
    <w:rsid w:val="007847C9"/>
    <w:rsid w:val="0078606B"/>
    <w:rsid w:val="00787FC5"/>
    <w:rsid w:val="0079272A"/>
    <w:rsid w:val="00794088"/>
    <w:rsid w:val="0079420B"/>
    <w:rsid w:val="007A146D"/>
    <w:rsid w:val="007A1FB3"/>
    <w:rsid w:val="007A2B46"/>
    <w:rsid w:val="007A3E58"/>
    <w:rsid w:val="007A420B"/>
    <w:rsid w:val="007A5F49"/>
    <w:rsid w:val="007A6A2A"/>
    <w:rsid w:val="007B0412"/>
    <w:rsid w:val="007B1F2B"/>
    <w:rsid w:val="007B2AD4"/>
    <w:rsid w:val="007B6175"/>
    <w:rsid w:val="007C0D04"/>
    <w:rsid w:val="007C1D0A"/>
    <w:rsid w:val="007C26E1"/>
    <w:rsid w:val="007C37D9"/>
    <w:rsid w:val="007E2D1B"/>
    <w:rsid w:val="007F0E1B"/>
    <w:rsid w:val="007F356D"/>
    <w:rsid w:val="007F4A4D"/>
    <w:rsid w:val="008110A7"/>
    <w:rsid w:val="0081358D"/>
    <w:rsid w:val="008141E0"/>
    <w:rsid w:val="00815756"/>
    <w:rsid w:val="0081713C"/>
    <w:rsid w:val="00821849"/>
    <w:rsid w:val="00832018"/>
    <w:rsid w:val="00833456"/>
    <w:rsid w:val="00833F59"/>
    <w:rsid w:val="00846E9C"/>
    <w:rsid w:val="00847864"/>
    <w:rsid w:val="00850033"/>
    <w:rsid w:val="00852ABB"/>
    <w:rsid w:val="00861319"/>
    <w:rsid w:val="00861CC6"/>
    <w:rsid w:val="00863CC1"/>
    <w:rsid w:val="00863E80"/>
    <w:rsid w:val="00866E1E"/>
    <w:rsid w:val="00872711"/>
    <w:rsid w:val="008845D1"/>
    <w:rsid w:val="008925C8"/>
    <w:rsid w:val="00892737"/>
    <w:rsid w:val="00895922"/>
    <w:rsid w:val="008A0200"/>
    <w:rsid w:val="008A243A"/>
    <w:rsid w:val="008A7239"/>
    <w:rsid w:val="008B071A"/>
    <w:rsid w:val="008B2D23"/>
    <w:rsid w:val="008B7C4B"/>
    <w:rsid w:val="008C3752"/>
    <w:rsid w:val="008C7D0E"/>
    <w:rsid w:val="008D0DFF"/>
    <w:rsid w:val="008D619F"/>
    <w:rsid w:val="008D6EEB"/>
    <w:rsid w:val="008E2E83"/>
    <w:rsid w:val="008E3AB6"/>
    <w:rsid w:val="008E4377"/>
    <w:rsid w:val="008F33EA"/>
    <w:rsid w:val="008F5989"/>
    <w:rsid w:val="008F649F"/>
    <w:rsid w:val="008F738F"/>
    <w:rsid w:val="00903CB0"/>
    <w:rsid w:val="00906165"/>
    <w:rsid w:val="009069F8"/>
    <w:rsid w:val="00910380"/>
    <w:rsid w:val="00912C21"/>
    <w:rsid w:val="00914C83"/>
    <w:rsid w:val="00915752"/>
    <w:rsid w:val="0092039C"/>
    <w:rsid w:val="00920D11"/>
    <w:rsid w:val="009249B9"/>
    <w:rsid w:val="0092514D"/>
    <w:rsid w:val="009305D2"/>
    <w:rsid w:val="00933EDA"/>
    <w:rsid w:val="00934327"/>
    <w:rsid w:val="0093516A"/>
    <w:rsid w:val="0093644A"/>
    <w:rsid w:val="009427E0"/>
    <w:rsid w:val="009459EB"/>
    <w:rsid w:val="0095214E"/>
    <w:rsid w:val="00953B10"/>
    <w:rsid w:val="00963464"/>
    <w:rsid w:val="0097052C"/>
    <w:rsid w:val="009770A7"/>
    <w:rsid w:val="0098198A"/>
    <w:rsid w:val="00984CBC"/>
    <w:rsid w:val="0098709B"/>
    <w:rsid w:val="009876A2"/>
    <w:rsid w:val="00987AAC"/>
    <w:rsid w:val="00991ABF"/>
    <w:rsid w:val="009963D4"/>
    <w:rsid w:val="009A055D"/>
    <w:rsid w:val="009A5012"/>
    <w:rsid w:val="009B0342"/>
    <w:rsid w:val="009B217B"/>
    <w:rsid w:val="009B5A31"/>
    <w:rsid w:val="009B708D"/>
    <w:rsid w:val="009C11B9"/>
    <w:rsid w:val="009C1798"/>
    <w:rsid w:val="009C5309"/>
    <w:rsid w:val="009C56EB"/>
    <w:rsid w:val="009D12F1"/>
    <w:rsid w:val="009D13C2"/>
    <w:rsid w:val="009D1502"/>
    <w:rsid w:val="009D20AD"/>
    <w:rsid w:val="009D3DD4"/>
    <w:rsid w:val="009D68A1"/>
    <w:rsid w:val="009E2451"/>
    <w:rsid w:val="009F04FE"/>
    <w:rsid w:val="009F0DB0"/>
    <w:rsid w:val="009F29A7"/>
    <w:rsid w:val="009F5559"/>
    <w:rsid w:val="00A0260F"/>
    <w:rsid w:val="00A04B7A"/>
    <w:rsid w:val="00A050B5"/>
    <w:rsid w:val="00A0769C"/>
    <w:rsid w:val="00A12CFB"/>
    <w:rsid w:val="00A170E6"/>
    <w:rsid w:val="00A22678"/>
    <w:rsid w:val="00A31545"/>
    <w:rsid w:val="00A367A7"/>
    <w:rsid w:val="00A416DB"/>
    <w:rsid w:val="00A50963"/>
    <w:rsid w:val="00A51B0E"/>
    <w:rsid w:val="00A5331E"/>
    <w:rsid w:val="00A6231B"/>
    <w:rsid w:val="00A63636"/>
    <w:rsid w:val="00A63ABF"/>
    <w:rsid w:val="00A73DCC"/>
    <w:rsid w:val="00A7494F"/>
    <w:rsid w:val="00A80683"/>
    <w:rsid w:val="00A81EBB"/>
    <w:rsid w:val="00A82438"/>
    <w:rsid w:val="00A8243E"/>
    <w:rsid w:val="00A85C50"/>
    <w:rsid w:val="00A85F7C"/>
    <w:rsid w:val="00A956F5"/>
    <w:rsid w:val="00A96EDB"/>
    <w:rsid w:val="00A9739A"/>
    <w:rsid w:val="00AA2585"/>
    <w:rsid w:val="00AA59BA"/>
    <w:rsid w:val="00AB6147"/>
    <w:rsid w:val="00AC5011"/>
    <w:rsid w:val="00AC554D"/>
    <w:rsid w:val="00AD2487"/>
    <w:rsid w:val="00AE24B8"/>
    <w:rsid w:val="00AE295F"/>
    <w:rsid w:val="00AF036C"/>
    <w:rsid w:val="00AF03D5"/>
    <w:rsid w:val="00AF6451"/>
    <w:rsid w:val="00B03EF4"/>
    <w:rsid w:val="00B0659E"/>
    <w:rsid w:val="00B07F97"/>
    <w:rsid w:val="00B12B45"/>
    <w:rsid w:val="00B13AA1"/>
    <w:rsid w:val="00B22E38"/>
    <w:rsid w:val="00B366C4"/>
    <w:rsid w:val="00B37476"/>
    <w:rsid w:val="00B41CF5"/>
    <w:rsid w:val="00B436CB"/>
    <w:rsid w:val="00B4375B"/>
    <w:rsid w:val="00B47AE7"/>
    <w:rsid w:val="00B51312"/>
    <w:rsid w:val="00B52D65"/>
    <w:rsid w:val="00B53D49"/>
    <w:rsid w:val="00B53E5B"/>
    <w:rsid w:val="00B648EC"/>
    <w:rsid w:val="00B67E59"/>
    <w:rsid w:val="00B71E96"/>
    <w:rsid w:val="00B735A9"/>
    <w:rsid w:val="00B77D2E"/>
    <w:rsid w:val="00B77E94"/>
    <w:rsid w:val="00B804CA"/>
    <w:rsid w:val="00B80A78"/>
    <w:rsid w:val="00B8129C"/>
    <w:rsid w:val="00B82B57"/>
    <w:rsid w:val="00B83ECF"/>
    <w:rsid w:val="00B84A35"/>
    <w:rsid w:val="00B8548D"/>
    <w:rsid w:val="00B86499"/>
    <w:rsid w:val="00B87011"/>
    <w:rsid w:val="00B97977"/>
    <w:rsid w:val="00BA4BC9"/>
    <w:rsid w:val="00BA5597"/>
    <w:rsid w:val="00BA5ADF"/>
    <w:rsid w:val="00BB16BA"/>
    <w:rsid w:val="00BB2516"/>
    <w:rsid w:val="00BB516D"/>
    <w:rsid w:val="00BB55C9"/>
    <w:rsid w:val="00BC1F82"/>
    <w:rsid w:val="00BC251C"/>
    <w:rsid w:val="00BC2A74"/>
    <w:rsid w:val="00BC3AEB"/>
    <w:rsid w:val="00BC3B05"/>
    <w:rsid w:val="00BC5454"/>
    <w:rsid w:val="00BC759A"/>
    <w:rsid w:val="00BC7BB7"/>
    <w:rsid w:val="00BD0CD3"/>
    <w:rsid w:val="00BD743A"/>
    <w:rsid w:val="00BE0530"/>
    <w:rsid w:val="00BE4DEC"/>
    <w:rsid w:val="00BE7DFD"/>
    <w:rsid w:val="00BF062B"/>
    <w:rsid w:val="00BF4ACA"/>
    <w:rsid w:val="00BF6778"/>
    <w:rsid w:val="00C04280"/>
    <w:rsid w:val="00C14710"/>
    <w:rsid w:val="00C15B5B"/>
    <w:rsid w:val="00C204DF"/>
    <w:rsid w:val="00C26DB8"/>
    <w:rsid w:val="00C33090"/>
    <w:rsid w:val="00C37B96"/>
    <w:rsid w:val="00C40AFC"/>
    <w:rsid w:val="00C436EF"/>
    <w:rsid w:val="00C43802"/>
    <w:rsid w:val="00C4598B"/>
    <w:rsid w:val="00C56CE3"/>
    <w:rsid w:val="00C57301"/>
    <w:rsid w:val="00C7192F"/>
    <w:rsid w:val="00C740F3"/>
    <w:rsid w:val="00C7616A"/>
    <w:rsid w:val="00C77460"/>
    <w:rsid w:val="00C83374"/>
    <w:rsid w:val="00C83CFC"/>
    <w:rsid w:val="00C86F2F"/>
    <w:rsid w:val="00C90813"/>
    <w:rsid w:val="00C92C39"/>
    <w:rsid w:val="00C951DF"/>
    <w:rsid w:val="00C958E1"/>
    <w:rsid w:val="00CA3E49"/>
    <w:rsid w:val="00CA4AAB"/>
    <w:rsid w:val="00CB1F28"/>
    <w:rsid w:val="00CB298B"/>
    <w:rsid w:val="00CB2F11"/>
    <w:rsid w:val="00CB6A9E"/>
    <w:rsid w:val="00CC7D32"/>
    <w:rsid w:val="00CD3A56"/>
    <w:rsid w:val="00CD3B75"/>
    <w:rsid w:val="00CD5CFC"/>
    <w:rsid w:val="00CD69A3"/>
    <w:rsid w:val="00CD7781"/>
    <w:rsid w:val="00CE243A"/>
    <w:rsid w:val="00CE364B"/>
    <w:rsid w:val="00CE5A8A"/>
    <w:rsid w:val="00CF45C7"/>
    <w:rsid w:val="00D012B6"/>
    <w:rsid w:val="00D14127"/>
    <w:rsid w:val="00D26E77"/>
    <w:rsid w:val="00D3176D"/>
    <w:rsid w:val="00D41DA5"/>
    <w:rsid w:val="00D4245A"/>
    <w:rsid w:val="00D46C4C"/>
    <w:rsid w:val="00D52763"/>
    <w:rsid w:val="00D52AE8"/>
    <w:rsid w:val="00D533AC"/>
    <w:rsid w:val="00D56521"/>
    <w:rsid w:val="00D56A69"/>
    <w:rsid w:val="00D56AAE"/>
    <w:rsid w:val="00D70927"/>
    <w:rsid w:val="00D74C9E"/>
    <w:rsid w:val="00D7645E"/>
    <w:rsid w:val="00D767CE"/>
    <w:rsid w:val="00D81FAB"/>
    <w:rsid w:val="00D85103"/>
    <w:rsid w:val="00D87D04"/>
    <w:rsid w:val="00D959AC"/>
    <w:rsid w:val="00DA49FA"/>
    <w:rsid w:val="00DA506E"/>
    <w:rsid w:val="00DA512D"/>
    <w:rsid w:val="00DA720B"/>
    <w:rsid w:val="00DB05DC"/>
    <w:rsid w:val="00DB618D"/>
    <w:rsid w:val="00DB6C29"/>
    <w:rsid w:val="00DC331E"/>
    <w:rsid w:val="00DD5B2C"/>
    <w:rsid w:val="00DD7A36"/>
    <w:rsid w:val="00DE36C8"/>
    <w:rsid w:val="00DE430A"/>
    <w:rsid w:val="00DF43AB"/>
    <w:rsid w:val="00DF7171"/>
    <w:rsid w:val="00E020EF"/>
    <w:rsid w:val="00E0570B"/>
    <w:rsid w:val="00E058A4"/>
    <w:rsid w:val="00E10C47"/>
    <w:rsid w:val="00E115E1"/>
    <w:rsid w:val="00E12830"/>
    <w:rsid w:val="00E1342E"/>
    <w:rsid w:val="00E169FE"/>
    <w:rsid w:val="00E31CF2"/>
    <w:rsid w:val="00E35C06"/>
    <w:rsid w:val="00E361CF"/>
    <w:rsid w:val="00E3748C"/>
    <w:rsid w:val="00E37995"/>
    <w:rsid w:val="00E47CE8"/>
    <w:rsid w:val="00E55E8F"/>
    <w:rsid w:val="00E565C1"/>
    <w:rsid w:val="00E64DE2"/>
    <w:rsid w:val="00E664FA"/>
    <w:rsid w:val="00E74151"/>
    <w:rsid w:val="00E7485E"/>
    <w:rsid w:val="00E76D46"/>
    <w:rsid w:val="00E8145B"/>
    <w:rsid w:val="00E819E4"/>
    <w:rsid w:val="00E81CD6"/>
    <w:rsid w:val="00E90EC9"/>
    <w:rsid w:val="00E939BB"/>
    <w:rsid w:val="00EA2439"/>
    <w:rsid w:val="00EA2DA3"/>
    <w:rsid w:val="00EB0535"/>
    <w:rsid w:val="00EB137F"/>
    <w:rsid w:val="00EB5E90"/>
    <w:rsid w:val="00EC07B5"/>
    <w:rsid w:val="00EC59CD"/>
    <w:rsid w:val="00EC6B78"/>
    <w:rsid w:val="00EC730D"/>
    <w:rsid w:val="00ED0DC5"/>
    <w:rsid w:val="00ED1285"/>
    <w:rsid w:val="00ED1FAF"/>
    <w:rsid w:val="00ED2155"/>
    <w:rsid w:val="00ED58A9"/>
    <w:rsid w:val="00ED592E"/>
    <w:rsid w:val="00EE04F0"/>
    <w:rsid w:val="00EE056B"/>
    <w:rsid w:val="00EE05FD"/>
    <w:rsid w:val="00EE6734"/>
    <w:rsid w:val="00EF5C6F"/>
    <w:rsid w:val="00EF6C79"/>
    <w:rsid w:val="00EF7ABD"/>
    <w:rsid w:val="00F04902"/>
    <w:rsid w:val="00F04985"/>
    <w:rsid w:val="00F05826"/>
    <w:rsid w:val="00F07DC9"/>
    <w:rsid w:val="00F107CF"/>
    <w:rsid w:val="00F127CE"/>
    <w:rsid w:val="00F12CEB"/>
    <w:rsid w:val="00F12F00"/>
    <w:rsid w:val="00F13D69"/>
    <w:rsid w:val="00F147C6"/>
    <w:rsid w:val="00F15309"/>
    <w:rsid w:val="00F16E7B"/>
    <w:rsid w:val="00F170E7"/>
    <w:rsid w:val="00F178B0"/>
    <w:rsid w:val="00F212AF"/>
    <w:rsid w:val="00F22166"/>
    <w:rsid w:val="00F23A4C"/>
    <w:rsid w:val="00F26244"/>
    <w:rsid w:val="00F43E7B"/>
    <w:rsid w:val="00F454FD"/>
    <w:rsid w:val="00F52A0A"/>
    <w:rsid w:val="00F559F1"/>
    <w:rsid w:val="00F56C5D"/>
    <w:rsid w:val="00F57134"/>
    <w:rsid w:val="00F60353"/>
    <w:rsid w:val="00F61781"/>
    <w:rsid w:val="00F657E9"/>
    <w:rsid w:val="00F66822"/>
    <w:rsid w:val="00F70CB5"/>
    <w:rsid w:val="00F7122D"/>
    <w:rsid w:val="00F7187E"/>
    <w:rsid w:val="00F743CE"/>
    <w:rsid w:val="00F8031F"/>
    <w:rsid w:val="00F83542"/>
    <w:rsid w:val="00F84A15"/>
    <w:rsid w:val="00F85F78"/>
    <w:rsid w:val="00F9182C"/>
    <w:rsid w:val="00FA061E"/>
    <w:rsid w:val="00FA2282"/>
    <w:rsid w:val="00FA25D3"/>
    <w:rsid w:val="00FA3BED"/>
    <w:rsid w:val="00FA41A1"/>
    <w:rsid w:val="00FA479D"/>
    <w:rsid w:val="00FA52D7"/>
    <w:rsid w:val="00FA674E"/>
    <w:rsid w:val="00FB1842"/>
    <w:rsid w:val="00FB5A9E"/>
    <w:rsid w:val="00FB68AB"/>
    <w:rsid w:val="00FC0988"/>
    <w:rsid w:val="00FC195E"/>
    <w:rsid w:val="00FC2CFB"/>
    <w:rsid w:val="00FC34FA"/>
    <w:rsid w:val="00FC3DFD"/>
    <w:rsid w:val="00FC49D1"/>
    <w:rsid w:val="00FC701C"/>
    <w:rsid w:val="00FC71F4"/>
    <w:rsid w:val="00FC785E"/>
    <w:rsid w:val="00FD198D"/>
    <w:rsid w:val="00FD1B18"/>
    <w:rsid w:val="00FD6BC2"/>
    <w:rsid w:val="00FE125E"/>
    <w:rsid w:val="00FE2794"/>
    <w:rsid w:val="00FE33BB"/>
    <w:rsid w:val="00FE5E3F"/>
    <w:rsid w:val="00FE684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4578" fill="f" fillcolor="white" strokecolor="blue">
      <v:fill color="white" on="f"/>
      <v:stroke color="blue" weight="1.5pt"/>
      <o:colormru v:ext="edit" colors="#dfb503,blue"/>
      <o:colormenu v:ext="edit" fillcolor="#dfb50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uiPriority="4" w:qFormat="1"/>
    <w:lsdException w:name="List Number" w:uiPriority="4" w:qFormat="1"/>
    <w:lsdException w:name="List Bullet 2" w:qFormat="1"/>
    <w:lsdException w:name="Title" w:uiPriority="10" w:qFormat="1"/>
    <w:lsdException w:name="Default Paragraph Font" w:semiHidden="1" w:uiPriority="1" w:unhideWhenUsed="1"/>
    <w:lsdException w:name="Subtitle" w:uiPriority="11" w:qFormat="1"/>
    <w:lsdException w:name="Strong" w:uiPriority="3"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rsid w:val="002F6DA5"/>
    <w:pPr>
      <w:keepLines/>
    </w:pPr>
    <w:rPr>
      <w:rFonts w:ascii="Verdana" w:hAnsi="Verdana"/>
      <w:sz w:val="20"/>
      <w:lang w:val="en-CA"/>
    </w:rPr>
  </w:style>
  <w:style w:type="paragraph" w:styleId="Heading1">
    <w:name w:val="heading 1"/>
    <w:basedOn w:val="Normal"/>
    <w:next w:val="Normal"/>
    <w:link w:val="Heading1Char"/>
    <w:uiPriority w:val="9"/>
    <w:qFormat/>
    <w:rsid w:val="00E058A4"/>
    <w:pPr>
      <w:keepNext/>
      <w:pageBreakBefore/>
      <w:spacing w:before="280" w:after="0"/>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qFormat/>
    <w:rsid w:val="006D503B"/>
    <w:pPr>
      <w:keepNext/>
      <w:spacing w:after="12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qFormat/>
    <w:rsid w:val="003207AE"/>
    <w:pPr>
      <w:keepNext/>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qFormat/>
    <w:rsid w:val="007C1D0A"/>
    <w:pPr>
      <w:spacing w:after="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qFormat/>
    <w:rsid w:val="00EC59CD"/>
    <w:pPr>
      <w:keepNext/>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qFormat/>
    <w:rsid w:val="00EC59CD"/>
    <w:pPr>
      <w:keepNext/>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8A4"/>
    <w:rPr>
      <w:rFonts w:asciiTheme="majorHAnsi" w:eastAsiaTheme="majorEastAsia" w:hAnsiTheme="majorHAnsi" w:cstheme="majorBidi"/>
      <w:b/>
      <w:bCs/>
      <w:sz w:val="40"/>
      <w:szCs w:val="28"/>
      <w:lang w:val="en-CA"/>
    </w:rPr>
  </w:style>
  <w:style w:type="character" w:customStyle="1" w:styleId="Heading2Char">
    <w:name w:val="Heading 2 Char"/>
    <w:basedOn w:val="DefaultParagraphFont"/>
    <w:link w:val="Heading2"/>
    <w:uiPriority w:val="9"/>
    <w:rsid w:val="006D503B"/>
    <w:rPr>
      <w:rFonts w:asciiTheme="majorHAnsi" w:eastAsiaTheme="majorEastAsia" w:hAnsiTheme="majorHAnsi" w:cstheme="majorBidi"/>
      <w:b/>
      <w:bCs/>
      <w:sz w:val="32"/>
      <w:szCs w:val="26"/>
      <w:lang w:val="en-CA"/>
    </w:rPr>
  </w:style>
  <w:style w:type="character" w:customStyle="1" w:styleId="Heading3Char">
    <w:name w:val="Heading 3 Char"/>
    <w:basedOn w:val="DefaultParagraphFont"/>
    <w:link w:val="Heading3"/>
    <w:uiPriority w:val="9"/>
    <w:rsid w:val="003207AE"/>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7C1D0A"/>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EC59CD"/>
    <w:pPr>
      <w:spacing w:line="240" w:lineRule="auto"/>
    </w:pPr>
    <w:rPr>
      <w:b/>
      <w:bCs/>
      <w:color w:val="4F81BD" w:themeColor="accent1"/>
      <w:sz w:val="18"/>
      <w:szCs w:val="18"/>
    </w:rPr>
  </w:style>
  <w:style w:type="paragraph" w:styleId="Title">
    <w:name w:val="Title"/>
    <w:basedOn w:val="Normal"/>
    <w:next w:val="Normal"/>
    <w:link w:val="TitleChar"/>
    <w:uiPriority w:val="10"/>
    <w:qFormat/>
    <w:rsid w:val="00EC59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713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59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713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3"/>
    <w:qFormat/>
    <w:rsid w:val="00F7187E"/>
    <w:rPr>
      <w:rFonts w:ascii="Verdana" w:hAnsi="Verdana"/>
      <w:b/>
      <w:bCs/>
      <w:sz w:val="20"/>
    </w:rPr>
  </w:style>
  <w:style w:type="character" w:styleId="Emphasis">
    <w:name w:val="Emphasis"/>
    <w:basedOn w:val="DefaultParagraphFont"/>
    <w:uiPriority w:val="20"/>
    <w:qFormat/>
    <w:rsid w:val="00F7187E"/>
    <w:rPr>
      <w:rFonts w:ascii="Verdana" w:hAnsi="Verdana"/>
      <w:i/>
      <w:iCs/>
      <w:sz w:val="20"/>
    </w:rPr>
  </w:style>
  <w:style w:type="paragraph" w:styleId="NoSpacing">
    <w:name w:val="No Spacing"/>
    <w:link w:val="NoSpacingChar"/>
    <w:uiPriority w:val="10"/>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F7187E"/>
    <w:rPr>
      <w:rFonts w:ascii="Verdana" w:hAnsi="Verdana"/>
      <w:b/>
      <w:bCs/>
      <w:i/>
      <w:iCs/>
      <w:color w:val="auto"/>
      <w:sz w:val="20"/>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2B1B04"/>
    <w:pPr>
      <w:spacing w:before="360"/>
      <w:outlineLvl w:val="9"/>
    </w:pPr>
  </w:style>
  <w:style w:type="paragraph" w:styleId="ListBullet">
    <w:name w:val="List Bullet"/>
    <w:basedOn w:val="Normal"/>
    <w:uiPriority w:val="4"/>
    <w:qFormat/>
    <w:rsid w:val="002F5D3F"/>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4"/>
    <w:rsid w:val="00E64DE2"/>
    <w:pPr>
      <w:spacing w:after="120"/>
      <w:ind w:left="360"/>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675E81"/>
    <w:pPr>
      <w:numPr>
        <w:numId w:val="13"/>
      </w:numPr>
      <w:spacing w:after="240"/>
    </w:pPr>
  </w:style>
  <w:style w:type="paragraph" w:customStyle="1" w:styleId="ListBulletTable">
    <w:name w:val="List Bullet Table"/>
    <w:basedOn w:val="ListBullet"/>
    <w:qFormat/>
    <w:rsid w:val="00B51312"/>
    <w:pPr>
      <w:ind w:left="170" w:hanging="170"/>
    </w:pPr>
  </w:style>
  <w:style w:type="paragraph" w:styleId="Header">
    <w:name w:val="header"/>
    <w:basedOn w:val="Normal"/>
    <w:link w:val="Head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HeaderChar">
    <w:name w:val="Header Char"/>
    <w:basedOn w:val="DefaultParagraphFont"/>
    <w:link w:val="Header"/>
    <w:uiPriority w:val="99"/>
    <w:rsid w:val="0025518C"/>
    <w:rPr>
      <w:rFonts w:asciiTheme="majorHAnsi" w:hAnsiTheme="majorHAnsi"/>
    </w:rPr>
  </w:style>
  <w:style w:type="paragraph" w:styleId="Footer">
    <w:name w:val="footer"/>
    <w:basedOn w:val="Normal"/>
    <w:link w:val="FooterChar"/>
    <w:uiPriority w:val="99"/>
    <w:rsid w:val="0025518C"/>
    <w:pPr>
      <w:tabs>
        <w:tab w:val="center" w:pos="4680"/>
        <w:tab w:val="right" w:pos="9360"/>
      </w:tabs>
      <w:spacing w:after="0" w:line="240" w:lineRule="auto"/>
    </w:pPr>
    <w:rPr>
      <w:rFonts w:asciiTheme="majorHAnsi" w:hAnsiTheme="majorHAnsi"/>
      <w:sz w:val="22"/>
    </w:rPr>
  </w:style>
  <w:style w:type="character" w:customStyle="1" w:styleId="FooterChar">
    <w:name w:val="Footer Char"/>
    <w:basedOn w:val="DefaultParagraphFont"/>
    <w:link w:val="Footer"/>
    <w:uiPriority w:val="99"/>
    <w:rsid w:val="0025518C"/>
    <w:rPr>
      <w:rFonts w:asciiTheme="majorHAnsi" w:hAnsiTheme="majorHAnsi"/>
    </w:rPr>
  </w:style>
  <w:style w:type="paragraph" w:styleId="BalloonText">
    <w:name w:val="Balloon Text"/>
    <w:basedOn w:val="Normal"/>
    <w:link w:val="BalloonTextChar"/>
    <w:uiPriority w:val="99"/>
    <w:rsid w:val="00E74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7485E"/>
    <w:rPr>
      <w:rFonts w:ascii="Tahoma" w:hAnsi="Tahoma" w:cs="Tahoma"/>
      <w:sz w:val="16"/>
      <w:szCs w:val="16"/>
    </w:rPr>
  </w:style>
  <w:style w:type="character" w:customStyle="1" w:styleId="NoSpacingChar">
    <w:name w:val="No Spacing Char"/>
    <w:basedOn w:val="DefaultParagraphFont"/>
    <w:link w:val="NoSpacing"/>
    <w:uiPriority w:val="10"/>
    <w:rsid w:val="00031414"/>
  </w:style>
  <w:style w:type="character" w:styleId="PlaceholderText">
    <w:name w:val="Placeholder Text"/>
    <w:basedOn w:val="DefaultParagraphFont"/>
    <w:uiPriority w:val="99"/>
    <w:rsid w:val="00F7187E"/>
    <w:rPr>
      <w:color w:val="808080"/>
    </w:rPr>
  </w:style>
  <w:style w:type="paragraph" w:customStyle="1" w:styleId="Code">
    <w:name w:val="Code"/>
    <w:basedOn w:val="Normal"/>
    <w:qFormat/>
    <w:rsid w:val="00F7187E"/>
    <w:rPr>
      <w:rFonts w:ascii="Courier New" w:hAnsi="Courier New"/>
    </w:rPr>
  </w:style>
  <w:style w:type="table" w:styleId="TableGrid">
    <w:name w:val="Table Grid"/>
    <w:basedOn w:val="TableNormal"/>
    <w:uiPriority w:val="59"/>
    <w:rsid w:val="005E23F8"/>
    <w:pPr>
      <w:spacing w:after="0" w:line="240" w:lineRule="auto"/>
    </w:pPr>
    <w:rPr>
      <w:rFonts w:ascii="Verdana" w:hAnsi="Verdana"/>
      <w:sz w:val="20"/>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style>
  <w:style w:type="paragraph" w:styleId="TOC1">
    <w:name w:val="toc 1"/>
    <w:basedOn w:val="Normal"/>
    <w:next w:val="Normal"/>
    <w:autoRedefine/>
    <w:uiPriority w:val="39"/>
    <w:rsid w:val="00F04985"/>
    <w:pPr>
      <w:tabs>
        <w:tab w:val="right" w:leader="dot" w:pos="10070"/>
      </w:tabs>
      <w:spacing w:after="100"/>
    </w:pPr>
    <w:rPr>
      <w:rFonts w:asciiTheme="majorHAnsi" w:hAnsiTheme="majorHAnsi"/>
      <w:b/>
      <w:noProof/>
      <w:sz w:val="24"/>
    </w:rPr>
  </w:style>
  <w:style w:type="paragraph" w:styleId="TOC2">
    <w:name w:val="toc 2"/>
    <w:basedOn w:val="Normal"/>
    <w:next w:val="Normal"/>
    <w:autoRedefine/>
    <w:uiPriority w:val="39"/>
    <w:rsid w:val="003A2CAA"/>
    <w:pPr>
      <w:spacing w:after="100"/>
      <w:ind w:left="720"/>
    </w:pPr>
  </w:style>
  <w:style w:type="character" w:styleId="Hyperlink">
    <w:name w:val="Hyperlink"/>
    <w:basedOn w:val="DefaultParagraphFont"/>
    <w:uiPriority w:val="99"/>
    <w:unhideWhenUsed/>
    <w:rsid w:val="005574CA"/>
    <w:rPr>
      <w:color w:val="0000FF" w:themeColor="hyperlink"/>
      <w:u w:val="single"/>
    </w:rPr>
  </w:style>
  <w:style w:type="table" w:customStyle="1" w:styleId="ColumnTable">
    <w:name w:val="Column Table"/>
    <w:basedOn w:val="TableNormal"/>
    <w:uiPriority w:val="99"/>
    <w:qFormat/>
    <w:rsid w:val="00061936"/>
    <w:pPr>
      <w:widowControl w:val="0"/>
      <w:spacing w:before="120" w:after="100" w:afterAutospacing="1" w:line="264" w:lineRule="auto"/>
    </w:pPr>
    <w:rPr>
      <w:rFonts w:ascii="Verdana" w:hAnsi="Verdana"/>
      <w:sz w:val="20"/>
    </w:rPr>
    <w:tblPr>
      <w:tblInd w:w="0" w:type="dxa"/>
      <w:tblCellMar>
        <w:top w:w="0" w:type="dxa"/>
        <w:left w:w="108" w:type="dxa"/>
        <w:bottom w:w="0" w:type="dxa"/>
        <w:right w:w="108" w:type="dxa"/>
      </w:tblCellMar>
    </w:tblPr>
    <w:tcPr>
      <w:tcMar>
        <w:left w:w="0" w:type="dxa"/>
        <w:right w:w="115" w:type="dxa"/>
      </w:tcMar>
    </w:tcPr>
  </w:style>
  <w:style w:type="paragraph" w:styleId="List2">
    <w:name w:val="List 2"/>
    <w:basedOn w:val="Normal"/>
    <w:uiPriority w:val="99"/>
    <w:rsid w:val="00094858"/>
    <w:pPr>
      <w:ind w:left="566" w:hanging="283"/>
      <w:contextualSpacing/>
    </w:pPr>
  </w:style>
  <w:style w:type="table" w:customStyle="1" w:styleId="LightList-Accent11">
    <w:name w:val="Light List - Accent 11"/>
    <w:basedOn w:val="TableNormal"/>
    <w:uiPriority w:val="61"/>
    <w:rsid w:val="009D1502"/>
    <w:pPr>
      <w:spacing w:after="120" w:line="264" w:lineRule="auto"/>
    </w:pPr>
    <w:rPr>
      <w:rFonts w:ascii="Verdana" w:hAnsi="Verdana"/>
      <w:sz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dex1">
    <w:name w:val="index 1"/>
    <w:basedOn w:val="Normal"/>
    <w:next w:val="Normal"/>
    <w:autoRedefine/>
    <w:uiPriority w:val="99"/>
    <w:rsid w:val="00863E80"/>
    <w:pPr>
      <w:spacing w:after="0"/>
      <w:ind w:left="200" w:hanging="200"/>
    </w:pPr>
    <w:rPr>
      <w:rFonts w:asciiTheme="minorHAnsi" w:hAnsiTheme="minorHAnsi"/>
      <w:sz w:val="18"/>
      <w:szCs w:val="18"/>
    </w:rPr>
  </w:style>
  <w:style w:type="paragraph" w:styleId="Index2">
    <w:name w:val="index 2"/>
    <w:basedOn w:val="Normal"/>
    <w:next w:val="Normal"/>
    <w:autoRedefine/>
    <w:uiPriority w:val="99"/>
    <w:rsid w:val="00863E80"/>
    <w:pPr>
      <w:spacing w:after="0"/>
      <w:ind w:left="400" w:hanging="200"/>
    </w:pPr>
    <w:rPr>
      <w:rFonts w:asciiTheme="minorHAnsi" w:hAnsiTheme="minorHAnsi"/>
      <w:sz w:val="18"/>
      <w:szCs w:val="18"/>
    </w:rPr>
  </w:style>
  <w:style w:type="paragraph" w:styleId="Index3">
    <w:name w:val="index 3"/>
    <w:basedOn w:val="Normal"/>
    <w:next w:val="Normal"/>
    <w:autoRedefine/>
    <w:uiPriority w:val="99"/>
    <w:rsid w:val="00863E80"/>
    <w:pPr>
      <w:spacing w:after="0"/>
      <w:ind w:left="600" w:hanging="200"/>
    </w:pPr>
    <w:rPr>
      <w:rFonts w:asciiTheme="minorHAnsi" w:hAnsiTheme="minorHAnsi"/>
      <w:sz w:val="18"/>
      <w:szCs w:val="18"/>
    </w:rPr>
  </w:style>
  <w:style w:type="paragraph" w:styleId="Index4">
    <w:name w:val="index 4"/>
    <w:basedOn w:val="Normal"/>
    <w:next w:val="Normal"/>
    <w:autoRedefine/>
    <w:uiPriority w:val="99"/>
    <w:rsid w:val="00863E80"/>
    <w:pPr>
      <w:spacing w:after="0"/>
      <w:ind w:left="800" w:hanging="200"/>
    </w:pPr>
    <w:rPr>
      <w:rFonts w:asciiTheme="minorHAnsi" w:hAnsiTheme="minorHAnsi"/>
      <w:sz w:val="18"/>
      <w:szCs w:val="18"/>
    </w:rPr>
  </w:style>
  <w:style w:type="paragraph" w:styleId="Index5">
    <w:name w:val="index 5"/>
    <w:basedOn w:val="Normal"/>
    <w:next w:val="Normal"/>
    <w:autoRedefine/>
    <w:uiPriority w:val="99"/>
    <w:rsid w:val="00863E80"/>
    <w:pPr>
      <w:spacing w:after="0"/>
      <w:ind w:left="1000" w:hanging="200"/>
    </w:pPr>
    <w:rPr>
      <w:rFonts w:asciiTheme="minorHAnsi" w:hAnsiTheme="minorHAnsi"/>
      <w:sz w:val="18"/>
      <w:szCs w:val="18"/>
    </w:rPr>
  </w:style>
  <w:style w:type="paragraph" w:styleId="Index6">
    <w:name w:val="index 6"/>
    <w:basedOn w:val="Normal"/>
    <w:next w:val="Normal"/>
    <w:autoRedefine/>
    <w:uiPriority w:val="99"/>
    <w:rsid w:val="00863E80"/>
    <w:pPr>
      <w:spacing w:after="0"/>
      <w:ind w:left="1200" w:hanging="200"/>
    </w:pPr>
    <w:rPr>
      <w:rFonts w:asciiTheme="minorHAnsi" w:hAnsiTheme="minorHAnsi"/>
      <w:sz w:val="18"/>
      <w:szCs w:val="18"/>
    </w:rPr>
  </w:style>
  <w:style w:type="paragraph" w:styleId="Index7">
    <w:name w:val="index 7"/>
    <w:basedOn w:val="Normal"/>
    <w:next w:val="Normal"/>
    <w:autoRedefine/>
    <w:uiPriority w:val="99"/>
    <w:rsid w:val="00863E80"/>
    <w:pPr>
      <w:spacing w:after="0"/>
      <w:ind w:left="1400" w:hanging="200"/>
    </w:pPr>
    <w:rPr>
      <w:rFonts w:asciiTheme="minorHAnsi" w:hAnsiTheme="minorHAnsi"/>
      <w:sz w:val="18"/>
      <w:szCs w:val="18"/>
    </w:rPr>
  </w:style>
  <w:style w:type="paragraph" w:styleId="Index8">
    <w:name w:val="index 8"/>
    <w:basedOn w:val="Normal"/>
    <w:next w:val="Normal"/>
    <w:autoRedefine/>
    <w:uiPriority w:val="99"/>
    <w:rsid w:val="00863E80"/>
    <w:pPr>
      <w:spacing w:after="0"/>
      <w:ind w:left="1600" w:hanging="200"/>
    </w:pPr>
    <w:rPr>
      <w:rFonts w:asciiTheme="minorHAnsi" w:hAnsiTheme="minorHAnsi"/>
      <w:sz w:val="18"/>
      <w:szCs w:val="18"/>
    </w:rPr>
  </w:style>
  <w:style w:type="paragraph" w:styleId="Index9">
    <w:name w:val="index 9"/>
    <w:basedOn w:val="Normal"/>
    <w:next w:val="Normal"/>
    <w:autoRedefine/>
    <w:uiPriority w:val="99"/>
    <w:rsid w:val="00863E80"/>
    <w:pPr>
      <w:spacing w:after="0"/>
      <w:ind w:left="1800" w:hanging="200"/>
    </w:pPr>
    <w:rPr>
      <w:rFonts w:asciiTheme="minorHAnsi" w:hAnsiTheme="minorHAnsi"/>
      <w:sz w:val="18"/>
      <w:szCs w:val="18"/>
    </w:rPr>
  </w:style>
  <w:style w:type="paragraph" w:styleId="IndexHeading">
    <w:name w:val="index heading"/>
    <w:basedOn w:val="Normal"/>
    <w:next w:val="Index1"/>
    <w:uiPriority w:val="99"/>
    <w:rsid w:val="00863E80"/>
    <w:pPr>
      <w:spacing w:before="240" w:after="120"/>
      <w:ind w:left="140"/>
    </w:pPr>
    <w:rPr>
      <w:rFonts w:asciiTheme="majorHAnsi" w:hAnsiTheme="majorHAnsi"/>
      <w:b/>
      <w:bCs/>
      <w:sz w:val="28"/>
      <w:szCs w:val="28"/>
    </w:rPr>
  </w:style>
  <w:style w:type="paragraph" w:styleId="TableofAuthorities">
    <w:name w:val="table of authorities"/>
    <w:basedOn w:val="Normal"/>
    <w:next w:val="Normal"/>
    <w:uiPriority w:val="99"/>
    <w:rsid w:val="00004715"/>
    <w:pPr>
      <w:spacing w:after="0"/>
      <w:ind w:left="200" w:hanging="200"/>
    </w:pPr>
  </w:style>
  <w:style w:type="paragraph" w:styleId="BodyText">
    <w:name w:val="Body Text"/>
    <w:basedOn w:val="Normal"/>
    <w:link w:val="BodyTextChar"/>
    <w:uiPriority w:val="99"/>
    <w:rsid w:val="00140217"/>
    <w:pPr>
      <w:spacing w:after="120"/>
    </w:pPr>
  </w:style>
  <w:style w:type="character" w:customStyle="1" w:styleId="BodyTextChar">
    <w:name w:val="Body Text Char"/>
    <w:basedOn w:val="DefaultParagraphFont"/>
    <w:link w:val="BodyText"/>
    <w:uiPriority w:val="99"/>
    <w:rsid w:val="00140217"/>
    <w:rPr>
      <w:rFonts w:ascii="Verdana" w:hAnsi="Verdana"/>
      <w:sz w:val="20"/>
    </w:rPr>
  </w:style>
  <w:style w:type="paragraph" w:styleId="BodyTextFirstIndent">
    <w:name w:val="Body Text First Indent"/>
    <w:basedOn w:val="BodyText"/>
    <w:link w:val="BodyTextFirstIndentChar"/>
    <w:uiPriority w:val="99"/>
    <w:rsid w:val="00140217"/>
    <w:pPr>
      <w:spacing w:after="200"/>
      <w:ind w:firstLine="360"/>
    </w:pPr>
  </w:style>
  <w:style w:type="character" w:customStyle="1" w:styleId="BodyTextFirstIndentChar">
    <w:name w:val="Body Text First Indent Char"/>
    <w:basedOn w:val="BodyTextChar"/>
    <w:link w:val="BodyTextFirstIndent"/>
    <w:uiPriority w:val="99"/>
    <w:rsid w:val="00140217"/>
  </w:style>
  <w:style w:type="paragraph" w:styleId="NormalIndent">
    <w:name w:val="Normal Indent"/>
    <w:basedOn w:val="Normal"/>
    <w:uiPriority w:val="99"/>
    <w:rsid w:val="00140217"/>
    <w:pPr>
      <w:ind w:left="720"/>
    </w:pPr>
  </w:style>
  <w:style w:type="paragraph" w:styleId="List">
    <w:name w:val="List"/>
    <w:basedOn w:val="Normal"/>
    <w:uiPriority w:val="99"/>
    <w:rsid w:val="00140217"/>
    <w:pPr>
      <w:ind w:left="283" w:hanging="283"/>
      <w:contextualSpacing/>
    </w:pPr>
  </w:style>
  <w:style w:type="paragraph" w:styleId="ListNumber2">
    <w:name w:val="List Number 2"/>
    <w:basedOn w:val="Normal"/>
    <w:uiPriority w:val="99"/>
    <w:rsid w:val="00263063"/>
    <w:pPr>
      <w:numPr>
        <w:numId w:val="8"/>
      </w:numPr>
      <w:contextualSpacing/>
    </w:pPr>
  </w:style>
  <w:style w:type="paragraph" w:styleId="TOC3">
    <w:name w:val="toc 3"/>
    <w:basedOn w:val="Normal"/>
    <w:next w:val="Normal"/>
    <w:autoRedefine/>
    <w:uiPriority w:val="39"/>
    <w:rsid w:val="001B4B94"/>
    <w:pPr>
      <w:spacing w:after="100"/>
      <w:ind w:left="400"/>
    </w:pPr>
  </w:style>
  <w:style w:type="paragraph" w:styleId="NormalWeb">
    <w:name w:val="Normal (Web)"/>
    <w:basedOn w:val="Normal"/>
    <w:uiPriority w:val="99"/>
    <w:unhideWhenUsed/>
    <w:rsid w:val="007A146D"/>
    <w:pPr>
      <w:spacing w:before="100" w:beforeAutospacing="1" w:after="100" w:afterAutospacing="1" w:line="240" w:lineRule="auto"/>
    </w:pPr>
    <w:rPr>
      <w:rFonts w:ascii="Times New Roman" w:eastAsia="Times New Roman" w:hAnsi="Times New Roman" w:cs="Times New Roman"/>
      <w:sz w:val="24"/>
      <w:szCs w:val="24"/>
      <w:lang w:eastAsia="en-CA" w:bidi="ar-SA"/>
    </w:rPr>
  </w:style>
  <w:style w:type="paragraph" w:styleId="TableofFigures">
    <w:name w:val="table of figures"/>
    <w:basedOn w:val="Normal"/>
    <w:next w:val="Normal"/>
    <w:uiPriority w:val="99"/>
    <w:rsid w:val="00BC3AEB"/>
    <w:pPr>
      <w:spacing w:after="0"/>
    </w:pPr>
  </w:style>
  <w:style w:type="table" w:customStyle="1" w:styleId="LightListAccent11Modified">
    <w:name w:val="Light List Accent 11 Modified"/>
    <w:basedOn w:val="LightList-Accent11"/>
    <w:uiPriority w:val="99"/>
    <w:qFormat/>
    <w:rsid w:val="007F0E1B"/>
    <w:pPr>
      <w:spacing w:line="30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130D4F"/>
  </w:style>
  <w:style w:type="table" w:customStyle="1" w:styleId="LightShading-Accent11">
    <w:name w:val="Light Shading - Accent 11"/>
    <w:basedOn w:val="TableNormal"/>
    <w:uiPriority w:val="60"/>
    <w:rsid w:val="00F2216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rsid w:val="00910380"/>
  </w:style>
  <w:style w:type="paragraph" w:styleId="BlockText">
    <w:name w:val="Block Text"/>
    <w:basedOn w:val="Normal"/>
    <w:uiPriority w:val="99"/>
    <w:rsid w:val="0091038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hAnsiTheme="minorHAnsi"/>
      <w:i/>
      <w:iCs/>
      <w:color w:val="4F81BD" w:themeColor="accent1"/>
    </w:rPr>
  </w:style>
  <w:style w:type="paragraph" w:styleId="BodyText2">
    <w:name w:val="Body Text 2"/>
    <w:basedOn w:val="Normal"/>
    <w:link w:val="BodyText2Char"/>
    <w:uiPriority w:val="99"/>
    <w:rsid w:val="00910380"/>
    <w:pPr>
      <w:spacing w:after="120" w:line="480" w:lineRule="auto"/>
    </w:pPr>
  </w:style>
  <w:style w:type="character" w:customStyle="1" w:styleId="BodyText2Char">
    <w:name w:val="Body Text 2 Char"/>
    <w:basedOn w:val="DefaultParagraphFont"/>
    <w:link w:val="BodyText2"/>
    <w:uiPriority w:val="99"/>
    <w:rsid w:val="00910380"/>
    <w:rPr>
      <w:rFonts w:ascii="Verdana" w:hAnsi="Verdana"/>
      <w:sz w:val="20"/>
    </w:rPr>
  </w:style>
  <w:style w:type="paragraph" w:styleId="BodyText3">
    <w:name w:val="Body Text 3"/>
    <w:basedOn w:val="Normal"/>
    <w:link w:val="BodyText3Char"/>
    <w:uiPriority w:val="99"/>
    <w:rsid w:val="00910380"/>
    <w:pPr>
      <w:spacing w:after="120"/>
    </w:pPr>
    <w:rPr>
      <w:sz w:val="16"/>
      <w:szCs w:val="16"/>
    </w:rPr>
  </w:style>
  <w:style w:type="character" w:customStyle="1" w:styleId="BodyText3Char">
    <w:name w:val="Body Text 3 Char"/>
    <w:basedOn w:val="DefaultParagraphFont"/>
    <w:link w:val="BodyText3"/>
    <w:uiPriority w:val="99"/>
    <w:rsid w:val="00910380"/>
    <w:rPr>
      <w:rFonts w:ascii="Verdana" w:hAnsi="Verdana"/>
      <w:sz w:val="16"/>
      <w:szCs w:val="16"/>
    </w:rPr>
  </w:style>
  <w:style w:type="paragraph" w:styleId="BodyTextIndent">
    <w:name w:val="Body Text Indent"/>
    <w:basedOn w:val="Normal"/>
    <w:link w:val="BodyTextIndentChar"/>
    <w:uiPriority w:val="99"/>
    <w:rsid w:val="00910380"/>
    <w:pPr>
      <w:spacing w:after="120"/>
      <w:ind w:left="283"/>
    </w:pPr>
  </w:style>
  <w:style w:type="character" w:customStyle="1" w:styleId="BodyTextIndentChar">
    <w:name w:val="Body Text Indent Char"/>
    <w:basedOn w:val="DefaultParagraphFont"/>
    <w:link w:val="BodyTextIndent"/>
    <w:uiPriority w:val="99"/>
    <w:rsid w:val="00910380"/>
    <w:rPr>
      <w:rFonts w:ascii="Verdana" w:hAnsi="Verdana"/>
      <w:sz w:val="20"/>
    </w:rPr>
  </w:style>
  <w:style w:type="paragraph" w:styleId="BodyTextFirstIndent2">
    <w:name w:val="Body Text First Indent 2"/>
    <w:basedOn w:val="BodyTextIndent"/>
    <w:link w:val="BodyTextFirstIndent2Char"/>
    <w:uiPriority w:val="99"/>
    <w:rsid w:val="00910380"/>
    <w:pPr>
      <w:spacing w:after="200"/>
      <w:ind w:left="360" w:firstLine="360"/>
    </w:pPr>
  </w:style>
  <w:style w:type="character" w:customStyle="1" w:styleId="BodyTextFirstIndent2Char">
    <w:name w:val="Body Text First Indent 2 Char"/>
    <w:basedOn w:val="BodyTextIndentChar"/>
    <w:link w:val="BodyTextFirstIndent2"/>
    <w:uiPriority w:val="99"/>
    <w:rsid w:val="00910380"/>
  </w:style>
  <w:style w:type="paragraph" w:styleId="BodyTextIndent2">
    <w:name w:val="Body Text Indent 2"/>
    <w:basedOn w:val="Normal"/>
    <w:link w:val="BodyTextIndent2Char"/>
    <w:uiPriority w:val="99"/>
    <w:rsid w:val="00910380"/>
    <w:pPr>
      <w:spacing w:after="120" w:line="480" w:lineRule="auto"/>
      <w:ind w:left="283"/>
    </w:pPr>
  </w:style>
  <w:style w:type="character" w:customStyle="1" w:styleId="BodyTextIndent2Char">
    <w:name w:val="Body Text Indent 2 Char"/>
    <w:basedOn w:val="DefaultParagraphFont"/>
    <w:link w:val="BodyTextIndent2"/>
    <w:uiPriority w:val="99"/>
    <w:rsid w:val="00910380"/>
    <w:rPr>
      <w:rFonts w:ascii="Verdana" w:hAnsi="Verdana"/>
      <w:sz w:val="20"/>
    </w:rPr>
  </w:style>
  <w:style w:type="paragraph" w:styleId="BodyTextIndent3">
    <w:name w:val="Body Text Indent 3"/>
    <w:basedOn w:val="Normal"/>
    <w:link w:val="BodyTextIndent3Char"/>
    <w:uiPriority w:val="99"/>
    <w:rsid w:val="00910380"/>
    <w:pPr>
      <w:spacing w:after="120"/>
      <w:ind w:left="283"/>
    </w:pPr>
    <w:rPr>
      <w:sz w:val="16"/>
      <w:szCs w:val="16"/>
    </w:rPr>
  </w:style>
  <w:style w:type="character" w:customStyle="1" w:styleId="BodyTextIndent3Char">
    <w:name w:val="Body Text Indent 3 Char"/>
    <w:basedOn w:val="DefaultParagraphFont"/>
    <w:link w:val="BodyTextIndent3"/>
    <w:uiPriority w:val="99"/>
    <w:rsid w:val="00910380"/>
    <w:rPr>
      <w:rFonts w:ascii="Verdana" w:hAnsi="Verdana"/>
      <w:sz w:val="16"/>
      <w:szCs w:val="16"/>
    </w:rPr>
  </w:style>
  <w:style w:type="paragraph" w:styleId="Closing">
    <w:name w:val="Closing"/>
    <w:basedOn w:val="Normal"/>
    <w:link w:val="ClosingChar"/>
    <w:uiPriority w:val="99"/>
    <w:rsid w:val="00910380"/>
    <w:pPr>
      <w:spacing w:after="0" w:line="240" w:lineRule="auto"/>
      <w:ind w:left="4252"/>
    </w:pPr>
  </w:style>
  <w:style w:type="character" w:customStyle="1" w:styleId="ClosingChar">
    <w:name w:val="Closing Char"/>
    <w:basedOn w:val="DefaultParagraphFont"/>
    <w:link w:val="Closing"/>
    <w:uiPriority w:val="99"/>
    <w:rsid w:val="00910380"/>
    <w:rPr>
      <w:rFonts w:ascii="Verdana" w:hAnsi="Verdana"/>
      <w:sz w:val="20"/>
    </w:rPr>
  </w:style>
  <w:style w:type="paragraph" w:styleId="CommentText">
    <w:name w:val="annotation text"/>
    <w:basedOn w:val="Normal"/>
    <w:link w:val="CommentTextChar"/>
    <w:uiPriority w:val="99"/>
    <w:rsid w:val="00910380"/>
    <w:pPr>
      <w:spacing w:line="240" w:lineRule="auto"/>
    </w:pPr>
    <w:rPr>
      <w:szCs w:val="20"/>
    </w:rPr>
  </w:style>
  <w:style w:type="character" w:customStyle="1" w:styleId="CommentTextChar">
    <w:name w:val="Comment Text Char"/>
    <w:basedOn w:val="DefaultParagraphFont"/>
    <w:link w:val="CommentText"/>
    <w:uiPriority w:val="99"/>
    <w:rsid w:val="00910380"/>
    <w:rPr>
      <w:rFonts w:ascii="Verdana" w:hAnsi="Verdana"/>
      <w:sz w:val="20"/>
      <w:szCs w:val="20"/>
    </w:rPr>
  </w:style>
  <w:style w:type="paragraph" w:styleId="CommentSubject">
    <w:name w:val="annotation subject"/>
    <w:basedOn w:val="CommentText"/>
    <w:next w:val="CommentText"/>
    <w:link w:val="CommentSubjectChar"/>
    <w:uiPriority w:val="99"/>
    <w:rsid w:val="00910380"/>
    <w:rPr>
      <w:b/>
      <w:bCs/>
    </w:rPr>
  </w:style>
  <w:style w:type="character" w:customStyle="1" w:styleId="CommentSubjectChar">
    <w:name w:val="Comment Subject Char"/>
    <w:basedOn w:val="CommentTextChar"/>
    <w:link w:val="CommentSubject"/>
    <w:uiPriority w:val="99"/>
    <w:rsid w:val="00910380"/>
    <w:rPr>
      <w:b/>
      <w:bCs/>
    </w:rPr>
  </w:style>
  <w:style w:type="paragraph" w:styleId="Date">
    <w:name w:val="Date"/>
    <w:basedOn w:val="Normal"/>
    <w:next w:val="Normal"/>
    <w:link w:val="DateChar"/>
    <w:uiPriority w:val="99"/>
    <w:rsid w:val="00910380"/>
  </w:style>
  <w:style w:type="character" w:customStyle="1" w:styleId="DateChar">
    <w:name w:val="Date Char"/>
    <w:basedOn w:val="DefaultParagraphFont"/>
    <w:link w:val="Date"/>
    <w:uiPriority w:val="99"/>
    <w:rsid w:val="00910380"/>
    <w:rPr>
      <w:rFonts w:ascii="Verdana" w:hAnsi="Verdana"/>
      <w:sz w:val="20"/>
    </w:rPr>
  </w:style>
  <w:style w:type="paragraph" w:styleId="DocumentMap">
    <w:name w:val="Document Map"/>
    <w:basedOn w:val="Normal"/>
    <w:link w:val="DocumentMapChar"/>
    <w:uiPriority w:val="99"/>
    <w:rsid w:val="0091038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910380"/>
    <w:rPr>
      <w:rFonts w:ascii="Tahoma" w:hAnsi="Tahoma" w:cs="Tahoma"/>
      <w:sz w:val="16"/>
      <w:szCs w:val="16"/>
    </w:rPr>
  </w:style>
  <w:style w:type="paragraph" w:styleId="E-mailSignature">
    <w:name w:val="E-mail Signature"/>
    <w:basedOn w:val="Normal"/>
    <w:link w:val="E-mailSignatureChar"/>
    <w:uiPriority w:val="99"/>
    <w:rsid w:val="00910380"/>
    <w:pPr>
      <w:spacing w:after="0" w:line="240" w:lineRule="auto"/>
    </w:pPr>
  </w:style>
  <w:style w:type="character" w:customStyle="1" w:styleId="E-mailSignatureChar">
    <w:name w:val="E-mail Signature Char"/>
    <w:basedOn w:val="DefaultParagraphFont"/>
    <w:link w:val="E-mailSignature"/>
    <w:uiPriority w:val="99"/>
    <w:rsid w:val="00910380"/>
    <w:rPr>
      <w:rFonts w:ascii="Verdana" w:hAnsi="Verdana"/>
      <w:sz w:val="20"/>
    </w:rPr>
  </w:style>
  <w:style w:type="paragraph" w:styleId="EndnoteText">
    <w:name w:val="endnote text"/>
    <w:basedOn w:val="Normal"/>
    <w:link w:val="EndnoteTextChar"/>
    <w:uiPriority w:val="99"/>
    <w:rsid w:val="00910380"/>
    <w:pPr>
      <w:spacing w:after="0" w:line="240" w:lineRule="auto"/>
    </w:pPr>
    <w:rPr>
      <w:szCs w:val="20"/>
    </w:rPr>
  </w:style>
  <w:style w:type="character" w:customStyle="1" w:styleId="EndnoteTextChar">
    <w:name w:val="Endnote Text Char"/>
    <w:basedOn w:val="DefaultParagraphFont"/>
    <w:link w:val="EndnoteText"/>
    <w:uiPriority w:val="99"/>
    <w:rsid w:val="00910380"/>
    <w:rPr>
      <w:rFonts w:ascii="Verdana" w:hAnsi="Verdana"/>
      <w:sz w:val="20"/>
      <w:szCs w:val="20"/>
    </w:rPr>
  </w:style>
  <w:style w:type="paragraph" w:styleId="EnvelopeAddress">
    <w:name w:val="envelope address"/>
    <w:basedOn w:val="Normal"/>
    <w:uiPriority w:val="99"/>
    <w:rsid w:val="009103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rsid w:val="009103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rsid w:val="00910380"/>
    <w:pPr>
      <w:spacing w:after="0" w:line="240" w:lineRule="auto"/>
    </w:pPr>
    <w:rPr>
      <w:szCs w:val="20"/>
    </w:rPr>
  </w:style>
  <w:style w:type="character" w:customStyle="1" w:styleId="FootnoteTextChar">
    <w:name w:val="Footnote Text Char"/>
    <w:basedOn w:val="DefaultParagraphFont"/>
    <w:link w:val="FootnoteText"/>
    <w:uiPriority w:val="99"/>
    <w:rsid w:val="00910380"/>
    <w:rPr>
      <w:rFonts w:ascii="Verdana" w:hAnsi="Verdana"/>
      <w:sz w:val="20"/>
      <w:szCs w:val="20"/>
    </w:rPr>
  </w:style>
  <w:style w:type="paragraph" w:styleId="HTMLAddress">
    <w:name w:val="HTML Address"/>
    <w:basedOn w:val="Normal"/>
    <w:link w:val="HTMLAddressChar"/>
    <w:uiPriority w:val="99"/>
    <w:rsid w:val="00910380"/>
    <w:pPr>
      <w:spacing w:after="0" w:line="240" w:lineRule="auto"/>
    </w:pPr>
    <w:rPr>
      <w:i/>
      <w:iCs/>
    </w:rPr>
  </w:style>
  <w:style w:type="character" w:customStyle="1" w:styleId="HTMLAddressChar">
    <w:name w:val="HTML Address Char"/>
    <w:basedOn w:val="DefaultParagraphFont"/>
    <w:link w:val="HTMLAddress"/>
    <w:uiPriority w:val="99"/>
    <w:rsid w:val="00910380"/>
    <w:rPr>
      <w:rFonts w:ascii="Verdana" w:hAnsi="Verdana"/>
      <w:i/>
      <w:iCs/>
      <w:sz w:val="20"/>
    </w:rPr>
  </w:style>
  <w:style w:type="paragraph" w:styleId="HTMLPreformatted">
    <w:name w:val="HTML Preformatted"/>
    <w:basedOn w:val="Normal"/>
    <w:link w:val="HTMLPreformattedChar"/>
    <w:uiPriority w:val="99"/>
    <w:rsid w:val="00910380"/>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rsid w:val="00910380"/>
    <w:rPr>
      <w:rFonts w:ascii="Consolas" w:hAnsi="Consolas" w:cs="Consolas"/>
      <w:sz w:val="20"/>
      <w:szCs w:val="20"/>
    </w:rPr>
  </w:style>
  <w:style w:type="paragraph" w:styleId="List3">
    <w:name w:val="List 3"/>
    <w:basedOn w:val="Normal"/>
    <w:uiPriority w:val="99"/>
    <w:rsid w:val="00910380"/>
    <w:pPr>
      <w:ind w:left="849" w:hanging="283"/>
      <w:contextualSpacing/>
    </w:pPr>
  </w:style>
  <w:style w:type="paragraph" w:styleId="List4">
    <w:name w:val="List 4"/>
    <w:basedOn w:val="Normal"/>
    <w:uiPriority w:val="99"/>
    <w:rsid w:val="00910380"/>
    <w:pPr>
      <w:ind w:left="1132" w:hanging="283"/>
      <w:contextualSpacing/>
    </w:pPr>
  </w:style>
  <w:style w:type="paragraph" w:styleId="List5">
    <w:name w:val="List 5"/>
    <w:basedOn w:val="Normal"/>
    <w:uiPriority w:val="99"/>
    <w:rsid w:val="00910380"/>
    <w:pPr>
      <w:ind w:left="1415" w:hanging="283"/>
      <w:contextualSpacing/>
    </w:pPr>
  </w:style>
  <w:style w:type="paragraph" w:styleId="ListNumber3">
    <w:name w:val="List Number 3"/>
    <w:basedOn w:val="Normal"/>
    <w:uiPriority w:val="99"/>
    <w:rsid w:val="00910380"/>
    <w:pPr>
      <w:numPr>
        <w:numId w:val="9"/>
      </w:numPr>
      <w:contextualSpacing/>
    </w:pPr>
  </w:style>
  <w:style w:type="paragraph" w:styleId="ListNumber4">
    <w:name w:val="List Number 4"/>
    <w:basedOn w:val="Normal"/>
    <w:uiPriority w:val="99"/>
    <w:rsid w:val="00910380"/>
    <w:pPr>
      <w:numPr>
        <w:numId w:val="10"/>
      </w:numPr>
      <w:contextualSpacing/>
    </w:pPr>
  </w:style>
  <w:style w:type="paragraph" w:styleId="ListNumber5">
    <w:name w:val="List Number 5"/>
    <w:basedOn w:val="Normal"/>
    <w:uiPriority w:val="99"/>
    <w:rsid w:val="00910380"/>
    <w:pPr>
      <w:numPr>
        <w:numId w:val="11"/>
      </w:numPr>
      <w:contextualSpacing/>
    </w:pPr>
  </w:style>
  <w:style w:type="paragraph" w:styleId="MacroText">
    <w:name w:val="macro"/>
    <w:link w:val="MacroTextChar"/>
    <w:uiPriority w:val="99"/>
    <w:rsid w:val="009103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rsid w:val="00910380"/>
    <w:rPr>
      <w:rFonts w:ascii="Consolas" w:hAnsi="Consolas" w:cs="Consolas"/>
      <w:sz w:val="20"/>
      <w:szCs w:val="20"/>
    </w:rPr>
  </w:style>
  <w:style w:type="paragraph" w:styleId="MessageHeader">
    <w:name w:val="Message Header"/>
    <w:basedOn w:val="Normal"/>
    <w:link w:val="MessageHeaderChar"/>
    <w:uiPriority w:val="99"/>
    <w:rsid w:val="009103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910380"/>
    <w:rPr>
      <w:rFonts w:asciiTheme="majorHAnsi" w:eastAsiaTheme="majorEastAsia" w:hAnsiTheme="majorHAnsi" w:cstheme="majorBidi"/>
      <w:sz w:val="24"/>
      <w:szCs w:val="24"/>
      <w:shd w:val="pct20" w:color="auto" w:fill="auto"/>
    </w:rPr>
  </w:style>
  <w:style w:type="paragraph" w:styleId="NoteHeading">
    <w:name w:val="Note Heading"/>
    <w:basedOn w:val="Normal"/>
    <w:next w:val="Normal"/>
    <w:link w:val="NoteHeadingChar"/>
    <w:uiPriority w:val="99"/>
    <w:rsid w:val="00910380"/>
    <w:pPr>
      <w:spacing w:after="0" w:line="240" w:lineRule="auto"/>
    </w:pPr>
  </w:style>
  <w:style w:type="character" w:customStyle="1" w:styleId="NoteHeadingChar">
    <w:name w:val="Note Heading Char"/>
    <w:basedOn w:val="DefaultParagraphFont"/>
    <w:link w:val="NoteHeading"/>
    <w:uiPriority w:val="99"/>
    <w:rsid w:val="00910380"/>
    <w:rPr>
      <w:rFonts w:ascii="Verdana" w:hAnsi="Verdana"/>
      <w:sz w:val="20"/>
    </w:rPr>
  </w:style>
  <w:style w:type="paragraph" w:styleId="PlainText">
    <w:name w:val="Plain Text"/>
    <w:basedOn w:val="Normal"/>
    <w:link w:val="PlainTextChar"/>
    <w:uiPriority w:val="99"/>
    <w:rsid w:val="0091038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0380"/>
    <w:rPr>
      <w:rFonts w:ascii="Consolas" w:hAnsi="Consolas" w:cs="Consolas"/>
      <w:sz w:val="21"/>
      <w:szCs w:val="21"/>
    </w:rPr>
  </w:style>
  <w:style w:type="paragraph" w:styleId="Salutation">
    <w:name w:val="Salutation"/>
    <w:basedOn w:val="Normal"/>
    <w:next w:val="Normal"/>
    <w:link w:val="SalutationChar"/>
    <w:uiPriority w:val="99"/>
    <w:rsid w:val="00910380"/>
  </w:style>
  <w:style w:type="character" w:customStyle="1" w:styleId="SalutationChar">
    <w:name w:val="Salutation Char"/>
    <w:basedOn w:val="DefaultParagraphFont"/>
    <w:link w:val="Salutation"/>
    <w:uiPriority w:val="99"/>
    <w:rsid w:val="00910380"/>
    <w:rPr>
      <w:rFonts w:ascii="Verdana" w:hAnsi="Verdana"/>
      <w:sz w:val="20"/>
    </w:rPr>
  </w:style>
  <w:style w:type="paragraph" w:styleId="Signature">
    <w:name w:val="Signature"/>
    <w:basedOn w:val="Normal"/>
    <w:link w:val="SignatureChar"/>
    <w:uiPriority w:val="99"/>
    <w:rsid w:val="00910380"/>
    <w:pPr>
      <w:spacing w:after="0" w:line="240" w:lineRule="auto"/>
      <w:ind w:left="4252"/>
    </w:pPr>
  </w:style>
  <w:style w:type="character" w:customStyle="1" w:styleId="SignatureChar">
    <w:name w:val="Signature Char"/>
    <w:basedOn w:val="DefaultParagraphFont"/>
    <w:link w:val="Signature"/>
    <w:uiPriority w:val="99"/>
    <w:rsid w:val="00910380"/>
    <w:rPr>
      <w:rFonts w:ascii="Verdana" w:hAnsi="Verdana"/>
      <w:sz w:val="20"/>
    </w:rPr>
  </w:style>
  <w:style w:type="paragraph" w:styleId="TOAHeading">
    <w:name w:val="toa heading"/>
    <w:basedOn w:val="Normal"/>
    <w:next w:val="Normal"/>
    <w:uiPriority w:val="99"/>
    <w:rsid w:val="0091038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rsid w:val="00910380"/>
    <w:pPr>
      <w:spacing w:after="100"/>
      <w:ind w:left="600"/>
    </w:pPr>
  </w:style>
  <w:style w:type="paragraph" w:styleId="TOC5">
    <w:name w:val="toc 5"/>
    <w:basedOn w:val="Normal"/>
    <w:next w:val="Normal"/>
    <w:autoRedefine/>
    <w:uiPriority w:val="39"/>
    <w:rsid w:val="00910380"/>
    <w:pPr>
      <w:spacing w:after="100"/>
      <w:ind w:left="800"/>
    </w:pPr>
  </w:style>
  <w:style w:type="paragraph" w:styleId="TOC6">
    <w:name w:val="toc 6"/>
    <w:basedOn w:val="Normal"/>
    <w:next w:val="Normal"/>
    <w:autoRedefine/>
    <w:uiPriority w:val="39"/>
    <w:rsid w:val="00910380"/>
    <w:pPr>
      <w:spacing w:after="100"/>
      <w:ind w:left="1000"/>
    </w:pPr>
  </w:style>
  <w:style w:type="paragraph" w:styleId="TOC7">
    <w:name w:val="toc 7"/>
    <w:basedOn w:val="Normal"/>
    <w:next w:val="Normal"/>
    <w:autoRedefine/>
    <w:uiPriority w:val="39"/>
    <w:rsid w:val="00910380"/>
    <w:pPr>
      <w:spacing w:after="100"/>
      <w:ind w:left="1200"/>
    </w:pPr>
  </w:style>
  <w:style w:type="paragraph" w:styleId="TOC8">
    <w:name w:val="toc 8"/>
    <w:basedOn w:val="Normal"/>
    <w:next w:val="Normal"/>
    <w:autoRedefine/>
    <w:uiPriority w:val="39"/>
    <w:rsid w:val="00910380"/>
    <w:pPr>
      <w:spacing w:after="100"/>
      <w:ind w:left="1400"/>
    </w:pPr>
  </w:style>
  <w:style w:type="paragraph" w:styleId="TOC9">
    <w:name w:val="toc 9"/>
    <w:basedOn w:val="Normal"/>
    <w:next w:val="Normal"/>
    <w:autoRedefine/>
    <w:uiPriority w:val="39"/>
    <w:rsid w:val="00910380"/>
    <w:pPr>
      <w:spacing w:after="100"/>
      <w:ind w:left="1600"/>
    </w:pPr>
  </w:style>
  <w:style w:type="character" w:styleId="FollowedHyperlink">
    <w:name w:val="FollowedHyperlink"/>
    <w:basedOn w:val="DefaultParagraphFont"/>
    <w:uiPriority w:val="99"/>
    <w:rsid w:val="00C15B5B"/>
    <w:rPr>
      <w:color w:val="800080" w:themeColor="followedHyperlink"/>
      <w:u w:val="single"/>
    </w:rPr>
  </w:style>
  <w:style w:type="paragraph" w:customStyle="1" w:styleId="ListNumberTable">
    <w:name w:val="List Number Table"/>
    <w:basedOn w:val="ListNumber"/>
    <w:qFormat/>
    <w:rsid w:val="00675E81"/>
    <w:pPr>
      <w:framePr w:hSpace="180" w:wrap="around" w:vAnchor="text" w:hAnchor="text" w:y="1"/>
      <w:widowControl w:val="0"/>
      <w:spacing w:after="120" w:line="240" w:lineRule="auto"/>
      <w:suppressOverlap/>
    </w:pPr>
  </w:style>
  <w:style w:type="table" w:customStyle="1" w:styleId="LightShading2">
    <w:name w:val="Light Shading2"/>
    <w:basedOn w:val="TableNormal"/>
    <w:uiPriority w:val="60"/>
    <w:rsid w:val="007F0E1B"/>
    <w:pPr>
      <w:spacing w:after="0" w:line="300" w:lineRule="auto"/>
    </w:pPr>
    <w:rPr>
      <w:rFonts w:ascii="Verdana" w:hAnsi="Verdana"/>
      <w:color w:val="000000" w:themeColor="text1" w:themeShade="BF"/>
      <w:sz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4698477">
      <w:bodyDiv w:val="1"/>
      <w:marLeft w:val="0"/>
      <w:marRight w:val="0"/>
      <w:marTop w:val="0"/>
      <w:marBottom w:val="0"/>
      <w:divBdr>
        <w:top w:val="none" w:sz="0" w:space="0" w:color="auto"/>
        <w:left w:val="none" w:sz="0" w:space="0" w:color="auto"/>
        <w:bottom w:val="none" w:sz="0" w:space="0" w:color="auto"/>
        <w:right w:val="none" w:sz="0" w:space="0" w:color="auto"/>
      </w:divBdr>
    </w:div>
    <w:div w:id="110710450">
      <w:bodyDiv w:val="1"/>
      <w:marLeft w:val="0"/>
      <w:marRight w:val="0"/>
      <w:marTop w:val="0"/>
      <w:marBottom w:val="0"/>
      <w:divBdr>
        <w:top w:val="none" w:sz="0" w:space="0" w:color="auto"/>
        <w:left w:val="none" w:sz="0" w:space="0" w:color="auto"/>
        <w:bottom w:val="none" w:sz="0" w:space="0" w:color="auto"/>
        <w:right w:val="none" w:sz="0" w:space="0" w:color="auto"/>
      </w:divBdr>
    </w:div>
    <w:div w:id="341392328">
      <w:bodyDiv w:val="1"/>
      <w:marLeft w:val="0"/>
      <w:marRight w:val="0"/>
      <w:marTop w:val="0"/>
      <w:marBottom w:val="0"/>
      <w:divBdr>
        <w:top w:val="none" w:sz="0" w:space="0" w:color="auto"/>
        <w:left w:val="none" w:sz="0" w:space="0" w:color="auto"/>
        <w:bottom w:val="none" w:sz="0" w:space="0" w:color="auto"/>
        <w:right w:val="none" w:sz="0" w:space="0" w:color="auto"/>
      </w:divBdr>
    </w:div>
    <w:div w:id="341590306">
      <w:bodyDiv w:val="1"/>
      <w:marLeft w:val="0"/>
      <w:marRight w:val="0"/>
      <w:marTop w:val="0"/>
      <w:marBottom w:val="0"/>
      <w:divBdr>
        <w:top w:val="none" w:sz="0" w:space="0" w:color="auto"/>
        <w:left w:val="none" w:sz="0" w:space="0" w:color="auto"/>
        <w:bottom w:val="none" w:sz="0" w:space="0" w:color="auto"/>
        <w:right w:val="none" w:sz="0" w:space="0" w:color="auto"/>
      </w:divBdr>
    </w:div>
    <w:div w:id="423720757">
      <w:bodyDiv w:val="1"/>
      <w:marLeft w:val="0"/>
      <w:marRight w:val="0"/>
      <w:marTop w:val="0"/>
      <w:marBottom w:val="0"/>
      <w:divBdr>
        <w:top w:val="none" w:sz="0" w:space="0" w:color="auto"/>
        <w:left w:val="none" w:sz="0" w:space="0" w:color="auto"/>
        <w:bottom w:val="none" w:sz="0" w:space="0" w:color="auto"/>
        <w:right w:val="none" w:sz="0" w:space="0" w:color="auto"/>
      </w:divBdr>
    </w:div>
    <w:div w:id="573004161">
      <w:bodyDiv w:val="1"/>
      <w:marLeft w:val="0"/>
      <w:marRight w:val="0"/>
      <w:marTop w:val="0"/>
      <w:marBottom w:val="0"/>
      <w:divBdr>
        <w:top w:val="none" w:sz="0" w:space="0" w:color="auto"/>
        <w:left w:val="none" w:sz="0" w:space="0" w:color="auto"/>
        <w:bottom w:val="none" w:sz="0" w:space="0" w:color="auto"/>
        <w:right w:val="none" w:sz="0" w:space="0" w:color="auto"/>
      </w:divBdr>
    </w:div>
    <w:div w:id="750739542">
      <w:bodyDiv w:val="1"/>
      <w:marLeft w:val="0"/>
      <w:marRight w:val="0"/>
      <w:marTop w:val="0"/>
      <w:marBottom w:val="0"/>
      <w:divBdr>
        <w:top w:val="none" w:sz="0" w:space="0" w:color="auto"/>
        <w:left w:val="none" w:sz="0" w:space="0" w:color="auto"/>
        <w:bottom w:val="none" w:sz="0" w:space="0" w:color="auto"/>
        <w:right w:val="none" w:sz="0" w:space="0" w:color="auto"/>
      </w:divBdr>
    </w:div>
    <w:div w:id="906260248">
      <w:bodyDiv w:val="1"/>
      <w:marLeft w:val="0"/>
      <w:marRight w:val="0"/>
      <w:marTop w:val="0"/>
      <w:marBottom w:val="0"/>
      <w:divBdr>
        <w:top w:val="threeDEngrave" w:sz="24" w:space="0" w:color="auto"/>
        <w:left w:val="threeDEngrave" w:sz="24" w:space="0" w:color="auto"/>
        <w:bottom w:val="threeDEngrave" w:sz="24" w:space="0" w:color="auto"/>
        <w:right w:val="threeDEngrave" w:sz="24" w:space="0" w:color="auto"/>
      </w:divBdr>
      <w:divsChild>
        <w:div w:id="748968092">
          <w:marLeft w:val="0"/>
          <w:marRight w:val="0"/>
          <w:marTop w:val="0"/>
          <w:marBottom w:val="0"/>
          <w:divBdr>
            <w:top w:val="none" w:sz="0" w:space="0" w:color="auto"/>
            <w:left w:val="none" w:sz="0" w:space="0" w:color="auto"/>
            <w:bottom w:val="none" w:sz="0" w:space="0" w:color="auto"/>
            <w:right w:val="none" w:sz="0" w:space="0" w:color="auto"/>
          </w:divBdr>
          <w:divsChild>
            <w:div w:id="1900478752">
              <w:marLeft w:val="0"/>
              <w:marRight w:val="0"/>
              <w:marTop w:val="0"/>
              <w:marBottom w:val="0"/>
              <w:divBdr>
                <w:top w:val="none" w:sz="0" w:space="0" w:color="auto"/>
                <w:left w:val="none" w:sz="0" w:space="0" w:color="auto"/>
                <w:bottom w:val="none" w:sz="0" w:space="0" w:color="auto"/>
                <w:right w:val="none" w:sz="0" w:space="0" w:color="auto"/>
              </w:divBdr>
            </w:div>
          </w:divsChild>
        </w:div>
        <w:div w:id="806360821">
          <w:marLeft w:val="0"/>
          <w:marRight w:val="0"/>
          <w:marTop w:val="0"/>
          <w:marBottom w:val="0"/>
          <w:divBdr>
            <w:top w:val="none" w:sz="0" w:space="0" w:color="auto"/>
            <w:left w:val="none" w:sz="0" w:space="0" w:color="auto"/>
            <w:bottom w:val="none" w:sz="0" w:space="0" w:color="auto"/>
            <w:right w:val="none" w:sz="0" w:space="0" w:color="auto"/>
          </w:divBdr>
          <w:divsChild>
            <w:div w:id="1773235806">
              <w:marLeft w:val="0"/>
              <w:marRight w:val="0"/>
              <w:marTop w:val="0"/>
              <w:marBottom w:val="0"/>
              <w:divBdr>
                <w:top w:val="none" w:sz="0" w:space="0" w:color="auto"/>
                <w:left w:val="none" w:sz="0" w:space="0" w:color="auto"/>
                <w:bottom w:val="none" w:sz="0" w:space="0" w:color="auto"/>
                <w:right w:val="none" w:sz="0" w:space="0" w:color="auto"/>
              </w:divBdr>
            </w:div>
          </w:divsChild>
        </w:div>
        <w:div w:id="1095902001">
          <w:marLeft w:val="0"/>
          <w:marRight w:val="0"/>
          <w:marTop w:val="0"/>
          <w:marBottom w:val="0"/>
          <w:divBdr>
            <w:top w:val="none" w:sz="0" w:space="0" w:color="auto"/>
            <w:left w:val="none" w:sz="0" w:space="0" w:color="auto"/>
            <w:bottom w:val="none" w:sz="0" w:space="0" w:color="auto"/>
            <w:right w:val="none" w:sz="0" w:space="0" w:color="auto"/>
          </w:divBdr>
        </w:div>
        <w:div w:id="503711673">
          <w:marLeft w:val="0"/>
          <w:marRight w:val="0"/>
          <w:marTop w:val="0"/>
          <w:marBottom w:val="0"/>
          <w:divBdr>
            <w:top w:val="none" w:sz="0" w:space="0" w:color="auto"/>
            <w:left w:val="none" w:sz="0" w:space="0" w:color="auto"/>
            <w:bottom w:val="none" w:sz="0" w:space="0" w:color="auto"/>
            <w:right w:val="none" w:sz="0" w:space="0" w:color="auto"/>
          </w:divBdr>
        </w:div>
        <w:div w:id="1173299274">
          <w:marLeft w:val="0"/>
          <w:marRight w:val="0"/>
          <w:marTop w:val="0"/>
          <w:marBottom w:val="0"/>
          <w:divBdr>
            <w:top w:val="none" w:sz="0" w:space="0" w:color="auto"/>
            <w:left w:val="none" w:sz="0" w:space="0" w:color="auto"/>
            <w:bottom w:val="none" w:sz="0" w:space="0" w:color="auto"/>
            <w:right w:val="none" w:sz="0" w:space="0" w:color="auto"/>
          </w:divBdr>
        </w:div>
      </w:divsChild>
    </w:div>
    <w:div w:id="1040278419">
      <w:bodyDiv w:val="1"/>
      <w:marLeft w:val="0"/>
      <w:marRight w:val="0"/>
      <w:marTop w:val="0"/>
      <w:marBottom w:val="0"/>
      <w:divBdr>
        <w:top w:val="none" w:sz="0" w:space="0" w:color="auto"/>
        <w:left w:val="none" w:sz="0" w:space="0" w:color="auto"/>
        <w:bottom w:val="none" w:sz="0" w:space="0" w:color="auto"/>
        <w:right w:val="none" w:sz="0" w:space="0" w:color="auto"/>
      </w:divBdr>
    </w:div>
    <w:div w:id="1147697721">
      <w:bodyDiv w:val="1"/>
      <w:marLeft w:val="0"/>
      <w:marRight w:val="0"/>
      <w:marTop w:val="0"/>
      <w:marBottom w:val="0"/>
      <w:divBdr>
        <w:top w:val="none" w:sz="0" w:space="0" w:color="auto"/>
        <w:left w:val="none" w:sz="0" w:space="0" w:color="auto"/>
        <w:bottom w:val="none" w:sz="0" w:space="0" w:color="auto"/>
        <w:right w:val="none" w:sz="0" w:space="0" w:color="auto"/>
      </w:divBdr>
    </w:div>
    <w:div w:id="1157917445">
      <w:bodyDiv w:val="1"/>
      <w:marLeft w:val="0"/>
      <w:marRight w:val="0"/>
      <w:marTop w:val="0"/>
      <w:marBottom w:val="0"/>
      <w:divBdr>
        <w:top w:val="none" w:sz="0" w:space="0" w:color="auto"/>
        <w:left w:val="none" w:sz="0" w:space="0" w:color="auto"/>
        <w:bottom w:val="none" w:sz="0" w:space="0" w:color="auto"/>
        <w:right w:val="none" w:sz="0" w:space="0" w:color="auto"/>
      </w:divBdr>
    </w:div>
    <w:div w:id="1261064294">
      <w:bodyDiv w:val="1"/>
      <w:marLeft w:val="0"/>
      <w:marRight w:val="0"/>
      <w:marTop w:val="0"/>
      <w:marBottom w:val="0"/>
      <w:divBdr>
        <w:top w:val="none" w:sz="0" w:space="0" w:color="auto"/>
        <w:left w:val="none" w:sz="0" w:space="0" w:color="auto"/>
        <w:bottom w:val="none" w:sz="0" w:space="0" w:color="auto"/>
        <w:right w:val="none" w:sz="0" w:space="0" w:color="auto"/>
      </w:divBdr>
    </w:div>
    <w:div w:id="1400053687">
      <w:bodyDiv w:val="1"/>
      <w:marLeft w:val="0"/>
      <w:marRight w:val="0"/>
      <w:marTop w:val="0"/>
      <w:marBottom w:val="0"/>
      <w:divBdr>
        <w:top w:val="none" w:sz="0" w:space="0" w:color="auto"/>
        <w:left w:val="none" w:sz="0" w:space="0" w:color="auto"/>
        <w:bottom w:val="none" w:sz="0" w:space="0" w:color="auto"/>
        <w:right w:val="none" w:sz="0" w:space="0" w:color="auto"/>
      </w:divBdr>
    </w:div>
    <w:div w:id="1564101482">
      <w:bodyDiv w:val="1"/>
      <w:marLeft w:val="0"/>
      <w:marRight w:val="0"/>
      <w:marTop w:val="0"/>
      <w:marBottom w:val="0"/>
      <w:divBdr>
        <w:top w:val="none" w:sz="0" w:space="0" w:color="auto"/>
        <w:left w:val="none" w:sz="0" w:space="0" w:color="auto"/>
        <w:bottom w:val="none" w:sz="0" w:space="0" w:color="auto"/>
        <w:right w:val="none" w:sz="0" w:space="0" w:color="auto"/>
      </w:divBdr>
    </w:div>
    <w:div w:id="164870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w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hyperlink" Target="javascript:TextPopup(th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yperlink" Target="http://wiki.sleuthkit.org/index.php?title=Autopsy"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yperlink" Target="javascript:TextPopup(this)" TargetMode="External"/><Relationship Id="rId98" Type="http://schemas.openxmlformats.org/officeDocument/2006/relationships/hyperlink" Target="http://lucene.apache.org/solr/"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yperlink" Target="http://mindprod.com/jgloss/regex.html"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javascript:TextPopup(thi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http://lucene.apache.org/solr/"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javascript:TextPopup(this)" TargetMode="External"/><Relationship Id="rId99" Type="http://schemas.openxmlformats.org/officeDocument/2006/relationships/header" Target="header7.xml"/><Relationship Id="rId101"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creativecommons.org/licenses/by-nc-sa/3.0/" TargetMode="Externa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hyperlink" Target="javascript:TextPopup(this)" TargetMode="External"/><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Documents\Tech%20Writer%20Program\New%20Microsoft%20Office%20Word%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D67B7-94B5-4E54-B630-DEC2D8559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Microsoft Office Word Document.dotx</Template>
  <TotalTime>1938</TotalTime>
  <Pages>69</Pages>
  <Words>10243</Words>
  <Characters>48349</Characters>
  <Application>Microsoft Office Word</Application>
  <DocSecurity>0</DocSecurity>
  <Lines>2197</Lines>
  <Paragraphs>993</Paragraphs>
  <ScaleCrop>false</ScaleCrop>
  <HeadingPairs>
    <vt:vector size="2" baseType="variant">
      <vt:variant>
        <vt:lpstr>Title</vt:lpstr>
      </vt:variant>
      <vt:variant>
        <vt:i4>1</vt:i4>
      </vt:variant>
    </vt:vector>
  </HeadingPairs>
  <TitlesOfParts>
    <vt:vector size="1" baseType="lpstr">
      <vt:lpstr>Autopsy Forensic Browser User Guide</vt:lpstr>
    </vt:vector>
  </TitlesOfParts>
  <Company>HP</Company>
  <LinksUpToDate>false</LinksUpToDate>
  <CharactersWithSpaces>57599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Autopsy Forensic Browser User Guide</dc:title>
  <dc:creator>Julia Keffer</dc:creator>
  <cp:lastModifiedBy>Julia</cp:lastModifiedBy>
  <cp:revision>67</cp:revision>
  <cp:lastPrinted>2013-09-11T17:34:00Z</cp:lastPrinted>
  <dcterms:created xsi:type="dcterms:W3CDTF">2013-09-06T18:53:00Z</dcterms:created>
  <dcterms:modified xsi:type="dcterms:W3CDTF">2013-09-17T18:47:00Z</dcterms:modified>
</cp:coreProperties>
</file>